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3575C06D" w14:textId="77777777" w:rsidR="009F7FBF" w:rsidRDefault="00000000">
      <w:pPr>
        <w:pStyle w:val="afc"/>
        <w:spacing w:beforeLines="100" w:before="312" w:afterLines="100" w:after="312" w:line="240" w:lineRule="auto"/>
      </w:pPr>
      <w:sdt>
        <w:sdtPr>
          <w:rPr>
            <w:rFonts w:hint="eastAsia"/>
          </w:rPr>
          <w:alias w:val="论文题目应明确简洁地反映研究成果的实质和特点，长短适宜，一般中文标题不宜超过20个字"/>
          <w:tag w:val="论文题目应明确简洁地反映研究成果的实质和特点，长短适宜，一般中文标题不宜超过20个字"/>
          <w:id w:val="-659465144"/>
          <w:lock w:val="sdtLocked"/>
          <w:placeholder>
            <w:docPart w:val="C7ED76DBC7FA4BEE84E4E5D47BAF86B0"/>
          </w:placeholder>
        </w:sdtPr>
        <w:sdtContent>
          <w:r>
            <w:rPr>
              <w:rFonts w:ascii="宋体" w:hAnsi="宋体" w:hint="eastAsia"/>
              <w:sz w:val="32"/>
              <w:szCs w:val="32"/>
            </w:rPr>
            <w:t>基于YOLOv11的桑叶病虫害实时检测方法研究</w:t>
          </w:r>
        </w:sdtContent>
      </w:sdt>
      <w:bookmarkEnd w:id="0"/>
    </w:p>
    <w:p w14:paraId="0163D43E" w14:textId="77777777" w:rsidR="009F7FBF" w:rsidRDefault="00000000">
      <w:pPr>
        <w:pStyle w:val="af6"/>
      </w:pPr>
      <w:sdt>
        <w:sdtPr>
          <w:rPr>
            <w:rStyle w:val="Char1"/>
            <w:rFonts w:hint="eastAsia"/>
          </w:rPr>
          <w:alias w:val="2个以上单位需在每个作者姓名后用上标标号；所有作者若为同一单位，则不必标号。"/>
          <w:tag w:val="2个以上单位需在每个作者姓名后用上标标号；所有作者若为同一单位，则不必标号。"/>
          <w:id w:val="26222067"/>
          <w:lock w:val="sdtLocked"/>
          <w:placeholder>
            <w:docPart w:val="CAE4BAA416F7468798021C5AFF2D2D4D"/>
          </w:placeholder>
        </w:sdtPr>
        <w:sdtEndPr>
          <w:rPr>
            <w:rStyle w:val="a1"/>
          </w:rPr>
        </w:sdtEndPr>
        <w:sdtContent>
          <w:r>
            <w:rPr>
              <w:rStyle w:val="Char1"/>
              <w:rFonts w:hint="eastAsia"/>
            </w:rPr>
            <w:t>梁凤玲，吴盛岚</w:t>
          </w:r>
        </w:sdtContent>
      </w:sdt>
    </w:p>
    <w:p w14:paraId="6DD1FC4D" w14:textId="77777777" w:rsidR="009F7FBF" w:rsidRDefault="00000000">
      <w:pPr>
        <w:ind w:firstLine="360"/>
        <w:jc w:val="center"/>
      </w:pPr>
      <w:sdt>
        <w:sdtPr>
          <w:rPr>
            <w:rStyle w:val="Char6"/>
          </w:rPr>
          <w:alias w:val="作者的工作单位应写标准全称"/>
          <w:tag w:val="作者的工作单位应写标准全称"/>
          <w:id w:val="-54401913"/>
          <w:lock w:val="sdtLocked"/>
          <w:placeholder>
            <w:docPart w:val="61955A917AED419E87CBEB3603E21DDD"/>
          </w:placeholder>
        </w:sdtPr>
        <w:sdtEndPr>
          <w:rPr>
            <w:rStyle w:val="a1"/>
            <w:szCs w:val="21"/>
          </w:rPr>
        </w:sdtEndPr>
        <w:sdtContent>
          <w:r>
            <w:rPr>
              <w:rStyle w:val="Char6"/>
              <w:rFonts w:hint="eastAsia"/>
            </w:rPr>
            <w:t>（河池学院</w:t>
          </w:r>
          <w:r>
            <w:rPr>
              <w:rStyle w:val="Char6"/>
              <w:rFonts w:hint="eastAsia"/>
            </w:rPr>
            <w:t xml:space="preserve"> </w:t>
          </w:r>
          <w:r>
            <w:rPr>
              <w:rStyle w:val="Char6"/>
              <w:rFonts w:hint="eastAsia"/>
            </w:rPr>
            <w:t>人工智能与制造学院，广西</w:t>
          </w:r>
          <w:r>
            <w:rPr>
              <w:rStyle w:val="Char6"/>
              <w:rFonts w:hint="eastAsia"/>
            </w:rPr>
            <w:t xml:space="preserve"> </w:t>
          </w:r>
          <w:r>
            <w:rPr>
              <w:rStyle w:val="Char6"/>
              <w:rFonts w:hint="eastAsia"/>
            </w:rPr>
            <w:t>河池</w:t>
          </w:r>
          <w:r>
            <w:rPr>
              <w:rStyle w:val="Char6"/>
              <w:rFonts w:hint="eastAsia"/>
            </w:rPr>
            <w:t xml:space="preserve"> 546300</w:t>
          </w:r>
          <w:r>
            <w:rPr>
              <w:rStyle w:val="Char6"/>
              <w:rFonts w:hint="eastAsia"/>
            </w:rPr>
            <w:t>）</w:t>
          </w:r>
        </w:sdtContent>
      </w:sdt>
    </w:p>
    <w:p w14:paraId="2BC91581" w14:textId="5A1432B5" w:rsidR="009F7FBF" w:rsidRDefault="00000000">
      <w:pPr>
        <w:pStyle w:val="afe"/>
        <w:ind w:left="420" w:right="420" w:firstLine="360"/>
      </w:pPr>
      <w:sdt>
        <w:sdtPr>
          <w:rPr>
            <w:rStyle w:val="Char0"/>
            <w:rFonts w:hint="eastAsia"/>
          </w:rPr>
          <w:id w:val="-1589998987"/>
          <w:lock w:val="sdtContentLocked"/>
          <w:placeholder>
            <w:docPart w:val="AE77BE79EF1342CE84B8340772FAFCD9"/>
          </w:placeholder>
        </w:sdtPr>
        <w:sdtContent>
          <w:r>
            <w:rPr>
              <w:rStyle w:val="Char0"/>
              <w:rFonts w:hint="eastAsia"/>
            </w:rPr>
            <w:t>摘要：</w:t>
          </w:r>
        </w:sdtContent>
      </w:sdt>
      <w:sdt>
        <w:sdtPr>
          <w:rPr>
            <w:rStyle w:val="Char7"/>
          </w:rPr>
          <w:id w:val="505954203"/>
          <w:lock w:val="sdtLocked"/>
          <w:placeholder>
            <w:docPart w:val="0B647455F9C944A8BBA02320693BD4DB"/>
          </w:placeholder>
        </w:sdtPr>
        <w:sdtEndPr>
          <w:rPr>
            <w:rStyle w:val="a1"/>
          </w:rPr>
        </w:sdtEndPr>
        <w:sdtContent>
          <w:r w:rsidR="00545717" w:rsidRPr="00663223">
            <w:rPr>
              <w:rStyle w:val="Char7"/>
            </w:rPr>
            <w:t>针对桑叶病虫害检测中目标尺度差异大、小目标易漏检以及模型参数量大等问题，</w:t>
          </w:r>
          <w:r w:rsidR="002F4943">
            <w:rPr>
              <w:rStyle w:val="Char7"/>
              <w:rFonts w:hint="eastAsia"/>
            </w:rPr>
            <w:t>本文</w:t>
          </w:r>
          <w:r w:rsidR="00545717" w:rsidRPr="00663223">
            <w:rPr>
              <w:rStyle w:val="Char7"/>
            </w:rPr>
            <w:t>提出一种基于</w:t>
          </w:r>
          <w:r w:rsidR="00545717" w:rsidRPr="00663223">
            <w:rPr>
              <w:rStyle w:val="Char7"/>
            </w:rPr>
            <w:t>YOLOv11</w:t>
          </w:r>
          <w:r w:rsidR="00545717" w:rsidRPr="00663223">
            <w:rPr>
              <w:rStyle w:val="Char7"/>
            </w:rPr>
            <w:t>的轻量化检测</w:t>
          </w:r>
          <w:r w:rsidR="002F4943" w:rsidRPr="00663223">
            <w:rPr>
              <w:rStyle w:val="Char7"/>
            </w:rPr>
            <w:t>改进</w:t>
          </w:r>
          <w:r w:rsidR="00545717" w:rsidRPr="00663223">
            <w:rPr>
              <w:rStyle w:val="Char7"/>
            </w:rPr>
            <w:t>模型</w:t>
          </w:r>
          <w:r w:rsidR="002F4943">
            <w:rPr>
              <w:rStyle w:val="Char7"/>
              <w:rFonts w:hint="eastAsia"/>
            </w:rPr>
            <w:t>。该模型的</w:t>
          </w:r>
          <w:r w:rsidR="00545717" w:rsidRPr="00663223">
            <w:rPr>
              <w:rStyle w:val="Char7"/>
            </w:rPr>
            <w:t>Backbone</w:t>
          </w:r>
          <w:r w:rsidR="00545717" w:rsidRPr="00663223">
            <w:rPr>
              <w:rStyle w:val="Char7"/>
            </w:rPr>
            <w:t>通过</w:t>
          </w:r>
          <w:proofErr w:type="spellStart"/>
          <w:r w:rsidR="00545717" w:rsidRPr="00663223">
            <w:rPr>
              <w:rStyle w:val="Char7"/>
            </w:rPr>
            <w:t>iRMB</w:t>
          </w:r>
          <w:proofErr w:type="spellEnd"/>
          <w:r w:rsidR="00545717" w:rsidRPr="00663223">
            <w:rPr>
              <w:rStyle w:val="Char7"/>
            </w:rPr>
            <w:t>双分支设计替代原来的</w:t>
          </w:r>
          <w:proofErr w:type="spellStart"/>
          <w:r w:rsidR="00545717" w:rsidRPr="00663223">
            <w:rPr>
              <w:rStyle w:val="Char7"/>
            </w:rPr>
            <w:t>PSABlock</w:t>
          </w:r>
          <w:proofErr w:type="spellEnd"/>
          <w:r w:rsidR="00545717" w:rsidRPr="00663223">
            <w:rPr>
              <w:rStyle w:val="Char7"/>
            </w:rPr>
            <w:t>，重构</w:t>
          </w:r>
          <w:r w:rsidR="00545717" w:rsidRPr="00663223">
            <w:rPr>
              <w:rStyle w:val="Char7"/>
            </w:rPr>
            <w:t>C2PSA</w:t>
          </w:r>
          <w:r w:rsidR="00545717" w:rsidRPr="00663223">
            <w:rPr>
              <w:rStyle w:val="Char7"/>
            </w:rPr>
            <w:t>内部注意力计算机制，形成新的</w:t>
          </w:r>
          <w:r w:rsidR="00545717" w:rsidRPr="00663223">
            <w:rPr>
              <w:rStyle w:val="Char7"/>
            </w:rPr>
            <w:t>C2PSA-iRMB</w:t>
          </w:r>
          <w:r w:rsidR="00545717" w:rsidRPr="00663223">
            <w:rPr>
              <w:rStyle w:val="Char7"/>
            </w:rPr>
            <w:t>变体</w:t>
          </w:r>
          <w:r w:rsidR="00663223" w:rsidRPr="00663223">
            <w:rPr>
              <w:rStyle w:val="Char7"/>
              <w:rFonts w:hint="eastAsia"/>
            </w:rPr>
            <w:t>;</w:t>
          </w:r>
          <w:r w:rsidR="002F4943" w:rsidRPr="002F4943">
            <w:rPr>
              <w:rFonts w:hint="eastAsia"/>
            </w:rPr>
            <w:t xml:space="preserve"> </w:t>
          </w:r>
          <w:r w:rsidR="002F4943">
            <w:rPr>
              <w:rFonts w:hint="eastAsia"/>
            </w:rPr>
            <w:t>基于</w:t>
          </w:r>
          <w:proofErr w:type="spellStart"/>
          <w:r w:rsidR="002F4943" w:rsidRPr="00663223">
            <w:rPr>
              <w:rFonts w:hint="eastAsia"/>
            </w:rPr>
            <w:t>iRMB</w:t>
          </w:r>
          <w:proofErr w:type="spellEnd"/>
          <w:r w:rsidR="002F4943">
            <w:rPr>
              <w:rFonts w:hint="eastAsia"/>
            </w:rPr>
            <w:t>对</w:t>
          </w:r>
          <w:r w:rsidR="002F4943" w:rsidRPr="00663223">
            <w:rPr>
              <w:rFonts w:hint="eastAsia"/>
            </w:rPr>
            <w:t>单尺度特征</w:t>
          </w:r>
          <w:r w:rsidR="002F4943">
            <w:rPr>
              <w:rFonts w:hint="eastAsia"/>
            </w:rPr>
            <w:t>的</w:t>
          </w:r>
          <w:r w:rsidR="002F4943" w:rsidRPr="00663223">
            <w:rPr>
              <w:rFonts w:hint="eastAsia"/>
            </w:rPr>
            <w:t>增强，</w:t>
          </w:r>
          <w:r w:rsidR="00663223" w:rsidRPr="00663223">
            <w:rPr>
              <w:rFonts w:hint="eastAsia"/>
            </w:rPr>
            <w:t>在</w:t>
          </w:r>
          <w:r w:rsidR="00663223" w:rsidRPr="00663223">
            <w:rPr>
              <w:rFonts w:hint="eastAsia"/>
            </w:rPr>
            <w:t>Neck</w:t>
          </w:r>
          <w:r w:rsidR="00663223" w:rsidRPr="00663223">
            <w:rPr>
              <w:rFonts w:hint="eastAsia"/>
            </w:rPr>
            <w:t>引入</w:t>
          </w:r>
          <w:r w:rsidR="00663223" w:rsidRPr="00663223">
            <w:rPr>
              <w:rFonts w:hint="eastAsia"/>
            </w:rPr>
            <w:t>ASF</w:t>
          </w:r>
          <w:r w:rsidR="00663223" w:rsidRPr="00663223">
            <w:rPr>
              <w:rFonts w:hint="eastAsia"/>
            </w:rPr>
            <w:t>风格的多尺度融合策略，通过</w:t>
          </w:r>
          <w:proofErr w:type="spellStart"/>
          <w:r w:rsidR="00663223" w:rsidRPr="00663223">
            <w:rPr>
              <w:rFonts w:hint="eastAsia"/>
            </w:rPr>
            <w:t>Zoom_cat</w:t>
          </w:r>
          <w:proofErr w:type="spellEnd"/>
          <w:r w:rsidR="00663223" w:rsidRPr="00663223">
            <w:rPr>
              <w:rFonts w:hint="eastAsia"/>
            </w:rPr>
            <w:t>与</w:t>
          </w:r>
          <w:proofErr w:type="spellStart"/>
          <w:r w:rsidR="00663223" w:rsidRPr="00663223">
            <w:rPr>
              <w:rFonts w:hint="eastAsia"/>
            </w:rPr>
            <w:t>ScaLSeq</w:t>
          </w:r>
          <w:proofErr w:type="spellEnd"/>
          <w:r w:rsidR="00663223" w:rsidRPr="00663223">
            <w:rPr>
              <w:rFonts w:hint="eastAsia"/>
            </w:rPr>
            <w:t>模块实现跨尺度特征对齐与序列建模</w:t>
          </w:r>
          <w:r w:rsidR="002F4943">
            <w:rPr>
              <w:rFonts w:hint="eastAsia"/>
            </w:rPr>
            <w:t>。</w:t>
          </w:r>
          <w:r w:rsidR="00545717" w:rsidRPr="00663223">
            <w:rPr>
              <w:rStyle w:val="Char7"/>
              <w:rFonts w:hint="eastAsia"/>
            </w:rPr>
            <w:t>实验结果表明，</w:t>
          </w:r>
          <w:r w:rsidR="00663223" w:rsidRPr="00663223">
            <w:rPr>
              <w:rStyle w:val="Char7"/>
              <w:rFonts w:hint="eastAsia"/>
            </w:rPr>
            <w:t>该方法</w:t>
          </w:r>
          <w:r w:rsidR="00663223" w:rsidRPr="00663223">
            <w:rPr>
              <w:rStyle w:val="Char7"/>
              <w:rFonts w:hint="eastAsia"/>
            </w:rPr>
            <w:t>mAP50</w:t>
          </w:r>
          <w:r w:rsidR="00663223" w:rsidRPr="00663223">
            <w:rPr>
              <w:rStyle w:val="Char7"/>
              <w:rFonts w:hint="eastAsia"/>
            </w:rPr>
            <w:t>达到</w:t>
          </w:r>
          <w:r w:rsidR="00663223" w:rsidRPr="00663223">
            <w:rPr>
              <w:rStyle w:val="Char7"/>
              <w:rFonts w:hint="eastAsia"/>
            </w:rPr>
            <w:t>84.5%</w:t>
          </w:r>
          <w:r w:rsidR="00663223" w:rsidRPr="00663223">
            <w:rPr>
              <w:rStyle w:val="Char7"/>
              <w:rFonts w:hint="eastAsia"/>
            </w:rPr>
            <w:t>，比基线提高</w:t>
          </w:r>
          <w:r w:rsidR="00663223" w:rsidRPr="00663223">
            <w:rPr>
              <w:rStyle w:val="Char7"/>
              <w:rFonts w:hint="eastAsia"/>
            </w:rPr>
            <w:t>1.0</w:t>
          </w:r>
          <w:r w:rsidR="00663223" w:rsidRPr="00663223">
            <w:rPr>
              <w:rStyle w:val="Char7"/>
              <w:rFonts w:hint="eastAsia"/>
            </w:rPr>
            <w:t>个百分点；召回率从</w:t>
          </w:r>
          <w:r w:rsidR="00663223" w:rsidRPr="00663223">
            <w:rPr>
              <w:rStyle w:val="Char7"/>
              <w:rFonts w:hint="eastAsia"/>
            </w:rPr>
            <w:t>76.0%</w:t>
          </w:r>
          <w:r w:rsidR="00663223" w:rsidRPr="00663223">
            <w:rPr>
              <w:rStyle w:val="Char7"/>
              <w:rFonts w:hint="eastAsia"/>
            </w:rPr>
            <w:t>升</w:t>
          </w:r>
          <w:r w:rsidR="00663223" w:rsidRPr="00663223">
            <w:rPr>
              <w:rStyle w:val="Char7"/>
              <w:rFonts w:hint="eastAsia"/>
            </w:rPr>
            <w:t>79.2%</w:t>
          </w:r>
          <w:r w:rsidR="00663223">
            <w:rPr>
              <w:rStyle w:val="Char7"/>
              <w:rFonts w:hint="eastAsia"/>
            </w:rPr>
            <w:t>;</w:t>
          </w:r>
          <w:r w:rsidR="00663223" w:rsidRPr="00663223">
            <w:rPr>
              <w:rStyle w:val="Char7"/>
              <w:rFonts w:hint="eastAsia"/>
            </w:rPr>
            <w:t>小目标“尺蠖”检测效果</w:t>
          </w:r>
          <w:r w:rsidR="00663223" w:rsidRPr="00663223">
            <w:rPr>
              <w:rStyle w:val="Char7"/>
              <w:rFonts w:ascii="楷体" w:hAnsi="楷体" w:hint="eastAsia"/>
            </w:rPr>
            <w:t>明显，mAP50</w:t>
          </w:r>
          <w:r w:rsidR="00663223" w:rsidRPr="00663223">
            <w:rPr>
              <w:rStyle w:val="Char7"/>
              <w:rFonts w:hint="eastAsia"/>
            </w:rPr>
            <w:t>达到</w:t>
          </w:r>
          <w:r w:rsidR="00663223" w:rsidRPr="00663223">
            <w:rPr>
              <w:rStyle w:val="Char7"/>
              <w:rFonts w:hint="eastAsia"/>
            </w:rPr>
            <w:t>95.2%</w:t>
          </w:r>
          <w:r w:rsidR="00663223" w:rsidRPr="00663223">
            <w:rPr>
              <w:rStyle w:val="Char7"/>
              <w:rFonts w:hint="eastAsia"/>
            </w:rPr>
            <w:t>，提升</w:t>
          </w:r>
          <w:r w:rsidR="00663223" w:rsidRPr="00663223">
            <w:rPr>
              <w:rStyle w:val="Char7"/>
              <w:rFonts w:hint="eastAsia"/>
            </w:rPr>
            <w:t>2.1</w:t>
          </w:r>
          <w:r w:rsidR="00663223" w:rsidRPr="00663223">
            <w:rPr>
              <w:rStyle w:val="Char7"/>
              <w:rFonts w:hint="eastAsia"/>
            </w:rPr>
            <w:t>个百分点</w:t>
          </w:r>
          <w:r w:rsidR="00663223">
            <w:rPr>
              <w:rStyle w:val="Char7"/>
              <w:rFonts w:hint="eastAsia"/>
            </w:rPr>
            <w:t>;</w:t>
          </w:r>
          <w:r w:rsidR="00545717" w:rsidRPr="00663223">
            <w:rPr>
              <w:rStyle w:val="Char7"/>
              <w:rFonts w:hint="eastAsia"/>
            </w:rPr>
            <w:t>在保持轻量化的同时，</w:t>
          </w:r>
          <w:r w:rsidR="00663223" w:rsidRPr="00663223">
            <w:rPr>
              <w:rStyle w:val="Char7"/>
              <w:rFonts w:hint="eastAsia"/>
            </w:rPr>
            <w:t>能够满足田间桑叶病虫害实时检测需求，在农业智能监测场景中具有较好的应用价值与推广前景</w:t>
          </w:r>
          <w:r w:rsidR="00545717" w:rsidRPr="00663223">
            <w:rPr>
              <w:rStyle w:val="Char7"/>
              <w:rFonts w:hint="eastAsia"/>
            </w:rPr>
            <w:t>。</w:t>
          </w:r>
        </w:sdtContent>
      </w:sdt>
    </w:p>
    <w:p w14:paraId="5C4ABAB9" w14:textId="2AC05BDE" w:rsidR="009F7FBF" w:rsidRDefault="00000000">
      <w:pPr>
        <w:pStyle w:val="af5"/>
        <w:ind w:left="360" w:right="360" w:firstLine="360"/>
        <w:rPr>
          <w:color w:val="7F7F7F"/>
        </w:rPr>
      </w:pPr>
      <w:sdt>
        <w:sdtPr>
          <w:rPr>
            <w:rStyle w:val="Char0"/>
            <w:rFonts w:hint="eastAsia"/>
          </w:rPr>
          <w:id w:val="352082260"/>
          <w:lock w:val="sdtContentLocked"/>
          <w:placeholder>
            <w:docPart w:val="AE77BE79EF1342CE84B8340772FAFCD9"/>
          </w:placeholder>
        </w:sdtPr>
        <w:sdtContent>
          <w:r>
            <w:rPr>
              <w:rStyle w:val="Char0"/>
              <w:rFonts w:hint="eastAsia"/>
            </w:rPr>
            <w:t>关键词：</w:t>
          </w:r>
        </w:sdtContent>
      </w:sdt>
      <w:sdt>
        <w:sdtPr>
          <w:rPr>
            <w:rStyle w:val="Char7"/>
          </w:rPr>
          <w:alias w:val="关键词是为了便于文献检索从提名、摘要或中文选取的表示论文主题的词"/>
          <w:tag w:val="关键词是为了便于文献检索从提名、摘要或中文选取的表示论文主题的词"/>
          <w:id w:val="-1744405929"/>
          <w:lock w:val="sdtLocked"/>
          <w:placeholder>
            <w:docPart w:val="B74915689D044B15ABC9E55BF4A7B24A"/>
          </w:placeholder>
        </w:sdtPr>
        <w:sdtContent>
          <w:r w:rsidR="008C00D6" w:rsidRPr="008C00D6">
            <w:rPr>
              <w:rStyle w:val="Char7"/>
            </w:rPr>
            <w:t>YOLOv11</w:t>
          </w:r>
          <w:r w:rsidR="008C00D6" w:rsidRPr="008C00D6">
            <w:rPr>
              <w:rStyle w:val="Char7"/>
            </w:rPr>
            <w:t>；轻量化检测；</w:t>
          </w:r>
          <w:proofErr w:type="spellStart"/>
          <w:r w:rsidR="008C00D6" w:rsidRPr="008C00D6">
            <w:rPr>
              <w:rStyle w:val="Char7"/>
            </w:rPr>
            <w:t>iRMB</w:t>
          </w:r>
          <w:proofErr w:type="spellEnd"/>
          <w:r w:rsidR="008C00D6" w:rsidRPr="008C00D6">
            <w:rPr>
              <w:rStyle w:val="Char7"/>
            </w:rPr>
            <w:t>双分支；</w:t>
          </w:r>
          <w:r w:rsidR="008C00D6" w:rsidRPr="008C00D6">
            <w:rPr>
              <w:rStyle w:val="Char7"/>
            </w:rPr>
            <w:t>C2PSA-iRMB</w:t>
          </w:r>
          <w:r w:rsidR="008C00D6" w:rsidRPr="008C00D6">
            <w:rPr>
              <w:rStyle w:val="Char7"/>
            </w:rPr>
            <w:t>；多尺度特征融合</w:t>
          </w:r>
          <w:r w:rsidR="008C00D6">
            <w:rPr>
              <w:rStyle w:val="Char7"/>
              <w:rFonts w:hint="eastAsia"/>
            </w:rPr>
            <w:t>；</w:t>
          </w:r>
          <w:r>
            <w:rPr>
              <w:rStyle w:val="Char7"/>
              <w:rFonts w:hint="eastAsia"/>
            </w:rPr>
            <w:t>桑叶病虫害检测</w:t>
          </w:r>
        </w:sdtContent>
      </w:sdt>
    </w:p>
    <w:p w14:paraId="39EA2246" w14:textId="77777777" w:rsidR="009F7FBF" w:rsidRDefault="00000000">
      <w:pPr>
        <w:pStyle w:val="af5"/>
        <w:ind w:left="360" w:right="360" w:firstLine="360"/>
        <w:rPr>
          <w:rFonts w:ascii="黑体" w:hAnsi="黑体" w:hint="eastAsia"/>
          <w:lang w:val="en-GB"/>
        </w:rPr>
      </w:pPr>
      <w:sdt>
        <w:sdtPr>
          <w:rPr>
            <w:rStyle w:val="Char0"/>
            <w:rFonts w:hint="eastAsia"/>
          </w:rPr>
          <w:id w:val="1225413482"/>
          <w:lock w:val="sdtContentLocked"/>
          <w:placeholder>
            <w:docPart w:val="AE77BE79EF1342CE84B8340772FAFCD9"/>
          </w:placeholder>
        </w:sdtPr>
        <w:sdtContent>
          <w:r>
            <w:rPr>
              <w:rStyle w:val="Char0"/>
              <w:rFonts w:hint="eastAsia"/>
            </w:rPr>
            <w:t>中图分类号：</w:t>
          </w:r>
        </w:sdtContent>
      </w:sdt>
      <w:sdt>
        <w:sdtPr>
          <w:rPr>
            <w:rStyle w:val="Char7"/>
            <w:rFonts w:hint="eastAsia"/>
          </w:rPr>
          <w:id w:val="-1995643408"/>
          <w:lock w:val="sdtLocked"/>
          <w:placeholder>
            <w:docPart w:val="383748B20A4242A986B3D135D01241A8"/>
          </w:placeholder>
        </w:sdtPr>
        <w:sdtContent>
          <w:r>
            <w:rPr>
              <w:rStyle w:val="Char7"/>
            </w:rPr>
            <w:t>TP391.4</w:t>
          </w:r>
        </w:sdtContent>
      </w:sdt>
      <w:sdt>
        <w:sdtPr>
          <w:rPr>
            <w:rStyle w:val="Char0"/>
            <w:rFonts w:hint="eastAsia"/>
          </w:rPr>
          <w:id w:val="363029077"/>
          <w:lock w:val="sdtContentLocked"/>
          <w:placeholder>
            <w:docPart w:val="AE77BE79EF1342CE84B8340772FAFCD9"/>
          </w:placeholder>
        </w:sdtPr>
        <w:sdtContent>
          <w:r>
            <w:rPr>
              <w:rStyle w:val="Char0"/>
              <w:rFonts w:hint="eastAsia"/>
            </w:rPr>
            <w:t>文献标识码：</w:t>
          </w:r>
        </w:sdtContent>
      </w:sdt>
      <w:sdt>
        <w:sdtPr>
          <w:rPr>
            <w:rStyle w:val="Char7"/>
          </w:rPr>
          <w:alias w:val="A为理论与应用研究学术论文（包括综述报告），B为实用性技术成果报告"/>
          <w:tag w:val="A为理论与应用研究学术论文（包括综述报告），B为实用性技术成果报告"/>
          <w:id w:val="147725996"/>
          <w:lock w:val="sdtLocked"/>
          <w:placeholder>
            <w:docPart w:val="5C7DC86F70F9442ABE9384AC52C50B4F"/>
          </w:placeholder>
          <w:dropDownList>
            <w:listItem w:displayText="A" w:value="理论与应用研究学术论文（包括综述报告）"/>
            <w:listItem w:displayText="B" w:value="实用性技术成果报告"/>
          </w:dropDownList>
        </w:sdtPr>
        <w:sdtEndPr>
          <w:rPr>
            <w:rStyle w:val="Char7"/>
            <w:rFonts w:hint="eastAsia"/>
          </w:rPr>
        </w:sdtEndPr>
        <w:sdtContent>
          <w:r>
            <w:rPr>
              <w:rStyle w:val="Char7"/>
            </w:rPr>
            <w:t>A</w:t>
          </w:r>
        </w:sdtContent>
      </w:sdt>
    </w:p>
    <w:p w14:paraId="6631B3D0" w14:textId="77777777" w:rsidR="009F7FBF" w:rsidRDefault="00000000">
      <w:pPr>
        <w:pStyle w:val="af5"/>
        <w:ind w:left="360" w:right="360" w:firstLine="360"/>
        <w:rPr>
          <w:rFonts w:eastAsia="宋体" w:cs="Times New Roman"/>
        </w:rPr>
        <w:sectPr w:rsidR="009F7FB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1134" w:bottom="1134" w:left="1134" w:header="1134" w:footer="1134" w:gutter="0"/>
          <w:cols w:space="720"/>
          <w:titlePg/>
          <w:docGrid w:type="linesAndChars" w:linePitch="312"/>
        </w:sectPr>
      </w:pPr>
      <w:sdt>
        <w:sdtPr>
          <w:rPr>
            <w:rStyle w:val="Char0"/>
            <w:rFonts w:hint="eastAsia"/>
          </w:rPr>
          <w:id w:val="1168907279"/>
          <w:lock w:val="sdtContentLocked"/>
          <w:placeholder>
            <w:docPart w:val="AE77BE79EF1342CE84B8340772FAFCD9"/>
          </w:placeholder>
        </w:sdtPr>
        <w:sdtContent>
          <w:r>
            <w:rPr>
              <w:rStyle w:val="Char0"/>
              <w:rFonts w:hint="eastAsia"/>
            </w:rPr>
            <w:t>文章编号：</w:t>
          </w:r>
        </w:sdtContent>
      </w:sdt>
      <w:sdt>
        <w:sdtPr>
          <w:rPr>
            <w:rStyle w:val="Char7"/>
          </w:rPr>
          <w:id w:val="-638266596"/>
          <w:lock w:val="sdtLocked"/>
          <w:placeholder>
            <w:docPart w:val="36C7F79EA00148439D52F8D8796D1269"/>
          </w:placeholder>
          <w:showingPlcHdr/>
          <w:text/>
        </w:sdtPr>
        <w:sdtContent>
          <w:r>
            <w:rPr>
              <w:rStyle w:val="Char7"/>
              <w:rFonts w:hint="eastAsia"/>
            </w:rPr>
            <w:t>编辑部填写</w:t>
          </w:r>
        </w:sdtContent>
      </w:sdt>
    </w:p>
    <w:sdt>
      <w:sdtPr>
        <w:rPr>
          <w:rStyle w:val="af"/>
          <w:rFonts w:hint="eastAsia"/>
        </w:rPr>
        <w:id w:val="99145555"/>
        <w:lock w:val="sdtContentLocked"/>
        <w:placeholder>
          <w:docPart w:val="5A7A2F84FF444C0A8D23DEB120337F3D"/>
        </w:placeholder>
      </w:sdtPr>
      <w:sdtContent>
        <w:p w14:paraId="1BCC3158" w14:textId="77777777" w:rsidR="009F7FBF" w:rsidRDefault="00000000">
          <w:pPr>
            <w:pStyle w:val="ae"/>
            <w:spacing w:before="312" w:after="312"/>
          </w:pPr>
          <w:r>
            <w:rPr>
              <w:rStyle w:val="af"/>
              <w:rFonts w:hint="eastAsia"/>
            </w:rPr>
            <w:t xml:space="preserve">0 </w:t>
          </w:r>
          <w:r>
            <w:rPr>
              <w:rStyle w:val="af"/>
              <w:rFonts w:hint="eastAsia"/>
            </w:rPr>
            <w:t>引</w:t>
          </w:r>
          <w:r>
            <w:rPr>
              <w:rStyle w:val="af"/>
              <w:rFonts w:hint="eastAsia"/>
            </w:rPr>
            <w:t xml:space="preserve"> </w:t>
          </w:r>
          <w:r>
            <w:rPr>
              <w:rStyle w:val="af"/>
              <w:rFonts w:hint="eastAsia"/>
            </w:rPr>
            <w:t>言</w:t>
          </w:r>
        </w:p>
      </w:sdtContent>
    </w:sdt>
    <w:p w14:paraId="7F31019A" w14:textId="17D21A31" w:rsidR="008177E1" w:rsidRDefault="008177E1" w:rsidP="008177E1">
      <w:pPr>
        <w:ind w:firstLine="360"/>
      </w:pPr>
      <w:r w:rsidRPr="00D267A9">
        <w:rPr>
          <w:rFonts w:hint="eastAsia"/>
        </w:rPr>
        <w:t>桑蚕产业是中国的传统文化优势产业，自丝绸之路起便成为东西方文明纽带，如今更是中国对外技术输出的文化标志</w:t>
      </w:r>
      <w:r w:rsidRPr="008F5BEF">
        <w:rPr>
          <w:rFonts w:hint="eastAsia"/>
          <w:vertAlign w:val="superscript"/>
        </w:rPr>
        <w:t>[1]</w:t>
      </w:r>
      <w:r w:rsidRPr="00D267A9">
        <w:rPr>
          <w:rFonts w:hint="eastAsia"/>
        </w:rPr>
        <w:t>。桑叶</w:t>
      </w:r>
      <w:r w:rsidR="00414846">
        <w:rPr>
          <w:rFonts w:hint="eastAsia"/>
        </w:rPr>
        <w:t>是</w:t>
      </w:r>
      <w:r w:rsidRPr="00D267A9">
        <w:rPr>
          <w:rFonts w:hint="eastAsia"/>
        </w:rPr>
        <w:t>家蚕主要饲料来源，</w:t>
      </w:r>
      <w:r w:rsidR="00414846">
        <w:rPr>
          <w:rFonts w:hint="eastAsia"/>
        </w:rPr>
        <w:t>它的</w:t>
      </w:r>
      <w:r w:rsidRPr="00D267A9">
        <w:rPr>
          <w:rFonts w:hint="eastAsia"/>
        </w:rPr>
        <w:t>健康状况</w:t>
      </w:r>
      <w:r w:rsidR="00414846">
        <w:rPr>
          <w:rFonts w:hint="eastAsia"/>
        </w:rPr>
        <w:t>对</w:t>
      </w:r>
      <w:r w:rsidRPr="00D267A9">
        <w:rPr>
          <w:rFonts w:hint="eastAsia"/>
        </w:rPr>
        <w:t>蚕桑产业的产量与经济效益</w:t>
      </w:r>
      <w:r w:rsidR="00414846">
        <w:rPr>
          <w:rFonts w:hint="eastAsia"/>
        </w:rPr>
        <w:t>有重要影响</w:t>
      </w:r>
      <w:r w:rsidRPr="00D267A9">
        <w:rPr>
          <w:rFonts w:hint="eastAsia"/>
        </w:rPr>
        <w:t>。病虫害是桑叶减产的主要诱因，可导致叶片枯萎、树势削弱，严重时甚至造成桑园绝收</w:t>
      </w:r>
      <w:r w:rsidRPr="008F5BEF">
        <w:rPr>
          <w:rFonts w:hint="eastAsia"/>
          <w:vertAlign w:val="superscript"/>
        </w:rPr>
        <w:t>[2]</w:t>
      </w:r>
      <w:r w:rsidR="00734FD0">
        <w:rPr>
          <w:rFonts w:hint="eastAsia"/>
        </w:rPr>
        <w:t>，</w:t>
      </w:r>
      <w:r w:rsidR="00734FD0" w:rsidRPr="00734FD0">
        <w:t>所以对桑叶病虫害进行及时、精准的检测，是蚕桑产业健康发展的关键环节保障。</w:t>
      </w:r>
    </w:p>
    <w:p w14:paraId="16177CC4" w14:textId="77777777" w:rsidR="008177E1" w:rsidRPr="00DC0DF3" w:rsidRDefault="008177E1" w:rsidP="008177E1">
      <w:pPr>
        <w:ind w:firstLine="360"/>
      </w:pPr>
      <w:r w:rsidRPr="00DC0DF3">
        <w:rPr>
          <w:rFonts w:hint="eastAsia"/>
        </w:rPr>
        <w:t>传统桑叶病虫害检测依赖人工巡查与经验判别，通过目视检查及取样判断病虫害种类与程度</w:t>
      </w:r>
      <w:r w:rsidRPr="00DC0DF3">
        <w:rPr>
          <w:rFonts w:hint="eastAsia"/>
          <w:vertAlign w:val="superscript"/>
        </w:rPr>
        <w:t>[3]</w:t>
      </w:r>
      <w:r w:rsidRPr="00DC0DF3">
        <w:rPr>
          <w:rFonts w:hint="eastAsia"/>
        </w:rPr>
        <w:t>，该方法</w:t>
      </w:r>
      <w:proofErr w:type="gramStart"/>
      <w:r w:rsidRPr="00DC0DF3">
        <w:rPr>
          <w:rFonts w:hint="eastAsia"/>
        </w:rPr>
        <w:t>虽直接</w:t>
      </w:r>
      <w:proofErr w:type="gramEnd"/>
      <w:r w:rsidRPr="00DC0DF3">
        <w:rPr>
          <w:rFonts w:hint="eastAsia"/>
        </w:rPr>
        <w:t>有效，但存在主观性强、效率低、覆盖面小等缺陷，难以满足规模化桑园的高频次、全覆盖监测需求。</w:t>
      </w:r>
    </w:p>
    <w:p w14:paraId="1E1A1C95" w14:textId="4D4BD31D" w:rsidR="008177E1" w:rsidRPr="00DC0DF3" w:rsidRDefault="008177E1" w:rsidP="008177E1">
      <w:pPr>
        <w:ind w:firstLine="360"/>
      </w:pPr>
      <w:r w:rsidRPr="00DC0DF3">
        <w:rPr>
          <w:rFonts w:hint="eastAsia"/>
        </w:rPr>
        <w:t>计算机视觉与深度学习技术的快速发展，</w:t>
      </w:r>
      <w:r w:rsidR="00414846">
        <w:rPr>
          <w:rFonts w:hint="eastAsia"/>
        </w:rPr>
        <w:t>使得基于</w:t>
      </w:r>
      <w:r w:rsidRPr="00DC0DF3">
        <w:rPr>
          <w:rFonts w:hint="eastAsia"/>
        </w:rPr>
        <w:t>图像处理</w:t>
      </w:r>
      <w:r w:rsidR="00414846">
        <w:rPr>
          <w:rFonts w:hint="eastAsia"/>
        </w:rPr>
        <w:t>的</w:t>
      </w:r>
      <w:r w:rsidRPr="00DC0DF3">
        <w:rPr>
          <w:rFonts w:hint="eastAsia"/>
        </w:rPr>
        <w:t>桑叶病虫害自动检测方法</w:t>
      </w:r>
      <w:r w:rsidR="00414846">
        <w:rPr>
          <w:rFonts w:hint="eastAsia"/>
        </w:rPr>
        <w:t>得到广泛应用</w:t>
      </w:r>
      <w:r w:rsidRPr="00DC0DF3">
        <w:rPr>
          <w:rFonts w:hint="eastAsia"/>
          <w:vertAlign w:val="superscript"/>
        </w:rPr>
        <w:t>[4]</w:t>
      </w:r>
      <w:r w:rsidR="002160E9">
        <w:rPr>
          <w:rFonts w:hint="eastAsia"/>
        </w:rPr>
        <w:t>；而</w:t>
      </w:r>
      <w:r w:rsidRPr="00DC0DF3">
        <w:rPr>
          <w:rFonts w:hint="eastAsia"/>
        </w:rPr>
        <w:t>YOLO</w:t>
      </w:r>
      <w:r w:rsidRPr="00DC0DF3">
        <w:rPr>
          <w:rFonts w:hint="eastAsia"/>
        </w:rPr>
        <w:t>系列</w:t>
      </w:r>
      <w:r w:rsidR="002160E9">
        <w:rPr>
          <w:rFonts w:hint="eastAsia"/>
        </w:rPr>
        <w:t>因为能</w:t>
      </w:r>
      <w:r w:rsidRPr="00DC0DF3">
        <w:rPr>
          <w:rFonts w:hint="eastAsia"/>
        </w:rPr>
        <w:t>在检测精度与推理速度之间取得良好平衡，</w:t>
      </w:r>
      <w:r w:rsidR="002160E9">
        <w:rPr>
          <w:rFonts w:hint="eastAsia"/>
        </w:rPr>
        <w:t>所以</w:t>
      </w:r>
      <w:r w:rsidRPr="00DC0DF3">
        <w:rPr>
          <w:rFonts w:hint="eastAsia"/>
        </w:rPr>
        <w:t>成为农业病虫害检测领域的主流算法框架</w:t>
      </w:r>
      <w:r w:rsidRPr="00DC0DF3">
        <w:rPr>
          <w:rFonts w:hint="eastAsia"/>
          <w:vertAlign w:val="superscript"/>
        </w:rPr>
        <w:t>[5]</w:t>
      </w:r>
      <w:r w:rsidRPr="00DC0DF3">
        <w:rPr>
          <w:rFonts w:hint="eastAsia"/>
        </w:rPr>
        <w:t>。</w:t>
      </w:r>
    </w:p>
    <w:p w14:paraId="6AC74E80" w14:textId="5926A1E9" w:rsidR="008177E1" w:rsidRPr="00DC0DF3" w:rsidRDefault="008177E1" w:rsidP="008177E1">
      <w:pPr>
        <w:ind w:firstLine="360"/>
      </w:pPr>
      <w:r w:rsidRPr="00DC0DF3">
        <w:rPr>
          <w:rFonts w:hint="eastAsia"/>
        </w:rPr>
        <w:t>这类方法通过无人机等终端采集图像，具有高效、广覆盖、低成本等优势，为桑叶病虫害智能化检测提供了新路径。</w:t>
      </w:r>
      <w:proofErr w:type="gramStart"/>
      <w:r w:rsidR="0032118C" w:rsidRPr="0032118C">
        <w:t>叶晖等</w:t>
      </w:r>
      <w:proofErr w:type="gramEnd"/>
      <w:r w:rsidR="0032118C" w:rsidRPr="0032118C">
        <w:rPr>
          <w:vertAlign w:val="superscript"/>
        </w:rPr>
        <w:t>[6]</w:t>
      </w:r>
      <w:r w:rsidR="0032118C" w:rsidRPr="0032118C">
        <w:t>聚焦桑叶病害检测任务，</w:t>
      </w:r>
      <w:r w:rsidR="0032118C">
        <w:rPr>
          <w:rFonts w:hint="eastAsia"/>
        </w:rPr>
        <w:t>面对</w:t>
      </w:r>
      <w:r w:rsidR="0032118C" w:rsidRPr="0032118C">
        <w:t>自然环境下桑叶病害</w:t>
      </w:r>
      <w:r w:rsidR="0032118C" w:rsidRPr="0032118C">
        <w:t>病斑小、背景复杂等问题，在</w:t>
      </w:r>
      <w:r w:rsidR="0032118C" w:rsidRPr="0032118C">
        <w:t>YOLOv8</w:t>
      </w:r>
      <w:r w:rsidR="0032118C" w:rsidRPr="0032118C">
        <w:t>的</w:t>
      </w:r>
      <w:r w:rsidR="0032118C" w:rsidRPr="0032118C">
        <w:t>Backbone</w:t>
      </w:r>
      <w:r w:rsidR="0032118C" w:rsidRPr="0032118C">
        <w:t>模块中引入可变形卷积以灵活捕捉病害细节与形状；</w:t>
      </w:r>
      <w:r w:rsidR="00C75D6A">
        <w:rPr>
          <w:rFonts w:hint="eastAsia"/>
        </w:rPr>
        <w:t>在</w:t>
      </w:r>
      <w:r w:rsidR="00C75D6A" w:rsidRPr="00C75D6A">
        <w:t>Neck</w:t>
      </w:r>
      <w:r w:rsidR="00C75D6A" w:rsidRPr="00C75D6A">
        <w:t>模块中加入</w:t>
      </w:r>
      <w:r w:rsidR="00C75D6A" w:rsidRPr="00C75D6A">
        <w:t>CBAM</w:t>
      </w:r>
      <w:r w:rsidR="00C75D6A" w:rsidRPr="00C75D6A">
        <w:t>注意力机制以发掘关键特征，进而实现桑叶病害的快速且精准识别</w:t>
      </w:r>
      <w:r w:rsidR="0032118C">
        <w:rPr>
          <w:rFonts w:hint="eastAsia"/>
        </w:rPr>
        <w:t>。</w:t>
      </w:r>
      <w:r w:rsidRPr="00DC0DF3">
        <w:rPr>
          <w:rFonts w:hint="eastAsia"/>
        </w:rPr>
        <w:t>刘中行和刘汉奎</w:t>
      </w:r>
      <w:r w:rsidRPr="00DC0DF3">
        <w:rPr>
          <w:rFonts w:hint="eastAsia"/>
          <w:vertAlign w:val="superscript"/>
        </w:rPr>
        <w:t>[7]</w:t>
      </w:r>
      <w:r w:rsidRPr="00DC0DF3">
        <w:rPr>
          <w:rFonts w:hint="eastAsia"/>
        </w:rPr>
        <w:t>针对桑叶害虫检测中目标尺度差异大的问题，提出了</w:t>
      </w:r>
      <w:r w:rsidRPr="00DC0DF3">
        <w:rPr>
          <w:rFonts w:hint="eastAsia"/>
        </w:rPr>
        <w:t>YOLOv8s-SLS</w:t>
      </w:r>
      <w:r w:rsidRPr="00DC0DF3">
        <w:rPr>
          <w:rFonts w:hint="eastAsia"/>
        </w:rPr>
        <w:t>轻量化多尺度检测模型，通过引入</w:t>
      </w:r>
      <w:r w:rsidRPr="00DC0DF3">
        <w:rPr>
          <w:rFonts w:hint="eastAsia"/>
        </w:rPr>
        <w:t>C2FSC</w:t>
      </w:r>
      <w:r w:rsidRPr="00DC0DF3">
        <w:rPr>
          <w:rFonts w:hint="eastAsia"/>
        </w:rPr>
        <w:t>模块补偿特征损失、重新设计颈部结构与检测头融合多尺度信息，解决了桑叶害虫多尺度检测精度与模型轻量化难以兼顾的问题。文春明等</w:t>
      </w:r>
      <w:r w:rsidRPr="00C75D6A">
        <w:rPr>
          <w:rFonts w:hint="eastAsia"/>
          <w:vertAlign w:val="superscript"/>
        </w:rPr>
        <w:t>[8]</w:t>
      </w:r>
      <w:r w:rsidRPr="00DC0DF3">
        <w:rPr>
          <w:rFonts w:hint="eastAsia"/>
        </w:rPr>
        <w:t>将</w:t>
      </w:r>
      <w:r w:rsidRPr="00DC0DF3">
        <w:rPr>
          <w:rFonts w:hint="eastAsia"/>
        </w:rPr>
        <w:t>YOLOv11</w:t>
      </w:r>
      <w:r w:rsidRPr="00DC0DF3">
        <w:rPr>
          <w:rFonts w:hint="eastAsia"/>
        </w:rPr>
        <w:t>部署于边缘计算设备，结合动态任务分流机制与机械臂施药系统，</w:t>
      </w:r>
      <w:r w:rsidR="00C75D6A">
        <w:rPr>
          <w:rFonts w:hint="eastAsia"/>
        </w:rPr>
        <w:t>构建</w:t>
      </w:r>
      <w:r w:rsidR="00C75D6A" w:rsidRPr="00C75D6A">
        <w:t>起集</w:t>
      </w:r>
      <w:r w:rsidR="00C75D6A" w:rsidRPr="00C75D6A">
        <w:t>“</w:t>
      </w:r>
      <w:r w:rsidR="00C75D6A" w:rsidRPr="00C75D6A">
        <w:t>识别</w:t>
      </w:r>
      <w:r w:rsidR="00C75D6A" w:rsidRPr="00C75D6A">
        <w:t>-</w:t>
      </w:r>
      <w:r w:rsidR="00C75D6A" w:rsidRPr="00C75D6A">
        <w:t>定位</w:t>
      </w:r>
      <w:r w:rsidR="00C75D6A" w:rsidRPr="00C75D6A">
        <w:t>-</w:t>
      </w:r>
      <w:r w:rsidR="00C75D6A" w:rsidRPr="00C75D6A">
        <w:t>施药</w:t>
      </w:r>
      <w:r w:rsidR="00C75D6A" w:rsidRPr="00C75D6A">
        <w:t>”</w:t>
      </w:r>
      <w:r w:rsidR="00C75D6A" w:rsidRPr="00C75D6A">
        <w:t>于一体的桑叶病害智能防控的闭环体系。</w:t>
      </w:r>
    </w:p>
    <w:p w14:paraId="31CC0C31" w14:textId="0B8DC8EE" w:rsidR="008177E1" w:rsidRPr="00423D75" w:rsidRDefault="00423D75">
      <w:pPr>
        <w:ind w:firstLine="360"/>
        <w:jc w:val="left"/>
      </w:pPr>
      <w:bookmarkStart w:id="1" w:name="_top"/>
      <w:bookmarkEnd w:id="1"/>
      <w:r w:rsidRPr="00423D75">
        <w:rPr>
          <w:lang w:val="en-GB"/>
        </w:rPr>
        <w:t>YOLOv11[9]</w:t>
      </w:r>
      <w:r w:rsidRPr="00423D75">
        <w:rPr>
          <w:lang w:val="en-GB"/>
        </w:rPr>
        <w:t>是</w:t>
      </w:r>
      <w:proofErr w:type="spellStart"/>
      <w:r w:rsidRPr="00423D75">
        <w:rPr>
          <w:lang w:val="en-GB"/>
        </w:rPr>
        <w:t>Ultralytics</w:t>
      </w:r>
      <w:proofErr w:type="spellEnd"/>
      <w:r w:rsidRPr="00423D75">
        <w:rPr>
          <w:lang w:val="en-GB"/>
        </w:rPr>
        <w:t>公司于</w:t>
      </w:r>
      <w:r w:rsidRPr="00423D75">
        <w:rPr>
          <w:lang w:val="en-GB"/>
        </w:rPr>
        <w:t>2024</w:t>
      </w:r>
      <w:r w:rsidRPr="00423D75">
        <w:rPr>
          <w:lang w:val="en-GB"/>
        </w:rPr>
        <w:t>年提出的新一代目标检测模型。同系列中参数量最的小</w:t>
      </w:r>
      <w:r w:rsidRPr="00423D75">
        <w:rPr>
          <w:lang w:val="en-GB"/>
        </w:rPr>
        <w:t>YOLOv11n</w:t>
      </w:r>
      <w:r w:rsidRPr="00423D75">
        <w:rPr>
          <w:lang w:val="en-GB"/>
        </w:rPr>
        <w:t>是利用缩减网络深度与宽度、融合卷积</w:t>
      </w:r>
      <w:proofErr w:type="gramStart"/>
      <w:r w:rsidRPr="00423D75">
        <w:rPr>
          <w:lang w:val="en-GB"/>
        </w:rPr>
        <w:t>层与批归一化</w:t>
      </w:r>
      <w:proofErr w:type="gramEnd"/>
      <w:r w:rsidRPr="00423D75">
        <w:rPr>
          <w:lang w:val="en-GB"/>
        </w:rPr>
        <w:t>层，将推理计算开销降低。</w:t>
      </w:r>
      <w:r w:rsidRPr="00423D75">
        <w:rPr>
          <w:lang w:val="en-GB"/>
        </w:rPr>
        <w:t>YOLOv11n</w:t>
      </w:r>
      <w:r w:rsidRPr="00423D75">
        <w:rPr>
          <w:lang w:val="en-GB"/>
        </w:rPr>
        <w:t>结构如图</w:t>
      </w:r>
      <w:r w:rsidRPr="00423D75">
        <w:rPr>
          <w:lang w:val="en-GB"/>
        </w:rPr>
        <w:t>1</w:t>
      </w:r>
      <w:r w:rsidRPr="00423D75">
        <w:rPr>
          <w:lang w:val="en-GB"/>
        </w:rPr>
        <w:t>所示，仍然用</w:t>
      </w:r>
      <w:r w:rsidRPr="00423D75">
        <w:rPr>
          <w:lang w:val="en-GB"/>
        </w:rPr>
        <w:t>Backbone–Neck–Head</w:t>
      </w:r>
      <w:r w:rsidRPr="00423D75">
        <w:rPr>
          <w:lang w:val="en-GB"/>
        </w:rPr>
        <w:t>架构</w:t>
      </w:r>
      <w:r w:rsidRPr="00423D75">
        <w:rPr>
          <w:lang w:val="en-GB"/>
        </w:rPr>
        <w:t>,</w:t>
      </w:r>
      <w:r w:rsidRPr="00423D75">
        <w:rPr>
          <w:lang w:val="en-GB"/>
        </w:rPr>
        <w:t>其</w:t>
      </w:r>
      <w:r w:rsidRPr="00423D75">
        <w:rPr>
          <w:lang w:val="en-GB"/>
        </w:rPr>
        <w:t>Backbone</w:t>
      </w:r>
      <w:r w:rsidRPr="00423D75">
        <w:rPr>
          <w:lang w:val="en-GB"/>
        </w:rPr>
        <w:t>搭载注意力机制</w:t>
      </w:r>
      <w:r w:rsidRPr="00423D75">
        <w:rPr>
          <w:lang w:val="en-GB"/>
        </w:rPr>
        <w:t>C2PSA</w:t>
      </w:r>
      <w:r w:rsidRPr="00423D75">
        <w:rPr>
          <w:lang w:val="en-GB"/>
        </w:rPr>
        <w:t>，</w:t>
      </w:r>
      <w:r w:rsidRPr="00423D75">
        <w:rPr>
          <w:lang w:val="en-GB"/>
        </w:rPr>
        <w:t>Neck</w:t>
      </w:r>
      <w:r w:rsidRPr="00423D75">
        <w:rPr>
          <w:lang w:val="en-GB"/>
        </w:rPr>
        <w:t>由</w:t>
      </w:r>
      <w:r w:rsidRPr="00423D75">
        <w:rPr>
          <w:lang w:val="en-GB"/>
        </w:rPr>
        <w:t>PAN</w:t>
      </w:r>
      <w:r w:rsidRPr="00423D75">
        <w:rPr>
          <w:lang w:val="en-GB"/>
        </w:rPr>
        <w:t>结构进行多尺度特征融合，检测头</w:t>
      </w:r>
      <w:r w:rsidRPr="00DC0DF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F61280" wp14:editId="57D66B28">
                <wp:simplePos x="0" y="0"/>
                <wp:positionH relativeFrom="column">
                  <wp:posOffset>-18089</wp:posOffset>
                </wp:positionH>
                <wp:positionV relativeFrom="paragraph">
                  <wp:posOffset>283935</wp:posOffset>
                </wp:positionV>
                <wp:extent cx="3050214" cy="3635792"/>
                <wp:effectExtent l="0" t="0" r="17145" b="22225"/>
                <wp:wrapTopAndBottom/>
                <wp:docPr id="454303155" name="组合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0214" cy="3635792"/>
                          <a:chOff x="0" y="0"/>
                          <a:chExt cx="3050214" cy="3635792"/>
                        </a:xfrm>
                      </wpg:grpSpPr>
                      <wps:wsp>
                        <wps:cNvPr id="1080431557" name="矩形 7"/>
                        <wps:cNvSpPr/>
                        <wps:spPr>
                          <a:xfrm>
                            <a:off x="0" y="0"/>
                            <a:ext cx="854382" cy="483038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12700"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418976" name="矩形 219"/>
                        <wps:cNvSpPr/>
                        <wps:spPr>
                          <a:xfrm>
                            <a:off x="0" y="550758"/>
                            <a:ext cx="786765" cy="30822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329879" name="矩形 216"/>
                        <wps:cNvSpPr/>
                        <wps:spPr>
                          <a:xfrm>
                            <a:off x="822607" y="540167"/>
                            <a:ext cx="1718945" cy="309372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988709" name="文本框 9"/>
                        <wps:cNvSpPr txBox="1"/>
                        <wps:spPr>
                          <a:xfrm>
                            <a:off x="229483" y="3431648"/>
                            <a:ext cx="434340" cy="15938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15C25D5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Backbone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737727" name="文本框 9"/>
                        <wps:cNvSpPr txBox="1"/>
                        <wps:spPr>
                          <a:xfrm>
                            <a:off x="1546360" y="3421057"/>
                            <a:ext cx="331470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724608D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Neck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796077" name="矩形 2"/>
                        <wps:cNvSpPr/>
                        <wps:spPr>
                          <a:xfrm>
                            <a:off x="225952" y="172995"/>
                            <a:ext cx="375864" cy="154242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50629" name="矩形 2"/>
                        <wps:cNvSpPr/>
                        <wps:spPr>
                          <a:xfrm>
                            <a:off x="271849" y="211830"/>
                            <a:ext cx="375864" cy="154242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561490" name="矩形 2"/>
                        <wps:cNvSpPr/>
                        <wps:spPr>
                          <a:xfrm>
                            <a:off x="335398" y="285971"/>
                            <a:ext cx="375864" cy="15424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6856" name="矩形 1"/>
                        <wps:cNvSpPr/>
                        <wps:spPr>
                          <a:xfrm>
                            <a:off x="67080" y="582533"/>
                            <a:ext cx="680690" cy="144263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98EAF2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871870" name="矩形 11"/>
                        <wps:cNvSpPr/>
                        <wps:spPr>
                          <a:xfrm>
                            <a:off x="63549" y="3265714"/>
                            <a:ext cx="680618" cy="173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7A2B2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C2PSA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833963" name="矩形 2"/>
                        <wps:cNvSpPr/>
                        <wps:spPr>
                          <a:xfrm>
                            <a:off x="70610" y="836729"/>
                            <a:ext cx="680690" cy="144263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5ED22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7804" name="矩形 11"/>
                        <wps:cNvSpPr/>
                        <wps:spPr>
                          <a:xfrm>
                            <a:off x="917931" y="1267450"/>
                            <a:ext cx="680618" cy="1732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F6D7CB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846729" name="矩形 11"/>
                        <wps:cNvSpPr/>
                        <wps:spPr>
                          <a:xfrm>
                            <a:off x="1765251" y="2118301"/>
                            <a:ext cx="680618" cy="173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C14131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727816" name="矩形 11"/>
                        <wps:cNvSpPr/>
                        <wps:spPr>
                          <a:xfrm>
                            <a:off x="1761721" y="3050354"/>
                            <a:ext cx="680618" cy="173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EEC25A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928771" name="矩形 11"/>
                        <wps:cNvSpPr/>
                        <wps:spPr>
                          <a:xfrm>
                            <a:off x="924992" y="2347784"/>
                            <a:ext cx="680618" cy="173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2D07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92745" name="矩形 11"/>
                        <wps:cNvSpPr/>
                        <wps:spPr>
                          <a:xfrm>
                            <a:off x="63549" y="2986805"/>
                            <a:ext cx="680618" cy="173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240992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SPPF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66011" name="矩形 5"/>
                        <wps:cNvSpPr/>
                        <wps:spPr>
                          <a:xfrm>
                            <a:off x="70610" y="1624031"/>
                            <a:ext cx="680690" cy="17342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90038D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  <w:p w14:paraId="6FE50612" w14:textId="77777777" w:rsidR="008177E1" w:rsidRPr="00317BD1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color w:val="000000" w:themeColor="text1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383716" name="直接箭头连接符 61"/>
                        <wps:cNvCnPr/>
                        <wps:spPr>
                          <a:xfrm>
                            <a:off x="422925" y="720223"/>
                            <a:ext cx="0" cy="1186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706676" name="直接箭头连接符 61"/>
                        <wps:cNvCnPr/>
                        <wps:spPr>
                          <a:xfrm>
                            <a:off x="422925" y="992071"/>
                            <a:ext cx="0" cy="1186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9889235" name="直接箭头连接符 61"/>
                        <wps:cNvCnPr/>
                        <wps:spPr>
                          <a:xfrm>
                            <a:off x="422925" y="1253328"/>
                            <a:ext cx="0" cy="1186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2812991" name="直接箭头连接符 61"/>
                        <wps:cNvCnPr/>
                        <wps:spPr>
                          <a:xfrm>
                            <a:off x="422925" y="1800556"/>
                            <a:ext cx="0" cy="1186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2753615" name="直接箭头连接符 61"/>
                        <wps:cNvCnPr/>
                        <wps:spPr>
                          <a:xfrm>
                            <a:off x="412334" y="2068874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382856" name="直接箭头连接符 61"/>
                        <wps:cNvCnPr/>
                        <wps:spPr>
                          <a:xfrm>
                            <a:off x="412334" y="2344253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718284" name="直接箭头连接符 61"/>
                        <wps:cNvCnPr/>
                        <wps:spPr>
                          <a:xfrm>
                            <a:off x="412334" y="2601980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3521437" name="直接箭头连接符 61"/>
                        <wps:cNvCnPr/>
                        <wps:spPr>
                          <a:xfrm>
                            <a:off x="412334" y="2887951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0123098" name="直接箭头连接符 61"/>
                        <wps:cNvCnPr/>
                        <wps:spPr>
                          <a:xfrm>
                            <a:off x="412334" y="3152738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7944898" name="直接箭头连接符 61"/>
                        <wps:cNvCnPr/>
                        <wps:spPr>
                          <a:xfrm>
                            <a:off x="422925" y="1514585"/>
                            <a:ext cx="0" cy="1186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5824786" name="连接符: 肘形 65"/>
                        <wps:cNvCnPr/>
                        <wps:spPr>
                          <a:xfrm>
                            <a:off x="759058" y="2245399"/>
                            <a:ext cx="161341" cy="532776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9883690" name="直接箭头连接符 67"/>
                        <wps:cNvCnPr/>
                        <wps:spPr>
                          <a:xfrm flipV="1">
                            <a:off x="1227879" y="1425587"/>
                            <a:ext cx="0" cy="20311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2092244" name="直接箭头连接符 67"/>
                        <wps:cNvCnPr/>
                        <wps:spPr>
                          <a:xfrm flipV="1">
                            <a:off x="1224349" y="1778638"/>
                            <a:ext cx="0" cy="20311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553603" name="直接箭头连接符 67"/>
                        <wps:cNvCnPr/>
                        <wps:spPr>
                          <a:xfrm flipV="1">
                            <a:off x="1224349" y="2138749"/>
                            <a:ext cx="0" cy="20311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0269840" name="直接箭头连接符 67"/>
                        <wps:cNvCnPr/>
                        <wps:spPr>
                          <a:xfrm flipV="1">
                            <a:off x="1224349" y="2855441"/>
                            <a:ext cx="0" cy="20311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0807806" name="连接符: 肘形 69"/>
                        <wps:cNvCnPr/>
                        <wps:spPr>
                          <a:xfrm flipV="1">
                            <a:off x="1609909" y="1917725"/>
                            <a:ext cx="151562" cy="536858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702161" name="矩形 2"/>
                        <wps:cNvSpPr/>
                        <wps:spPr>
                          <a:xfrm>
                            <a:off x="70610" y="1369835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26D62D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306517" name="矩形 2"/>
                        <wps:cNvSpPr/>
                        <wps:spPr>
                          <a:xfrm>
                            <a:off x="67080" y="1931185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F35D1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166300" name="矩形 2"/>
                        <wps:cNvSpPr/>
                        <wps:spPr>
                          <a:xfrm>
                            <a:off x="63549" y="2457230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46B537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661007" name="矩形 2"/>
                        <wps:cNvSpPr/>
                        <wps:spPr>
                          <a:xfrm>
                            <a:off x="1765251" y="1514585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A2B681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550472" name="矩形 2"/>
                        <wps:cNvSpPr/>
                        <wps:spPr>
                          <a:xfrm>
                            <a:off x="924992" y="1645214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03D31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053471" name="矩形 2"/>
                        <wps:cNvSpPr/>
                        <wps:spPr>
                          <a:xfrm>
                            <a:off x="924992" y="1998264"/>
                            <a:ext cx="680618" cy="14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7861D4" w14:textId="77777777" w:rsidR="008177E1" w:rsidRPr="00194BE4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Upsample</w:t>
                              </w:r>
                              <w:proofErr w:type="spellEnd"/>
                            </w:p>
                            <w:p w14:paraId="774E0AD5" w14:textId="77777777" w:rsidR="008177E1" w:rsidRPr="00194BE4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13758" name="矩形 2"/>
                        <wps:cNvSpPr/>
                        <wps:spPr>
                          <a:xfrm>
                            <a:off x="1765251" y="2453699"/>
                            <a:ext cx="680618" cy="14408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2814C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052177" name="矩形 2"/>
                        <wps:cNvSpPr/>
                        <wps:spPr>
                          <a:xfrm>
                            <a:off x="924992" y="2711426"/>
                            <a:ext cx="680618" cy="14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26F41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670027" name="矩形 2"/>
                        <wps:cNvSpPr/>
                        <wps:spPr>
                          <a:xfrm>
                            <a:off x="924992" y="3064476"/>
                            <a:ext cx="680618" cy="14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6EC1A9" w14:textId="77777777" w:rsidR="008177E1" w:rsidRPr="00194BE4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Upsample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516974" name="矩形 2"/>
                        <wps:cNvSpPr/>
                        <wps:spPr>
                          <a:xfrm>
                            <a:off x="1765251" y="1818209"/>
                            <a:ext cx="680618" cy="14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08702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61480" name="矩形 2"/>
                        <wps:cNvSpPr/>
                        <wps:spPr>
                          <a:xfrm>
                            <a:off x="1761721" y="2746731"/>
                            <a:ext cx="680618" cy="14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C33007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  <w:p w14:paraId="5D166EA8" w14:textId="77777777" w:rsidR="008177E1" w:rsidRDefault="008177E1" w:rsidP="008177E1">
                              <w:pPr>
                                <w:ind w:firstLine="36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77997" name="直接箭头连接符 67"/>
                        <wps:cNvCnPr/>
                        <wps:spPr>
                          <a:xfrm flipV="1">
                            <a:off x="1224349" y="2495330"/>
                            <a:ext cx="0" cy="20311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880718" name="直接箭头连接符 300"/>
                        <wps:cNvCnPr/>
                        <wps:spPr>
                          <a:xfrm>
                            <a:off x="748467" y="1712956"/>
                            <a:ext cx="176009" cy="1019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7898468" name="文本框 9"/>
                        <wps:cNvSpPr txBox="1"/>
                        <wps:spPr>
                          <a:xfrm>
                            <a:off x="35305" y="14122"/>
                            <a:ext cx="789798" cy="15794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0A0155F" w14:textId="77777777" w:rsidR="008177E1" w:rsidRPr="007216B1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Input </w:t>
                              </w:r>
                              <w:r w:rsidRPr="007216B1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640×640×4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50148" name="直接箭头连接符 61"/>
                        <wps:cNvCnPr/>
                        <wps:spPr>
                          <a:xfrm>
                            <a:off x="422925" y="494270"/>
                            <a:ext cx="0" cy="11806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729237" name="矩形 11"/>
                        <wps:cNvSpPr/>
                        <wps:spPr>
                          <a:xfrm>
                            <a:off x="67080" y="2171259"/>
                            <a:ext cx="680618" cy="1732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0BE65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04045" name="矩形 11"/>
                        <wps:cNvSpPr/>
                        <wps:spPr>
                          <a:xfrm>
                            <a:off x="77671" y="2711426"/>
                            <a:ext cx="680618" cy="1732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74FD37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033071" name="矩形 11"/>
                        <wps:cNvSpPr/>
                        <wps:spPr>
                          <a:xfrm>
                            <a:off x="81202" y="1108578"/>
                            <a:ext cx="680618" cy="1732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22D643" w14:textId="77777777" w:rsidR="008177E1" w:rsidRPr="004F1118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4F1118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C3k2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329001" name="矩形 7"/>
                        <wps:cNvSpPr/>
                        <wps:spPr>
                          <a:xfrm>
                            <a:off x="0" y="3531"/>
                            <a:ext cx="3049905" cy="3629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853688" name="连接符: 肘形 68"/>
                        <wps:cNvCnPr/>
                        <wps:spPr>
                          <a:xfrm flipV="1">
                            <a:off x="748467" y="2803881"/>
                            <a:ext cx="1017270" cy="531304"/>
                          </a:xfrm>
                          <a:prstGeom prst="bentConnector3">
                            <a:avLst>
                              <a:gd name="adj1" fmla="val 9000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477705" name="直接箭头连接符 67"/>
                        <wps:cNvCnPr/>
                        <wps:spPr>
                          <a:xfrm flipV="1">
                            <a:off x="1224349" y="3183777"/>
                            <a:ext cx="3810" cy="14028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3744259" name="矩形 219"/>
                        <wps:cNvSpPr/>
                        <wps:spPr>
                          <a:xfrm>
                            <a:off x="2594919" y="540167"/>
                            <a:ext cx="455295" cy="30956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6350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42165" name="矩形 11"/>
                        <wps:cNvSpPr/>
                        <wps:spPr>
                          <a:xfrm>
                            <a:off x="2714956" y="2065344"/>
                            <a:ext cx="26352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E49DD" w14:textId="77777777" w:rsidR="008177E1" w:rsidRPr="008668C2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2F558D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189221" name="直接箭头连接符 300"/>
                        <wps:cNvCnPr/>
                        <wps:spPr>
                          <a:xfrm>
                            <a:off x="2450169" y="2175451"/>
                            <a:ext cx="26543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8120714" name="矩形 11"/>
                        <wps:cNvSpPr/>
                        <wps:spPr>
                          <a:xfrm>
                            <a:off x="2714956" y="3043293"/>
                            <a:ext cx="2628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9E9E8F" w14:textId="77777777" w:rsidR="008177E1" w:rsidRPr="008668C2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2F558D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491489" name="矩形 11"/>
                        <wps:cNvSpPr/>
                        <wps:spPr>
                          <a:xfrm>
                            <a:off x="2714956" y="1200371"/>
                            <a:ext cx="2628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86506" w14:textId="77777777" w:rsidR="008177E1" w:rsidRPr="008668C2" w:rsidRDefault="008177E1" w:rsidP="008177E1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2F558D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55444" name="直接箭头连接符 221"/>
                        <wps:cNvCnPr/>
                        <wps:spPr>
                          <a:xfrm>
                            <a:off x="2117566" y="1627562"/>
                            <a:ext cx="0" cy="16700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896914" name="直接箭头连接符 221"/>
                        <wps:cNvCnPr/>
                        <wps:spPr>
                          <a:xfrm>
                            <a:off x="2117566" y="2898542"/>
                            <a:ext cx="0" cy="16700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1679568" name="直接箭头连接符 221"/>
                        <wps:cNvCnPr/>
                        <wps:spPr>
                          <a:xfrm>
                            <a:off x="2117566" y="2591389"/>
                            <a:ext cx="0" cy="16700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029215" name="直接箭头连接符 221"/>
                        <wps:cNvCnPr/>
                        <wps:spPr>
                          <a:xfrm>
                            <a:off x="2117566" y="2287765"/>
                            <a:ext cx="0" cy="16700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6474574" name="直接箭头连接符 221"/>
                        <wps:cNvCnPr/>
                        <wps:spPr>
                          <a:xfrm>
                            <a:off x="2117566" y="1938246"/>
                            <a:ext cx="0" cy="16700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8419763" name="直接箭头连接符 300"/>
                        <wps:cNvCnPr/>
                        <wps:spPr>
                          <a:xfrm>
                            <a:off x="2460760" y="3142809"/>
                            <a:ext cx="2413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9511923" name="直接箭头连接符 221"/>
                        <wps:cNvCnPr/>
                        <wps:spPr>
                          <a:xfrm>
                            <a:off x="2117566" y="1323938"/>
                            <a:ext cx="0" cy="167428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4949716" name="直接箭头连接符 224"/>
                        <wps:cNvCnPr/>
                        <wps:spPr>
                          <a:xfrm flipV="1">
                            <a:off x="1599318" y="1321070"/>
                            <a:ext cx="1104044" cy="353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48831" name="文本框 9"/>
                        <wps:cNvSpPr txBox="1"/>
                        <wps:spPr>
                          <a:xfrm>
                            <a:off x="2700834" y="3417526"/>
                            <a:ext cx="331470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2A39B55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B73BA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61280" id="组合 225" o:spid="_x0000_s1026" style="position:absolute;left:0;text-align:left;margin-left:-1.4pt;margin-top:22.35pt;width:240.15pt;height:286.3pt;z-index:251666432" coordsize="30502,3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">
                <v:rect id="矩形 7" o:spid="_x0000_s1027" style="position:absolute;width:8543;height:4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" fillcolor="#e7e6e6 [3214]" strokecolor="#091723 [484]" strokeweight="1pt">
                  <v:stroke dashstyle="1 1"/>
                </v:rect>
                <v:rect id="矩形 219" o:spid="_x0000_s1028" style="position:absolute;top:5507;width:7867;height:30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" fillcolor="#e2efd9 [665]" strokecolor="black [3213]" strokeweight=".5pt">
                  <v:stroke dashstyle="3 1"/>
                </v:rect>
                <v:rect id="矩形 216" o:spid="_x0000_s1029" style="position:absolute;left:8226;top:5401;width:17189;height:30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" fillcolor="#d9e2f3 [664]" strokecolor="#091723 [484]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9" o:spid="_x0000_s1030" type="#_x0000_t202" style="position:absolute;left:2294;top:34316;width:4344;height:1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" filled="f" stroked="f" strokeweight="0">
                  <v:textbox inset="0,0,0,0">
                    <w:txbxContent>
                      <w:p w14:paraId="715C25D5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Backbone</w:t>
                        </w:r>
                      </w:p>
                    </w:txbxContent>
                  </v:textbox>
                </v:shape>
                <v:shape id="文本框 9" o:spid="_x0000_s1031" type="#_x0000_t202" style="position:absolute;left:15463;top:34210;width:331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" filled="f" stroked="f" strokeweight="0">
                  <v:textbox inset="0,0,0,0">
                    <w:txbxContent>
                      <w:p w14:paraId="7724608D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Neck</w:t>
                        </w:r>
                      </w:p>
                    </w:txbxContent>
                  </v:textbox>
                </v:shape>
                <v:rect id="矩形 2" o:spid="_x0000_s1032" style="position:absolute;left:2259;top:1729;width:3759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" fillcolor="#c00000" strokecolor="black [3213]" strokeweight="1pt"/>
                <v:rect id="矩形 2" o:spid="_x0000_s1033" style="position:absolute;left:2718;top:2118;width:3759;height:1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" fillcolor="#70ad47 [3209]" strokecolor="black [3213]" strokeweight="1pt"/>
                <v:rect id="矩形 2" o:spid="_x0000_s1034" style="position:absolute;left:3353;top:2859;width:3759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" fillcolor="#5b9bd5 [3204]" strokecolor="black [3213]" strokeweight="1pt"/>
                <v:rect id="矩形 1" o:spid="_x0000_s1035" style="position:absolute;left:670;top:5825;width:6807;height:1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" fillcolor="#5b9bd5 [3204]" strokecolor="#091723 [484]" strokeweight="1pt">
                  <v:textbox inset="0,0,0,0">
                    <w:txbxContent>
                      <w:p w14:paraId="4998EAF2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036" style="position:absolute;left:635;top:32657;width:6806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0A7A2B2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C2PSA</w:t>
                        </w:r>
                      </w:p>
                    </w:txbxContent>
                  </v:textbox>
                </v:rect>
                <v:rect id="矩形 2" o:spid="_x0000_s1037" style="position:absolute;left:706;top:8367;width:6807;height:1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" fillcolor="#5b9bd5 [3204]" strokecolor="#091723 [484]" strokeweight="1pt">
                  <v:textbox inset="0,0,0,0">
                    <w:txbxContent>
                      <w:p w14:paraId="0BD5ED22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038" style="position:absolute;left:9179;top:12674;width:680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" fillcolor="#f7caac [1301]" strokecolor="#091723 [484]" strokeweight="1pt">
                  <v:textbox inset="0,0,0,0">
                    <w:txbxContent>
                      <w:p w14:paraId="28F6D7CB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39" style="position:absolute;left:17652;top:21183;width:6806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20C14131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40" style="position:absolute;left:17617;top:30503;width:680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30EEC25A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41" style="position:absolute;left:9249;top:23477;width:6807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" filled="f" strokecolor="#091723 [484]" strokeweight="1pt">
                  <v:textbox inset="0,0,0,0">
                    <w:txbxContent>
                      <w:p w14:paraId="52A2D07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42" style="position:absolute;left:635;top:29868;width:6806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" filled="f" strokecolor="#091723 [484]" strokeweight="1pt">
                  <v:textbox inset="0,0,0,0">
                    <w:txbxContent>
                      <w:p w14:paraId="4B240992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SPPF</w:t>
                        </w:r>
                      </w:p>
                    </w:txbxContent>
                  </v:textbox>
                </v:rect>
                <v:rect id="矩形 5" o:spid="_x0000_s1043" style="position:absolute;left:706;top:16240;width:6807;height:1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" fillcolor="#f7caac [1301]" strokecolor="#091723 [484]" strokeweight="1pt">
                  <v:textbox inset="0,0,0,0">
                    <w:txbxContent>
                      <w:p w14:paraId="4090038D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  <w:p w14:paraId="6FE50612" w14:textId="77777777" w:rsidR="008177E1" w:rsidRPr="00317BD1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color w:val="000000" w:themeColor="text1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1" o:spid="_x0000_s1044" type="#_x0000_t32" style="position:absolute;left:4229;top:7202;width:0;height:1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045" type="#_x0000_t32" style="position:absolute;left:4229;top:9920;width:0;height:1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" strokecolor="black [3200]" strokeweight="1pt">
                  <v:stroke endarrow="block" endarrowwidth="narrow" endarrowlength="short" joinstyle="miter"/>
                </v:shape>
                <v:shape id="直接箭头连接符 61" o:spid="_x0000_s1046" type="#_x0000_t32" style="position:absolute;left:4229;top:12533;width:0;height:1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047" type="#_x0000_t32" style="position:absolute;left:4229;top:18005;width:0;height:1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048" type="#_x0000_t32" style="position:absolute;left:4123;top:20688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049" type="#_x0000_t32" style="position:absolute;left:4123;top:23442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shape id="直接箭头连接符 61" o:spid="_x0000_s1050" type="#_x0000_t32" style="position:absolute;left:4123;top:26019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直接箭头连接符 61" o:spid="_x0000_s1051" type="#_x0000_t32" style="position:absolute;left:4123;top:28879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直接箭头连接符 61" o:spid="_x0000_s1052" type="#_x0000_t32" style="position:absolute;left:4123;top:31527;width:0;height:1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直接箭头连接符 61" o:spid="_x0000_s1053" type="#_x0000_t32" style="position:absolute;left:4229;top:15145;width:0;height:11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65" o:spid="_x0000_s1054" type="#_x0000_t34" style="position:absolute;left:7590;top:22453;width:1613;height:532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" strokecolor="black [3200]" strokeweight="1pt">
                  <v:stroke endarrow="block" endarrowwidth="narrow" endarrowlength="short"/>
                </v:shape>
                <v:shape id="直接箭头连接符 67" o:spid="_x0000_s1055" type="#_x0000_t32" style="position:absolute;left:12278;top:14255;width:0;height:20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" strokecolor="black [3200]" strokeweight="1pt">
                  <v:stroke endarrow="block" endarrowwidth="narrow" endarrowlength="short" joinstyle="miter"/>
                </v:shape>
                <v:shape id="直接箭头连接符 67" o:spid="_x0000_s1056" type="#_x0000_t32" style="position:absolute;left:12243;top:17786;width:0;height:20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" strokecolor="black [3200]" strokeweight="1pt">
                  <v:stroke endarrow="block" endarrowwidth="narrow" endarrowlength="short" joinstyle="miter"/>
                </v:shape>
                <v:shape id="直接箭头连接符 67" o:spid="_x0000_s1057" type="#_x0000_t32" style="position:absolute;left:12243;top:21387;width:0;height:20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" strokecolor="black [3200]" strokeweight="1pt">
                  <v:stroke endarrow="block" endarrowwidth="narrow" endarrowlength="short" joinstyle="miter"/>
                </v:shape>
                <v:shape id="直接箭头连接符 67" o:spid="_x0000_s1058" type="#_x0000_t32" style="position:absolute;left:12243;top:28554;width:0;height:20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" strokecolor="black [3200]" strokeweight="1pt">
                  <v:stroke endarrow="block" endarrowwidth="narrow" endarrowlength="short" joinstyle="miter"/>
                </v:shape>
                <v:shape id="连接符: 肘形 69" o:spid="_x0000_s1059" type="#_x0000_t34" style="position:absolute;left:16099;top:19177;width:1515;height:536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" strokecolor="black [3200]" strokeweight="1pt">
                  <v:stroke endarrow="block" endarrowwidth="narrow" endarrowlength="short"/>
                </v:shape>
                <v:rect id="矩形 2" o:spid="_x0000_s1060" style="position:absolute;left:706;top:13698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" fillcolor="#5b9bd5 [3204]" strokecolor="#091723 [484]" strokeweight="1pt">
                  <v:textbox inset="0,0,0,0">
                    <w:txbxContent>
                      <w:p w14:paraId="4026D62D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2" o:spid="_x0000_s1061" style="position:absolute;left:670;top:19311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" fillcolor="#5b9bd5 [3204]" strokecolor="#091723 [484]" strokeweight="1pt">
                  <v:textbox inset="0,0,0,0">
                    <w:txbxContent>
                      <w:p w14:paraId="2CF35D1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2" o:spid="_x0000_s1062" style="position:absolute;left:635;top:24572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" fillcolor="#5b9bd5 [3204]" strokecolor="#091723 [484]" strokeweight="1pt">
                  <v:textbox inset="0,0,0,0">
                    <w:txbxContent>
                      <w:p w14:paraId="0F46B537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2" o:spid="_x0000_s1063" style="position:absolute;left:17652;top:15145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" fillcolor="#5b9bd5 [3204]" strokecolor="#091723 [484]" strokeweight="1pt">
                  <v:textbox inset="0,0,0,0">
                    <w:txbxContent>
                      <w:p w14:paraId="26A2B681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2" o:spid="_x0000_s1064" style="position:absolute;left:9249;top:16452;width:6807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" fillcolor="#fff2cc [663]" strokecolor="#091723 [484]" strokeweight="1pt">
                  <v:textbox inset="0,0,0,0">
                    <w:txbxContent>
                      <w:p w14:paraId="4B403D31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</w:txbxContent>
                  </v:textbox>
                </v:rect>
                <v:rect id="矩形 2" o:spid="_x0000_s1065" style="position:absolute;left:9249;top:19982;width:6807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" filled="f" strokecolor="#091723 [484]" strokeweight="1pt">
                  <v:textbox inset="0,0,0,0">
                    <w:txbxContent>
                      <w:p w14:paraId="7A7861D4" w14:textId="77777777" w:rsidR="008177E1" w:rsidRPr="00194BE4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Upsample</w:t>
                        </w:r>
                        <w:proofErr w:type="spellEnd"/>
                      </w:p>
                      <w:p w14:paraId="774E0AD5" w14:textId="77777777" w:rsidR="008177E1" w:rsidRPr="00194BE4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color w:val="000000" w:themeColor="text1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ect>
                <v:rect id="矩形 2" o:spid="_x0000_s1066" style="position:absolute;left:17652;top:24536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" fillcolor="#5b9bd5 [3204]" strokecolor="#091723 [484]" strokeweight="1pt">
                  <v:textbox inset="0,0,0,0">
                    <w:txbxContent>
                      <w:p w14:paraId="0802814C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2" o:spid="_x0000_s1067" style="position:absolute;left:9249;top:27114;width:6807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" filled="f" strokecolor="#091723 [484]" strokeweight="1pt">
                  <v:textbox inset="0,0,0,0">
                    <w:txbxContent>
                      <w:p w14:paraId="6326F41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</w:txbxContent>
                  </v:textbox>
                </v:rect>
                <v:rect id="矩形 2" o:spid="_x0000_s1068" style="position:absolute;left:9249;top:30644;width:6807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" filled="f" strokecolor="#091723 [484]" strokeweight="1pt">
                  <v:textbox inset="0,0,0,0">
                    <w:txbxContent>
                      <w:p w14:paraId="686EC1A9" w14:textId="77777777" w:rsidR="008177E1" w:rsidRPr="00194BE4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Upsample</w:t>
                        </w:r>
                        <w:proofErr w:type="spellEnd"/>
                      </w:p>
                    </w:txbxContent>
                  </v:textbox>
                </v:rect>
                <v:rect id="矩形 2" o:spid="_x0000_s1069" style="position:absolute;left:17652;top:18182;width:6806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" filled="f" strokecolor="#091723 [484]" strokeweight="1pt">
                  <v:textbox inset="0,0,0,0">
                    <w:txbxContent>
                      <w:p w14:paraId="7C08702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</w:txbxContent>
                  </v:textbox>
                </v:rect>
                <v:rect id="矩形 2" o:spid="_x0000_s1070" style="position:absolute;left:17617;top:27467;width:6806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" filled="f" strokecolor="#091723 [484]" strokeweight="1pt">
                  <v:textbox inset="0,0,0,0">
                    <w:txbxContent>
                      <w:p w14:paraId="6AC33007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proofErr w:type="spellStart"/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  <w:p w14:paraId="5D166EA8" w14:textId="77777777" w:rsidR="008177E1" w:rsidRDefault="008177E1" w:rsidP="008177E1">
                        <w:pPr>
                          <w:ind w:firstLine="360"/>
                        </w:pPr>
                      </w:p>
                    </w:txbxContent>
                  </v:textbox>
                </v:rect>
                <v:shape id="直接箭头连接符 67" o:spid="_x0000_s1071" type="#_x0000_t32" style="position:absolute;left:12243;top:24953;width:0;height:20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" strokecolor="black [3200]" strokeweight="1pt">
                  <v:stroke endarrow="block" endarrowwidth="narrow" endarrowlength="short" joinstyle="miter"/>
                </v:shape>
                <v:shape id="直接箭头连接符 300" o:spid="_x0000_s1072" type="#_x0000_t32" style="position:absolute;left:7484;top:17129;width:1760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shape id="文本框 9" o:spid="_x0000_s1073" type="#_x0000_t202" style="position:absolute;left:353;top:141;width:7898;height:1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" filled="f" stroked="f" strokeweight="0">
                  <v:textbox inset="0,0,0,0">
                    <w:txbxContent>
                      <w:p w14:paraId="40A0155F" w14:textId="77777777" w:rsidR="008177E1" w:rsidRPr="007216B1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  <w:sz w:val="15"/>
                            <w:szCs w:val="15"/>
                          </w:rPr>
                          <w:t xml:space="preserve">Input </w:t>
                        </w:r>
                        <w:r w:rsidRPr="007216B1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640×640×4</w:t>
                        </w:r>
                      </w:p>
                    </w:txbxContent>
                  </v:textbox>
                </v:shape>
                <v:shape id="直接箭头连接符 61" o:spid="_x0000_s1074" type="#_x0000_t32" style="position:absolute;left:4229;top:4942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rect id="矩形 11" o:spid="_x0000_s1075" style="position:absolute;left:670;top:21712;width:680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" fillcolor="#f7caac [1301]" strokecolor="#091723 [484]" strokeweight="1pt">
                  <v:textbox inset="0,0,0,0">
                    <w:txbxContent>
                      <w:p w14:paraId="5860BE65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76" style="position:absolute;left:776;top:27114;width:680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" fillcolor="#f7caac [1301]" strokecolor="#091723 [484]" strokeweight="1pt">
                  <v:textbox inset="0,0,0,0">
                    <w:txbxContent>
                      <w:p w14:paraId="1274FD37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11" o:spid="_x0000_s1077" style="position:absolute;left:812;top:11085;width:680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" fillcolor="#f7caac [1301]" strokecolor="#091723 [484]" strokeweight="1pt">
                  <v:textbox inset="0,0,0,0">
                    <w:txbxContent>
                      <w:p w14:paraId="2D22D643" w14:textId="77777777" w:rsidR="008177E1" w:rsidRPr="004F1118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4F1118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C3k2</w:t>
                        </w:r>
                      </w:p>
                    </w:txbxContent>
                  </v:textbox>
                </v:rect>
                <v:rect id="矩形 7" o:spid="_x0000_s1078" style="position:absolute;top:35;width:30499;height:36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" filled="f" strokecolor="#091723 [484]" strokeweight="1pt">
                  <v:stroke dashstyle="1 1"/>
                </v:rect>
                <v:shape id="连接符: 肘形 68" o:spid="_x0000_s1079" type="#_x0000_t34" style="position:absolute;left:7484;top:28038;width:10173;height:53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" adj="19441" strokecolor="black [3200]" strokeweight="1pt">
                  <v:stroke endarrow="block" endarrowwidth="narrow" endarrowlength="short"/>
                </v:shape>
                <v:shape id="直接箭头连接符 67" o:spid="_x0000_s1080" type="#_x0000_t32" style="position:absolute;left:12243;top:31837;width:38;height:14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" strokecolor="black [3200]" strokeweight="1pt">
                  <v:stroke endarrow="block" endarrowwidth="narrow" endarrowlength="short" joinstyle="miter"/>
                </v:shape>
                <v:rect id="矩形 219" o:spid="_x0000_s1081" style="position:absolute;left:25949;top:5401;width:4553;height:30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" fillcolor="#fff2cc [663]" strokecolor="#091723 [484]" strokeweight=".5pt">
                  <v:stroke dashstyle="3 1"/>
                </v:rect>
                <v:rect id="矩形 11" o:spid="_x0000_s1082" style="position:absolute;left:27149;top:20653;width:2635;height:2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" filled="f" strokecolor="#091723 [484]" strokeweight="1pt">
                  <v:textbox inset="0,0,0,0">
                    <w:txbxContent>
                      <w:p w14:paraId="285E49DD" w14:textId="77777777" w:rsidR="008177E1" w:rsidRPr="008668C2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2F558D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rect>
                <v:shape id="直接箭头连接符 300" o:spid="_x0000_s1083" type="#_x0000_t32" style="position:absolute;left:24501;top:21754;width:26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rect id="矩形 11" o:spid="_x0000_s1084" style="position:absolute;left:27149;top:30432;width:2629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" filled="f" strokecolor="#091723 [484]" strokeweight="1pt">
                  <v:textbox inset="0,0,0,0">
                    <w:txbxContent>
                      <w:p w14:paraId="0D9E9E8F" w14:textId="77777777" w:rsidR="008177E1" w:rsidRPr="008668C2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2F558D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rect>
                <v:rect id="矩形 11" o:spid="_x0000_s1085" style="position:absolute;left:27149;top:12003;width:262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33F86506" w14:textId="77777777" w:rsidR="008177E1" w:rsidRPr="008668C2" w:rsidRDefault="008177E1" w:rsidP="008177E1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2F558D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rect>
                <v:shape id="直接箭头连接符 221" o:spid="_x0000_s1086" type="#_x0000_t32" style="position:absolute;left:21175;top:16275;width:0;height:1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shape id="直接箭头连接符 221" o:spid="_x0000_s1087" type="#_x0000_t32" style="position:absolute;left:21175;top:28985;width:0;height:1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直接箭头连接符 221" o:spid="_x0000_s1088" type="#_x0000_t32" style="position:absolute;left:21175;top:25913;width:0;height:1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" strokecolor="black [3200]" strokeweight="1pt">
                  <v:stroke endarrow="block" endarrowwidth="narrow" endarrowlength="short" joinstyle="miter"/>
                </v:shape>
                <v:shape id="直接箭头连接符 221" o:spid="_x0000_s1089" type="#_x0000_t32" style="position:absolute;left:21175;top:22877;width:0;height:1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221" o:spid="_x0000_s1090" type="#_x0000_t32" style="position:absolute;left:21175;top:19382;width:0;height:1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直接箭头连接符 300" o:spid="_x0000_s1091" type="#_x0000_t32" style="position:absolute;left:24607;top:31428;width:24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直接箭头连接符 221" o:spid="_x0000_s1092" type="#_x0000_t32" style="position:absolute;left:21175;top:13239;width:0;height:16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224" o:spid="_x0000_s1093" type="#_x0000_t32" style="position:absolute;left:15993;top:13210;width:11040;height: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" strokecolor="black [3200]" strokeweight="1pt">
                  <v:stroke endarrow="block" endarrowwidth="narrow" endarrowlength="short" joinstyle="miter"/>
                </v:shape>
                <v:shape id="文本框 9" o:spid="_x0000_s1094" type="#_x0000_t202" style="position:absolute;left:27008;top:34175;width:331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" filled="f" stroked="f" strokeweight="0">
                  <v:textbox inset="0,0,0,0">
                    <w:txbxContent>
                      <w:p w14:paraId="02A39B55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B73BA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DC0DF3">
        <w:t>则嵌入解耦设计来完成目标分类和边界框回归。</w:t>
      </w:r>
      <w:r w:rsidR="00E67117" w:rsidRPr="00DC0DF3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B8E3A9" wp14:editId="08A836E8">
                <wp:simplePos x="0" y="0"/>
                <wp:positionH relativeFrom="column">
                  <wp:posOffset>3142714</wp:posOffset>
                </wp:positionH>
                <wp:positionV relativeFrom="paragraph">
                  <wp:posOffset>6188</wp:posOffset>
                </wp:positionV>
                <wp:extent cx="3005455" cy="4146550"/>
                <wp:effectExtent l="0" t="0" r="4445" b="25400"/>
                <wp:wrapTopAndBottom/>
                <wp:docPr id="65693940" name="组合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455" cy="4146550"/>
                          <a:chOff x="0" y="0"/>
                          <a:chExt cx="3006030" cy="4146773"/>
                        </a:xfrm>
                      </wpg:grpSpPr>
                      <wps:wsp>
                        <wps:cNvPr id="539611313" name="文本框 9"/>
                        <wps:cNvSpPr txBox="1"/>
                        <wps:spPr>
                          <a:xfrm>
                            <a:off x="2266582" y="1719354"/>
                            <a:ext cx="236012" cy="16309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0379E60" w14:textId="77777777" w:rsidR="00C6407F" w:rsidRPr="00933396" w:rsidRDefault="00C6407F" w:rsidP="00C6407F">
                              <w:pPr>
                                <w:ind w:firstLine="30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Neck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387301" name="矩形 216"/>
                        <wps:cNvSpPr/>
                        <wps:spPr>
                          <a:xfrm>
                            <a:off x="974418" y="586063"/>
                            <a:ext cx="2013014" cy="309390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84745" name="矩形 216"/>
                        <wps:cNvSpPr/>
                        <wps:spPr>
                          <a:xfrm>
                            <a:off x="0" y="586063"/>
                            <a:ext cx="862915" cy="356071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812600" name="矩形 216"/>
                        <wps:cNvSpPr/>
                        <wps:spPr>
                          <a:xfrm>
                            <a:off x="977949" y="3767045"/>
                            <a:ext cx="2007676" cy="379728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556558" name="直接箭头连接符 61"/>
                        <wps:cNvCnPr/>
                        <wps:spPr>
                          <a:xfrm>
                            <a:off x="475882" y="3198635"/>
                            <a:ext cx="2955" cy="111944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684969" name="直接箭头连接符 61"/>
                        <wps:cNvCnPr/>
                        <wps:spPr>
                          <a:xfrm>
                            <a:off x="475882" y="1122700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4763550" name="矩形 11"/>
                        <wps:cNvSpPr/>
                        <wps:spPr>
                          <a:xfrm flipH="1">
                            <a:off x="158873" y="3594051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C3B78C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C2PSA-iRMB</w:t>
                              </w:r>
                            </w:p>
                            <w:p w14:paraId="6F653432" w14:textId="77777777" w:rsidR="00C6407F" w:rsidRPr="008E2F62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宋体" w:hAnsi="宋体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506354" name="矩形 11"/>
                        <wps:cNvSpPr/>
                        <wps:spPr>
                          <a:xfrm flipH="1">
                            <a:off x="158873" y="646082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90672A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6220" name="矩形 11"/>
                        <wps:cNvSpPr/>
                        <wps:spPr>
                          <a:xfrm flipH="1">
                            <a:off x="158873" y="946174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28527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032878" name="矩形 11"/>
                        <wps:cNvSpPr/>
                        <wps:spPr>
                          <a:xfrm flipH="1">
                            <a:off x="158873" y="1246267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4B33A4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C3k2×2 Fal</w:t>
                              </w:r>
                              <w:r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704411" name="矩形 11"/>
                        <wps:cNvSpPr/>
                        <wps:spPr>
                          <a:xfrm flipH="1">
                            <a:off x="158873" y="1546360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08C178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233098" name="矩形 11"/>
                        <wps:cNvSpPr/>
                        <wps:spPr>
                          <a:xfrm flipH="1">
                            <a:off x="158873" y="1846452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F2D67C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C3k2×2 Fal</w:t>
                              </w:r>
                              <w:r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719543" name="矩形 11"/>
                        <wps:cNvSpPr/>
                        <wps:spPr>
                          <a:xfrm flipH="1">
                            <a:off x="158873" y="2143015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1B2E3B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82291" name="矩形 11"/>
                        <wps:cNvSpPr/>
                        <wps:spPr>
                          <a:xfrm flipH="1">
                            <a:off x="158873" y="2443107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C98FCE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C3k2×2 True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486408" name="矩形 11"/>
                        <wps:cNvSpPr/>
                        <wps:spPr>
                          <a:xfrm flipH="1">
                            <a:off x="155342" y="3311611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ED422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SPPF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532702" name="矩形 11"/>
                        <wps:cNvSpPr/>
                        <wps:spPr>
                          <a:xfrm flipH="1">
                            <a:off x="1101517" y="1846452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D17C2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C3k2×3 Fal</w:t>
                              </w:r>
                              <w:r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69094" name="矩形 11"/>
                        <wps:cNvSpPr/>
                        <wps:spPr>
                          <a:xfrm flipH="1">
                            <a:off x="1101517" y="2245399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C54D9D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Zoom_cat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23764" name="矩形 11"/>
                        <wps:cNvSpPr/>
                        <wps:spPr>
                          <a:xfrm flipH="1">
                            <a:off x="1101517" y="2644346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3F353D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601548" name="矩形 11"/>
                        <wps:cNvSpPr/>
                        <wps:spPr>
                          <a:xfrm flipH="1">
                            <a:off x="1101517" y="3043293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EA1749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504591" name="矩形 11"/>
                        <wps:cNvSpPr/>
                        <wps:spPr>
                          <a:xfrm flipH="1">
                            <a:off x="1101517" y="1447506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C3937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15438" name="矩形 11"/>
                        <wps:cNvSpPr/>
                        <wps:spPr>
                          <a:xfrm flipH="1">
                            <a:off x="1101517" y="1045028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7BC9D3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790706" name="矩形 11"/>
                        <wps:cNvSpPr/>
                        <wps:spPr>
                          <a:xfrm flipH="1">
                            <a:off x="1101517" y="649612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FA6B22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Zoom_cat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02908" name="矩形 11"/>
                        <wps:cNvSpPr/>
                        <wps:spPr>
                          <a:xfrm flipH="1">
                            <a:off x="2167728" y="1521646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ECDC22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248673" name="矩形 11"/>
                        <wps:cNvSpPr/>
                        <wps:spPr>
                          <a:xfrm flipH="1">
                            <a:off x="2174789" y="854381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C5C398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</w:t>
                              </w: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×</w:t>
                              </w: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 xml:space="preserve">3 </w:t>
                              </w: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Fal</w:t>
                              </w:r>
                              <w:r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48551" name="矩形 11"/>
                        <wps:cNvSpPr/>
                        <wps:spPr>
                          <a:xfrm flipH="1">
                            <a:off x="2174789" y="2181850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D5D63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146308" name="矩形 11"/>
                        <wps:cNvSpPr/>
                        <wps:spPr>
                          <a:xfrm flipH="1">
                            <a:off x="2174789" y="2513717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245729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84539" name="矩形 11"/>
                        <wps:cNvSpPr/>
                        <wps:spPr>
                          <a:xfrm flipH="1">
                            <a:off x="2174789" y="2838523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30A293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C3k2×3 True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305242" name="矩形 11"/>
                        <wps:cNvSpPr/>
                        <wps:spPr>
                          <a:xfrm flipH="1">
                            <a:off x="1136822" y="3406934"/>
                            <a:ext cx="384169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D9DAB5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proofErr w:type="spellStart"/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ScalSeq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731995" name="矩形 11"/>
                        <wps:cNvSpPr/>
                        <wps:spPr>
                          <a:xfrm flipH="1">
                            <a:off x="1616970" y="3424587"/>
                            <a:ext cx="291461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A854F4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Add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368057" name="直接箭头连接符 61"/>
                        <wps:cNvCnPr/>
                        <wps:spPr>
                          <a:xfrm>
                            <a:off x="475882" y="815546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078643" name="直接箭头连接符 61"/>
                        <wps:cNvCnPr/>
                        <wps:spPr>
                          <a:xfrm>
                            <a:off x="475882" y="1415731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2925677" name="直接箭头连接符 61"/>
                        <wps:cNvCnPr/>
                        <wps:spPr>
                          <a:xfrm>
                            <a:off x="475882" y="2015917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500493" name="直接箭头连接符 61"/>
                        <wps:cNvCnPr/>
                        <wps:spPr>
                          <a:xfrm>
                            <a:off x="475882" y="1719354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7391133" name="直接箭头连接符 61"/>
                        <wps:cNvCnPr/>
                        <wps:spPr>
                          <a:xfrm>
                            <a:off x="475882" y="2319540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0421118" name="直接箭头连接符 61"/>
                        <wps:cNvCnPr/>
                        <wps:spPr>
                          <a:xfrm>
                            <a:off x="475882" y="2616102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1916" name="直接箭头连接符 61"/>
                        <wps:cNvCnPr/>
                        <wps:spPr>
                          <a:xfrm>
                            <a:off x="479413" y="2919725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4959396" name="矩形 11"/>
                        <wps:cNvSpPr/>
                        <wps:spPr>
                          <a:xfrm flipH="1">
                            <a:off x="2167728" y="1189779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CFF093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885582" name="矩形 11"/>
                        <wps:cNvSpPr/>
                        <wps:spPr>
                          <a:xfrm flipH="1">
                            <a:off x="2174789" y="1849983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4D32BB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</w:t>
                              </w: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×</w:t>
                              </w: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 xml:space="preserve">3 </w:t>
                              </w: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Fal</w:t>
                              </w:r>
                              <w:r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331809" name="直接箭头连接符 35"/>
                        <wps:cNvCnPr/>
                        <wps:spPr>
                          <a:xfrm flipV="1">
                            <a:off x="794363" y="3121626"/>
                            <a:ext cx="305355" cy="317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4324132" name="连接符: 肘形 36"/>
                        <wps:cNvCnPr/>
                        <wps:spPr>
                          <a:xfrm>
                            <a:off x="812015" y="1913532"/>
                            <a:ext cx="297336" cy="872570"/>
                          </a:xfrm>
                          <a:prstGeom prst="bentConnector3">
                            <a:avLst>
                              <a:gd name="adj1" fmla="val 74140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495886" name="直接箭头连接符 37"/>
                        <wps:cNvCnPr/>
                        <wps:spPr>
                          <a:xfrm flipH="1" flipV="1">
                            <a:off x="1404404" y="2414128"/>
                            <a:ext cx="3732" cy="22762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8220353" name="直接箭头连接符 37"/>
                        <wps:cNvCnPr/>
                        <wps:spPr>
                          <a:xfrm flipH="1" flipV="1">
                            <a:off x="1404404" y="2015181"/>
                            <a:ext cx="3175" cy="227283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8000527" name="直接箭头连接符 37"/>
                        <wps:cNvCnPr/>
                        <wps:spPr>
                          <a:xfrm flipH="1" flipV="1">
                            <a:off x="1404404" y="1616234"/>
                            <a:ext cx="3175" cy="227283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3456150" name="连接符: 肘形 36"/>
                        <wps:cNvCnPr/>
                        <wps:spPr>
                          <a:xfrm flipV="1">
                            <a:off x="804954" y="1155136"/>
                            <a:ext cx="287308" cy="182842"/>
                          </a:xfrm>
                          <a:prstGeom prst="bentConnector3">
                            <a:avLst>
                              <a:gd name="adj1" fmla="val 35634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803499" name="连接符: 肘形 36"/>
                        <wps:cNvCnPr/>
                        <wps:spPr>
                          <a:xfrm flipV="1">
                            <a:off x="808485" y="784433"/>
                            <a:ext cx="302104" cy="1088425"/>
                          </a:xfrm>
                          <a:prstGeom prst="bentConnector3">
                            <a:avLst>
                              <a:gd name="adj1" fmla="val 66581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807624" name="直接箭头连接符 37"/>
                        <wps:cNvCnPr/>
                        <wps:spPr>
                          <a:xfrm flipH="1" flipV="1">
                            <a:off x="1404404" y="821871"/>
                            <a:ext cx="3175" cy="227283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5920308" name="连接符: 肘形 39"/>
                        <wps:cNvCnPr/>
                        <wps:spPr>
                          <a:xfrm flipV="1">
                            <a:off x="1757454" y="763250"/>
                            <a:ext cx="3732" cy="791073"/>
                          </a:xfrm>
                          <a:prstGeom prst="bentConnector3">
                            <a:avLst>
                              <a:gd name="adj1" fmla="val 5489312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441966" name="连接符: 肘形 39"/>
                        <wps:cNvCnPr/>
                        <wps:spPr>
                          <a:xfrm>
                            <a:off x="1754659" y="706100"/>
                            <a:ext cx="414758" cy="215856"/>
                          </a:xfrm>
                          <a:prstGeom prst="bentConnector3">
                            <a:avLst>
                              <a:gd name="adj1" fmla="val 6461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720864" name="直接箭头连接符 37"/>
                        <wps:cNvCnPr/>
                        <wps:spPr>
                          <a:xfrm>
                            <a:off x="2477677" y="1027376"/>
                            <a:ext cx="777" cy="157499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7588029" name="直接箭头连接符 37"/>
                        <wps:cNvCnPr/>
                        <wps:spPr>
                          <a:xfrm>
                            <a:off x="2477677" y="1366304"/>
                            <a:ext cx="635" cy="15744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920368" name="直接箭头连接符 37"/>
                        <wps:cNvCnPr/>
                        <wps:spPr>
                          <a:xfrm>
                            <a:off x="2477677" y="1701702"/>
                            <a:ext cx="635" cy="15744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6904002" name="直接箭头连接符 37"/>
                        <wps:cNvCnPr/>
                        <wps:spPr>
                          <a:xfrm>
                            <a:off x="2477677" y="2026508"/>
                            <a:ext cx="635" cy="15744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1496511" name="直接箭头连接符 37"/>
                        <wps:cNvCnPr/>
                        <wps:spPr>
                          <a:xfrm flipV="1">
                            <a:off x="1747598" y="1582327"/>
                            <a:ext cx="411216" cy="295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9316515" name="直接箭头连接符 37"/>
                        <wps:cNvCnPr/>
                        <wps:spPr>
                          <a:xfrm>
                            <a:off x="2477677" y="2365436"/>
                            <a:ext cx="635" cy="15744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888319" name="连接符: 肘形 39"/>
                        <wps:cNvCnPr/>
                        <wps:spPr>
                          <a:xfrm flipV="1">
                            <a:off x="1761720" y="2623825"/>
                            <a:ext cx="415284" cy="550545"/>
                          </a:xfrm>
                          <a:prstGeom prst="bentConnector3">
                            <a:avLst>
                              <a:gd name="adj1" fmla="val 65217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1125158" name="直接箭头连接符 37"/>
                        <wps:cNvCnPr/>
                        <wps:spPr>
                          <a:xfrm>
                            <a:off x="2477677" y="2693773"/>
                            <a:ext cx="635" cy="157447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5315145" name="矩形 11"/>
                        <wps:cNvSpPr/>
                        <wps:spPr>
                          <a:xfrm flipH="1">
                            <a:off x="155342" y="2729078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02F89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Conv k=3 s=2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273502" name="矩形 11"/>
                        <wps:cNvSpPr/>
                        <wps:spPr>
                          <a:xfrm flipH="1">
                            <a:off x="158873" y="3032701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4C817F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C3k2×2 True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152946" name="直接箭头连接符 40"/>
                        <wps:cNvCnPr/>
                        <wps:spPr>
                          <a:xfrm flipH="1">
                            <a:off x="479413" y="3484605"/>
                            <a:ext cx="3731" cy="10075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7648253" name="连接符: 肘形 41"/>
                        <wps:cNvCnPr/>
                        <wps:spPr>
                          <a:xfrm flipV="1">
                            <a:off x="812015" y="3174583"/>
                            <a:ext cx="291040" cy="481361"/>
                          </a:xfrm>
                          <a:prstGeom prst="bentConnector3">
                            <a:avLst>
                              <a:gd name="adj1" fmla="val 69182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4512853" name="连接符: 肘形 42"/>
                        <wps:cNvCnPr/>
                        <wps:spPr>
                          <a:xfrm>
                            <a:off x="790832" y="1973550"/>
                            <a:ext cx="344165" cy="1492250"/>
                          </a:xfrm>
                          <a:prstGeom prst="bentConnector3">
                            <a:avLst>
                              <a:gd name="adj1" fmla="val 49372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873803" name="连接符: 肘形 43"/>
                        <wps:cNvCnPr/>
                        <wps:spPr>
                          <a:xfrm>
                            <a:off x="804954" y="2570205"/>
                            <a:ext cx="331465" cy="953135"/>
                          </a:xfrm>
                          <a:prstGeom prst="bentConnector3">
                            <a:avLst>
                              <a:gd name="adj1" fmla="val 33708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8390199" name="连接符: 肘形 44"/>
                        <wps:cNvCnPr/>
                        <wps:spPr>
                          <a:xfrm>
                            <a:off x="812015" y="3173921"/>
                            <a:ext cx="311781" cy="424180"/>
                          </a:xfrm>
                          <a:prstGeom prst="bentConnector3">
                            <a:avLst>
                              <a:gd name="adj1" fmla="val 2068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6532415" name="连接符: 肘形 45"/>
                        <wps:cNvCnPr/>
                        <wps:spPr>
                          <a:xfrm flipH="1">
                            <a:off x="1806881" y="977949"/>
                            <a:ext cx="358770" cy="2428240"/>
                          </a:xfrm>
                          <a:prstGeom prst="bentConnector3">
                            <a:avLst>
                              <a:gd name="adj1" fmla="val 9945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4115590" name="直接箭头连接符 46"/>
                        <wps:cNvCnPr/>
                        <wps:spPr>
                          <a:xfrm flipV="1">
                            <a:off x="1521646" y="3502920"/>
                            <a:ext cx="96495" cy="635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6577232" name="连接符: 肘形 47"/>
                        <wps:cNvCnPr/>
                        <wps:spPr>
                          <a:xfrm>
                            <a:off x="2488268" y="3022110"/>
                            <a:ext cx="3809" cy="858977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6546445" name="连接符: 肘形 47"/>
                        <wps:cNvCnPr/>
                        <wps:spPr>
                          <a:xfrm flipH="1">
                            <a:off x="2092852" y="1962959"/>
                            <a:ext cx="80922" cy="1917304"/>
                          </a:xfrm>
                          <a:prstGeom prst="bentConnector3">
                            <a:avLst>
                              <a:gd name="adj1" fmla="val 9870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9590670" name="直接箭头连接符 61"/>
                        <wps:cNvCnPr/>
                        <wps:spPr>
                          <a:xfrm>
                            <a:off x="465291" y="508392"/>
                            <a:ext cx="0" cy="118086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847272" name="文本框 9"/>
                        <wps:cNvSpPr txBox="1"/>
                        <wps:spPr>
                          <a:xfrm>
                            <a:off x="10591" y="1571073"/>
                            <a:ext cx="160018" cy="1454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E10C01A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647752" name="矩形 7"/>
                        <wps:cNvSpPr/>
                        <wps:spPr>
                          <a:xfrm>
                            <a:off x="0" y="10591"/>
                            <a:ext cx="2987675" cy="41357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29209" name="文本框 9"/>
                        <wps:cNvSpPr txBox="1"/>
                        <wps:spPr>
                          <a:xfrm>
                            <a:off x="10591" y="946174"/>
                            <a:ext cx="160018" cy="1454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3A66C8E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134711" name="文本框 9"/>
                        <wps:cNvSpPr txBox="1"/>
                        <wps:spPr>
                          <a:xfrm>
                            <a:off x="10591" y="681387"/>
                            <a:ext cx="160018" cy="1454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29F4587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565112" name="文本框 9"/>
                        <wps:cNvSpPr txBox="1"/>
                        <wps:spPr>
                          <a:xfrm>
                            <a:off x="14122" y="2146545"/>
                            <a:ext cx="160445" cy="14552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33AF987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981935" name="文本框 9"/>
                        <wps:cNvSpPr txBox="1"/>
                        <wps:spPr>
                          <a:xfrm>
                            <a:off x="14122" y="2732608"/>
                            <a:ext cx="160445" cy="14552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8836D57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60250" name="文本框 9"/>
                        <wps:cNvSpPr txBox="1"/>
                        <wps:spPr>
                          <a:xfrm>
                            <a:off x="977949" y="586063"/>
                            <a:ext cx="160018" cy="1454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506460D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648645" name="文本框 9"/>
                        <wps:cNvSpPr txBox="1"/>
                        <wps:spPr>
                          <a:xfrm>
                            <a:off x="1101517" y="2100649"/>
                            <a:ext cx="160445" cy="14552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CBA27F8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P4</w:t>
                              </w:r>
                              <w:r w:rsidRPr="00BC2A07">
                                <w:rPr>
                                  <w:rFonts w:cs="Times New Roman"/>
                                  <w:noProof/>
                                  <w:color w:val="000000" w:themeColor="text1"/>
                                  <w:sz w:val="15"/>
                                  <w:szCs w:val="15"/>
                                </w:rPr>
                                <w:drawing>
                                  <wp:inline distT="0" distB="0" distL="0" distR="0" wp14:anchorId="1C9C3C16" wp14:editId="30B9D1D7">
                                    <wp:extent cx="160020" cy="142875"/>
                                    <wp:effectExtent l="0" t="0" r="0" b="0"/>
                                    <wp:docPr id="1608393835" name="图片 2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0020" cy="142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201445" name="文本框 9"/>
                        <wps:cNvSpPr txBox="1"/>
                        <wps:spPr>
                          <a:xfrm>
                            <a:off x="2827932" y="1521646"/>
                            <a:ext cx="160018" cy="1454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63B3E145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P4</w:t>
                              </w:r>
                              <w:r w:rsidRPr="00BC2A07">
                                <w:rPr>
                                  <w:rFonts w:cs="Times New Roman"/>
                                  <w:noProof/>
                                  <w:color w:val="000000" w:themeColor="text1"/>
                                  <w:sz w:val="15"/>
                                  <w:szCs w:val="15"/>
                                </w:rPr>
                                <w:drawing>
                                  <wp:inline distT="0" distB="0" distL="0" distR="0" wp14:anchorId="06D60ECE" wp14:editId="5D02962D">
                                    <wp:extent cx="160020" cy="142875"/>
                                    <wp:effectExtent l="0" t="0" r="0" b="0"/>
                                    <wp:docPr id="459759131" name="图片 2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0020" cy="142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440249" name="文本框 9"/>
                        <wps:cNvSpPr txBox="1"/>
                        <wps:spPr>
                          <a:xfrm>
                            <a:off x="2845585" y="2492534"/>
                            <a:ext cx="160445" cy="14552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7483608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P5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901084" name="连接符: 肘形 212"/>
                        <wps:cNvCnPr/>
                        <wps:spPr>
                          <a:xfrm flipH="1" flipV="1">
                            <a:off x="1746863" y="2327263"/>
                            <a:ext cx="2888" cy="795025"/>
                          </a:xfrm>
                          <a:prstGeom prst="bentConnector3">
                            <a:avLst>
                              <a:gd name="adj1" fmla="val -6435111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693688" name="连接符: 肘形 213"/>
                        <wps:cNvCnPr/>
                        <wps:spPr>
                          <a:xfrm flipV="1">
                            <a:off x="808485" y="2327263"/>
                            <a:ext cx="301621" cy="186455"/>
                          </a:xfrm>
                          <a:prstGeom prst="bentConnector3">
                            <a:avLst>
                              <a:gd name="adj1" fmla="val 33613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28420" name="连接符: 肘形 214"/>
                        <wps:cNvCnPr/>
                        <wps:spPr>
                          <a:xfrm>
                            <a:off x="812015" y="1366304"/>
                            <a:ext cx="289497" cy="166902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3611713" name="矩形 11"/>
                        <wps:cNvSpPr/>
                        <wps:spPr>
                          <a:xfrm flipH="1">
                            <a:off x="2040630" y="3869430"/>
                            <a:ext cx="649435" cy="173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4DAA26" w14:textId="77777777" w:rsidR="00C6407F" w:rsidRPr="00AA5407" w:rsidRDefault="00C6407F" w:rsidP="00C6407F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cs="Times New Roman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</w:pPr>
                              <w:r w:rsidRPr="00AA5407">
                                <w:rPr>
                                  <w:rFonts w:cs="Times New Roman" w:hint="eastAsia"/>
                                  <w:snapToGrid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</w:rPr>
                                <w:t>Detect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983212" name="文本框 9"/>
                        <wps:cNvSpPr txBox="1"/>
                        <wps:spPr>
                          <a:xfrm>
                            <a:off x="1285103" y="3883552"/>
                            <a:ext cx="331465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6853419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B73BA8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849681" name="连接符: 肘形 217"/>
                        <wps:cNvCnPr/>
                        <wps:spPr>
                          <a:xfrm>
                            <a:off x="1910002" y="3523441"/>
                            <a:ext cx="132427" cy="448743"/>
                          </a:xfrm>
                          <a:prstGeom prst="bentConnector3">
                            <a:avLst>
                              <a:gd name="adj1" fmla="val 33863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2276841" name="文本框 9"/>
                        <wps:cNvSpPr txBox="1"/>
                        <wps:spPr>
                          <a:xfrm>
                            <a:off x="282440" y="3883552"/>
                            <a:ext cx="464521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F2C50B7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Backbone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873554" name="文本框 9"/>
                        <wps:cNvSpPr txBox="1"/>
                        <wps:spPr>
                          <a:xfrm>
                            <a:off x="2598449" y="3484605"/>
                            <a:ext cx="331465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22147B6" w14:textId="77777777" w:rsidR="00C6407F" w:rsidRPr="00933396" w:rsidRDefault="00C6407F" w:rsidP="00C6407F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Neck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0052663" name="组合 254"/>
                        <wpg:cNvGrpSpPr/>
                        <wpg:grpSpPr>
                          <a:xfrm>
                            <a:off x="0" y="0"/>
                            <a:ext cx="854382" cy="483038"/>
                            <a:chOff x="0" y="0"/>
                            <a:chExt cx="854382" cy="483038"/>
                          </a:xfrm>
                        </wpg:grpSpPr>
                        <wps:wsp>
                          <wps:cNvPr id="354883908" name="矩形 7"/>
                          <wps:cNvSpPr/>
                          <wps:spPr>
                            <a:xfrm>
                              <a:off x="0" y="0"/>
                              <a:ext cx="854382" cy="48303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12700"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2594670" name="矩形 2"/>
                          <wps:cNvSpPr/>
                          <wps:spPr>
                            <a:xfrm>
                              <a:off x="226337" y="172015"/>
                              <a:ext cx="375864" cy="154242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1321077" name="矩形 2"/>
                          <wps:cNvSpPr/>
                          <wps:spPr>
                            <a:xfrm>
                              <a:off x="271604" y="212756"/>
                              <a:ext cx="375864" cy="154242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6882103" name="矩形 2"/>
                          <wps:cNvSpPr/>
                          <wps:spPr>
                            <a:xfrm>
                              <a:off x="334979" y="285184"/>
                              <a:ext cx="375864" cy="15424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2374533" name="文本框 9"/>
                          <wps:cNvSpPr txBox="1"/>
                          <wps:spPr>
                            <a:xfrm>
                              <a:off x="36214" y="13580"/>
                              <a:ext cx="789798" cy="157941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41C8D2AE" w14:textId="77777777" w:rsidR="00C6407F" w:rsidRPr="007216B1" w:rsidRDefault="00C6407F" w:rsidP="00C6407F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 xml:space="preserve">Input </w:t>
                                </w:r>
                                <w:r w:rsidRPr="007216B1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640×640×4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B8E3A9" id="组合 481" o:spid="_x0000_s1095" style="position:absolute;left:0;text-align:left;margin-left:247.45pt;margin-top:.5pt;width:236.65pt;height:326.5pt;z-index:251672576" coordsize="30060,41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">
                <v:shape id="文本框 9" o:spid="_x0000_s1096" type="#_x0000_t202" style="position:absolute;left:22665;top:17193;width:2360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" filled="f" stroked="f" strokeweight="0">
                  <v:textbox inset="0,0,0,0">
                    <w:txbxContent>
                      <w:p w14:paraId="50379E60" w14:textId="77777777" w:rsidR="00C6407F" w:rsidRPr="00933396" w:rsidRDefault="00C6407F" w:rsidP="00C6407F">
                        <w:pPr>
                          <w:ind w:firstLine="30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Neck</w:t>
                        </w:r>
                      </w:p>
                    </w:txbxContent>
                  </v:textbox>
                </v:shape>
                <v:rect id="矩形 216" o:spid="_x0000_s1097" style="position:absolute;left:9744;top:5860;width:20130;height:30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" fillcolor="#d9e2f3 [664]" strokecolor="#091723 [484]" strokeweight=".25pt"/>
                <v:rect id="矩形 216" o:spid="_x0000_s1098" style="position:absolute;top:5860;width:8629;height:35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" fillcolor="#e2efd9 [665]" strokecolor="#091723 [484]" strokeweight=".25pt"/>
                <v:rect id="矩形 216" o:spid="_x0000_s1099" style="position:absolute;left:9779;top:37670;width:20077;height:3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" fillcolor="#fff2cc [663]" strokecolor="#091723 [484]" strokeweight=".25pt"/>
                <v:shape id="直接箭头连接符 61" o:spid="_x0000_s1100" type="#_x0000_t32" style="position:absolute;left:4758;top:31986;width:30;height:11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shape id="直接箭头连接符 61" o:spid="_x0000_s1101" type="#_x0000_t32" style="position:absolute;left:4758;top:11227;width:0;height:1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rect id="矩形 11" o:spid="_x0000_s1102" style="position:absolute;left:1588;top:35940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" filled="f" strokecolor="#091723 [484]" strokeweight="1pt">
                  <v:textbox inset="0,0,0,0">
                    <w:txbxContent>
                      <w:p w14:paraId="00C3B78C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C2PSA-iRMB</w:t>
                        </w:r>
                      </w:p>
                      <w:p w14:paraId="6F653432" w14:textId="77777777" w:rsidR="00C6407F" w:rsidRPr="008E2F62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宋体" w:hAnsi="宋体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ect>
                <v:rect id="矩形 11" o:spid="_x0000_s1103" style="position:absolute;left:1588;top:6460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" filled="f" strokecolor="#091723 [484]" strokeweight="1pt">
                  <v:textbox inset="0,0,0,0">
                    <w:txbxContent>
                      <w:p w14:paraId="1890672A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04" style="position:absolute;left:1588;top:9461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" filled="f" strokecolor="#091723 [484]" strokeweight="1pt">
                  <v:textbox inset="0,0,0,0">
                    <w:txbxContent>
                      <w:p w14:paraId="76D28527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05" style="position:absolute;left:1588;top:12462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" filled="f" strokecolor="#091723 [484]" strokeweight="1pt">
                  <v:textbox inset="0,0,0,0">
                    <w:txbxContent>
                      <w:p w14:paraId="054B33A4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C3k2×2 Fal</w:t>
                        </w:r>
                        <w:r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se</w:t>
                        </w:r>
                      </w:p>
                    </w:txbxContent>
                  </v:textbox>
                </v:rect>
                <v:rect id="矩形 11" o:spid="_x0000_s1106" style="position:absolute;left:1588;top:15463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" filled="f" strokecolor="#091723 [484]" strokeweight="1pt">
                  <v:textbox inset="0,0,0,0">
                    <w:txbxContent>
                      <w:p w14:paraId="3108C178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07" style="position:absolute;left:1588;top:18464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" filled="f" strokecolor="#091723 [484]" strokeweight="1pt">
                  <v:textbox inset="0,0,0,0">
                    <w:txbxContent>
                      <w:p w14:paraId="37F2D67C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C3k2×2 Fal</w:t>
                        </w:r>
                        <w:r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se</w:t>
                        </w:r>
                      </w:p>
                    </w:txbxContent>
                  </v:textbox>
                </v:rect>
                <v:rect id="矩形 11" o:spid="_x0000_s1108" style="position:absolute;left:1588;top:21430;width:6495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" filled="f" strokecolor="#091723 [484]" strokeweight="1pt">
                  <v:textbox inset="0,0,0,0">
                    <w:txbxContent>
                      <w:p w14:paraId="7A1B2E3B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09" style="position:absolute;left:1588;top:24431;width:6495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" filled="f" strokecolor="#091723 [484]" strokeweight="1pt">
                  <v:textbox inset="0,0,0,0">
                    <w:txbxContent>
                      <w:p w14:paraId="7FC98FCE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C3k2×2 True</w:t>
                        </w:r>
                      </w:p>
                    </w:txbxContent>
                  </v:textbox>
                </v:rect>
                <v:rect id="矩形 11" o:spid="_x0000_s1110" style="position:absolute;left:1553;top:33116;width:6494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" filled="f" strokecolor="#091723 [484]" strokeweight="1pt">
                  <v:textbox inset="0,0,0,0">
                    <w:txbxContent>
                      <w:p w14:paraId="729ED422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SPPF</w:t>
                        </w:r>
                      </w:p>
                    </w:txbxContent>
                  </v:textbox>
                </v:rect>
                <v:rect id="矩形 11" o:spid="_x0000_s1111" style="position:absolute;left:11015;top:18464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" filled="f" strokecolor="#091723 [484]" strokeweight="1pt">
                  <v:textbox inset="0,0,0,0">
                    <w:txbxContent>
                      <w:p w14:paraId="523D17C2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C3k2×3 Fal</w:t>
                        </w:r>
                        <w:r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se</w:t>
                        </w:r>
                      </w:p>
                    </w:txbxContent>
                  </v:textbox>
                </v:rect>
                <v:rect id="矩形 11" o:spid="_x0000_s1112" style="position:absolute;left:11015;top:22453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" filled="f" strokecolor="#091723 [484]" strokeweight="1pt">
                  <v:textbox inset="0,0,0,0">
                    <w:txbxContent>
                      <w:p w14:paraId="0CC54D9D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proofErr w:type="spellStart"/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Zoom_cat</w:t>
                        </w:r>
                        <w:proofErr w:type="spellEnd"/>
                      </w:p>
                    </w:txbxContent>
                  </v:textbox>
                </v:rect>
                <v:rect id="矩形 11" o:spid="_x0000_s1113" style="position:absolute;left:11015;top:26443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" filled="f" strokecolor="#091723 [484]" strokeweight="1pt">
                  <v:textbox inset="0,0,0,0">
                    <w:txbxContent>
                      <w:p w14:paraId="083F353D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</w:t>
                        </w:r>
                      </w:p>
                    </w:txbxContent>
                  </v:textbox>
                </v:rect>
                <v:rect id="矩形 11" o:spid="_x0000_s1114" style="position:absolute;left:11015;top:30432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" filled="f" strokecolor="#091723 [484]" strokeweight="1pt">
                  <v:textbox inset="0,0,0,0">
                    <w:txbxContent>
                      <w:p w14:paraId="7BEA1749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</w:t>
                        </w:r>
                      </w:p>
                    </w:txbxContent>
                  </v:textbox>
                </v:rect>
                <v:rect id="矩形 11" o:spid="_x0000_s1115" style="position:absolute;left:11015;top:14475;width:6494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" filled="f" strokecolor="#091723 [484]" strokeweight="1pt">
                  <v:textbox inset="0,0,0,0">
                    <w:txbxContent>
                      <w:p w14:paraId="5E8C3937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</w:t>
                        </w:r>
                      </w:p>
                    </w:txbxContent>
                  </v:textbox>
                </v:rect>
                <v:rect id="矩形 11" o:spid="_x0000_s1116" style="position:absolute;left:11015;top:10450;width:6494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" filled="f" strokecolor="#091723 [484]" strokeweight="1pt">
                  <v:textbox inset="0,0,0,0">
                    <w:txbxContent>
                      <w:p w14:paraId="447BC9D3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</w:t>
                        </w:r>
                      </w:p>
                    </w:txbxContent>
                  </v:textbox>
                </v:rect>
                <v:rect id="矩形 11" o:spid="_x0000_s1117" style="position:absolute;left:11015;top:6496;width:6494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5BFA6B22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proofErr w:type="spellStart"/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Zoom_cat</w:t>
                        </w:r>
                        <w:proofErr w:type="spellEnd"/>
                      </w:p>
                    </w:txbxContent>
                  </v:textbox>
                </v:rect>
                <v:rect id="矩形 11" o:spid="_x0000_s1118" style="position:absolute;left:21677;top:15216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" filled="f" strokecolor="#091723 [484]" strokeweight="1pt">
                  <v:textbox inset="0,0,0,0">
                    <w:txbxContent>
                      <w:p w14:paraId="30ECDC22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proofErr w:type="spellStart"/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</w:txbxContent>
                  </v:textbox>
                </v:rect>
                <v:rect id="矩形 11" o:spid="_x0000_s1119" style="position:absolute;left:21747;top:8543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" filled="f" strokecolor="#091723 [484]" strokeweight="1pt">
                  <v:textbox inset="0,0,0,0">
                    <w:txbxContent>
                      <w:p w14:paraId="09C5C398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</w:t>
                        </w: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×</w:t>
                        </w: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 xml:space="preserve">3 </w:t>
                        </w: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Fal</w:t>
                        </w:r>
                        <w:r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se</w:t>
                        </w:r>
                      </w:p>
                    </w:txbxContent>
                  </v:textbox>
                </v:rect>
                <v:rect id="矩形 11" o:spid="_x0000_s1120" style="position:absolute;left:21747;top:21818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" filled="f" strokecolor="#091723 [484]" strokeweight="1pt">
                  <v:textbox inset="0,0,0,0">
                    <w:txbxContent>
                      <w:p w14:paraId="02ED5D63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21" style="position:absolute;left:21747;top:25137;width:6495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" filled="f" strokecolor="#091723 [484]" strokeweight="1pt">
                  <v:textbox inset="0,0,0,0">
                    <w:txbxContent>
                      <w:p w14:paraId="67245729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proofErr w:type="spellStart"/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Concat</w:t>
                        </w:r>
                        <w:proofErr w:type="spellEnd"/>
                      </w:p>
                    </w:txbxContent>
                  </v:textbox>
                </v:rect>
                <v:rect id="矩形 11" o:spid="_x0000_s1122" style="position:absolute;left:21747;top:28385;width:6495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" filled="f" strokecolor="#091723 [484]" strokeweight="1pt">
                  <v:textbox inset="0,0,0,0">
                    <w:txbxContent>
                      <w:p w14:paraId="7830A293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C3k2×3 True</w:t>
                        </w:r>
                      </w:p>
                    </w:txbxContent>
                  </v:textbox>
                </v:rect>
                <v:rect id="矩形 11" o:spid="_x0000_s1123" style="position:absolute;left:11368;top:34069;width:3841;height:211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" filled="f" strokecolor="#091723 [484]" strokeweight="1pt">
                  <v:textbox inset="0,0,0,0">
                    <w:txbxContent>
                      <w:p w14:paraId="7CD9DAB5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proofErr w:type="spellStart"/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ScalSeq</w:t>
                        </w:r>
                        <w:proofErr w:type="spellEnd"/>
                      </w:p>
                    </w:txbxContent>
                  </v:textbox>
                </v:rect>
                <v:rect id="矩形 11" o:spid="_x0000_s1124" style="position:absolute;left:16169;top:34245;width:2915;height:187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" filled="f" strokecolor="#091723 [484]" strokeweight="1pt">
                  <v:textbox inset="0,0,0,0">
                    <w:txbxContent>
                      <w:p w14:paraId="4CA854F4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Add</w:t>
                        </w:r>
                      </w:p>
                    </w:txbxContent>
                  </v:textbox>
                </v:rect>
                <v:shape id="直接箭头连接符 61" o:spid="_x0000_s1125" type="#_x0000_t32" style="position:absolute;left:4758;top:8155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" strokecolor="black [3200]" strokeweight="1pt">
                  <v:stroke endarrow="block" endarrowwidth="narrow" endarrowlength="short" joinstyle="miter"/>
                </v:shape>
                <v:shape id="直接箭头连接符 61" o:spid="_x0000_s1126" type="#_x0000_t32" style="position:absolute;left:4758;top:14157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直接箭头连接符 61" o:spid="_x0000_s1127" type="#_x0000_t32" style="position:absolute;left:4758;top:20159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128" type="#_x0000_t32" style="position:absolute;left:4758;top:17193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" strokecolor="black [3200]" strokeweight="1pt">
                  <v:stroke endarrow="block" endarrowwidth="narrow" endarrowlength="short" joinstyle="miter"/>
                </v:shape>
                <v:shape id="直接箭头连接符 61" o:spid="_x0000_s1129" type="#_x0000_t32" style="position:absolute;left:4758;top:23195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61" o:spid="_x0000_s1130" type="#_x0000_t32" style="position:absolute;left:4758;top:26161;width:0;height:1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" strokecolor="black [3200]" strokeweight="1pt">
                  <v:stroke endarrow="block" endarrowwidth="narrow" endarrowlength="short" joinstyle="miter"/>
                </v:shape>
                <v:shape id="直接箭头连接符 61" o:spid="_x0000_s1131" type="#_x0000_t32" style="position:absolute;left:4794;top:29197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" strokecolor="black [3200]" strokeweight="1pt">
                  <v:stroke endarrow="block" endarrowwidth="narrow" endarrowlength="short" joinstyle="miter"/>
                </v:shape>
                <v:rect id="矩形 11" o:spid="_x0000_s1132" style="position:absolute;left:21677;top:11897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70CFF093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33" style="position:absolute;left:21747;top:18499;width:6495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" filled="f" strokecolor="#091723 [484]" strokeweight="1pt">
                  <v:textbox inset="0,0,0,0">
                    <w:txbxContent>
                      <w:p w14:paraId="744D32BB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</w:t>
                        </w: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×</w:t>
                        </w: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 xml:space="preserve">3 </w:t>
                        </w: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Fal</w:t>
                        </w:r>
                        <w:r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se</w:t>
                        </w:r>
                      </w:p>
                    </w:txbxContent>
                  </v:textbox>
                </v:rect>
                <v:shape id="直接箭头连接符 35" o:spid="_x0000_s1134" type="#_x0000_t32" style="position:absolute;left:7943;top:31216;width:3054;height: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连接符: 肘形 36" o:spid="_x0000_s1135" type="#_x0000_t34" style="position:absolute;left:8120;top:19135;width:2973;height:872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" adj="16014" strokecolor="black [3200]" strokeweight="1pt">
                  <v:stroke endarrow="block" endarrowwidth="narrow" endarrowlength="short"/>
                </v:shape>
                <v:shape id="直接箭头连接符 37" o:spid="_x0000_s1136" type="#_x0000_t32" style="position:absolute;left:14044;top:24141;width:37;height:22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" strokecolor="black [3200]" strokeweight="1pt">
                  <v:stroke endarrow="block" endarrowwidth="narrow" endarrowlength="short" joinstyle="miter"/>
                </v:shape>
                <v:shape id="直接箭头连接符 37" o:spid="_x0000_s1137" type="#_x0000_t32" style="position:absolute;left:14044;top:20151;width:31;height:22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" strokecolor="black [3200]" strokeweight="1pt">
                  <v:stroke endarrow="block" endarrowwidth="narrow" endarrowlength="short" joinstyle="miter"/>
                </v:shape>
                <v:shape id="直接箭头连接符 37" o:spid="_x0000_s1138" type="#_x0000_t32" style="position:absolute;left:14044;top:16162;width:31;height:22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连接符: 肘形 36" o:spid="_x0000_s1139" type="#_x0000_t34" style="position:absolute;left:8049;top:11551;width:2873;height:182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" adj="7697" strokecolor="black [3200]" strokeweight="1pt">
                  <v:stroke endarrow="block" endarrowwidth="narrow" endarrowlength="short"/>
                </v:shape>
                <v:shape id="连接符: 肘形 36" o:spid="_x0000_s1140" type="#_x0000_t34" style="position:absolute;left:8084;top:7844;width:3021;height:1088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" adj="14381" strokecolor="black [3200]" strokeweight="1pt">
                  <v:stroke endarrow="block" endarrowwidth="narrow" endarrowlength="short"/>
                </v:shape>
                <v:shape id="直接箭头连接符 37" o:spid="_x0000_s1141" type="#_x0000_t32" style="position:absolute;left:14044;top:8218;width:31;height:22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连接符: 肘形 39" o:spid="_x0000_s1142" type="#_x0000_t34" style="position:absolute;left:17574;top:7632;width:37;height:791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" adj="1185691" strokecolor="black [3200]" strokeweight="1pt">
                  <v:stroke endarrow="block" endarrowwidth="narrow" endarrowlength="short"/>
                </v:shape>
                <v:shape id="连接符: 肘形 39" o:spid="_x0000_s1143" type="#_x0000_t34" style="position:absolute;left:17546;top:7061;width:4148;height:21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" adj="13957" strokecolor="black [3200]" strokeweight="1pt">
                  <v:stroke endarrow="block" endarrowwidth="narrow" endarrowlength="short"/>
                </v:shape>
                <v:shape id="直接箭头连接符 37" o:spid="_x0000_s1144" type="#_x0000_t32" style="position:absolute;left:24776;top:10273;width:8;height:1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" strokecolor="black [3200]" strokeweight="1pt">
                  <v:stroke endarrow="block" endarrowwidth="narrow" endarrowlength="short" joinstyle="miter"/>
                </v:shape>
                <v:shape id="直接箭头连接符 37" o:spid="_x0000_s1145" type="#_x0000_t32" style="position:absolute;left:24776;top:13663;width:7;height:1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" strokecolor="black [3200]" strokeweight="1pt">
                  <v:stroke endarrow="block" endarrowwidth="narrow" endarrowlength="short" joinstyle="miter"/>
                </v:shape>
                <v:shape id="直接箭头连接符 37" o:spid="_x0000_s1146" type="#_x0000_t32" style="position:absolute;left:24776;top:17017;width:7;height:1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直接箭头连接符 37" o:spid="_x0000_s1147" type="#_x0000_t32" style="position:absolute;left:24776;top:20265;width:7;height:1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直接箭头连接符 37" o:spid="_x0000_s1148" type="#_x0000_t32" style="position:absolute;left:17475;top:15823;width:4113;height: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" strokecolor="black [3200]" strokeweight="1pt">
                  <v:stroke endarrow="block" endarrowwidth="narrow" endarrowlength="short" joinstyle="miter"/>
                </v:shape>
                <v:shape id="直接箭头连接符 37" o:spid="_x0000_s1149" type="#_x0000_t32" style="position:absolute;left:24776;top:23654;width:7;height:1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" strokecolor="black [3200]" strokeweight="1pt">
                  <v:stroke endarrow="block" endarrowwidth="narrow" endarrowlength="short" joinstyle="miter"/>
                </v:shape>
                <v:shape id="连接符: 肘形 39" o:spid="_x0000_s1150" type="#_x0000_t34" style="position:absolute;left:17617;top:26238;width:4153;height:550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" adj="14087" strokecolor="black [3200]" strokeweight="1pt">
                  <v:stroke endarrow="block" endarrowwidth="narrow" endarrowlength="short"/>
                </v:shape>
                <v:shape id="直接箭头连接符 37" o:spid="_x0000_s1151" type="#_x0000_t32" style="position:absolute;left:24776;top:26937;width:7;height:1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" strokecolor="black [3200]" strokeweight="1pt">
                  <v:stroke endarrow="block" endarrowwidth="narrow" endarrowlength="short" joinstyle="miter"/>
                </v:shape>
                <v:rect id="矩形 11" o:spid="_x0000_s1152" style="position:absolute;left:1553;top:27290;width:6494;height:17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" filled="f" strokecolor="#091723 [484]" strokeweight="1pt">
                  <v:textbox inset="0,0,0,0">
                    <w:txbxContent>
                      <w:p w14:paraId="50A02F89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Conv k=3 s=2</w:t>
                        </w:r>
                      </w:p>
                    </w:txbxContent>
                  </v:textbox>
                </v:rect>
                <v:rect id="矩形 11" o:spid="_x0000_s1153" style="position:absolute;left:1588;top:30327;width:6495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" filled="f" strokecolor="#091723 [484]" strokeweight="1pt">
                  <v:textbox inset="0,0,0,0">
                    <w:txbxContent>
                      <w:p w14:paraId="2C4C817F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C3k2×2 True</w:t>
                        </w:r>
                      </w:p>
                    </w:txbxContent>
                  </v:textbox>
                </v:rect>
                <v:shape id="直接箭头连接符 40" o:spid="_x0000_s1154" type="#_x0000_t32" style="position:absolute;left:4794;top:34846;width:37;height:10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" strokecolor="black [3200]" strokeweight="1pt">
                  <v:stroke endarrow="block" endarrowwidth="narrow" endarrowlength="short" joinstyle="miter"/>
                </v:shape>
                <v:shape id="连接符: 肘形 41" o:spid="_x0000_s1155" type="#_x0000_t34" style="position:absolute;left:8120;top:31745;width:2910;height:481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" adj="14943" strokecolor="black [3200]" strokeweight="1pt">
                  <v:stroke endarrow="block" endarrowwidth="narrow" endarrowlength="short"/>
                </v:shape>
                <v:shape id="连接符: 肘形 42" o:spid="_x0000_s1156" type="#_x0000_t34" style="position:absolute;left:7908;top:19735;width:3441;height:1492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" adj="10664" strokecolor="black [3200]" strokeweight="1pt">
                  <v:stroke endarrow="block" endarrowwidth="narrow" endarrowlength="short"/>
                </v:shape>
                <v:shape id="连接符: 肘形 43" o:spid="_x0000_s1157" type="#_x0000_t34" style="position:absolute;left:8049;top:25702;width:3315;height:95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" adj="7281" strokecolor="black [3200]" strokeweight="1pt">
                  <v:stroke endarrow="block" endarrowwidth="narrow" endarrowlength="short"/>
                </v:shape>
                <v:shape id="连接符: 肘形 44" o:spid="_x0000_s1158" type="#_x0000_t34" style="position:absolute;left:8120;top:31739;width:3117;height:424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" adj="4468" strokecolor="black [3200]" strokeweight="1pt">
                  <v:stroke endarrow="block" endarrowwidth="narrow" endarrowlength="short"/>
                </v:shape>
                <v:shape id="连接符: 肘形 45" o:spid="_x0000_s1159" type="#_x0000_t34" style="position:absolute;left:18068;top:9779;width:3588;height:2428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" adj="21482" strokecolor="black [3200]" strokeweight="1pt">
                  <v:stroke endarrow="block" endarrowwidth="narrow" endarrowlength="short"/>
                </v:shape>
                <v:shape id="直接箭头连接符 46" o:spid="_x0000_s1160" type="#_x0000_t32" style="position:absolute;left:15216;top:35029;width:965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" strokecolor="black [3200]" strokeweight="1pt">
                  <v:stroke endarrow="block" endarrowwidth="narrow" endarrowlength="short" joinstyle="miter"/>
                </v:shape>
                <v:shape id="连接符: 肘形 47" o:spid="_x0000_s1161" type="#_x0000_t34" style="position:absolute;left:24882;top:30221;width:38;height:858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" strokecolor="black [3200]" strokeweight="1pt">
                  <v:stroke endarrow="block" endarrowwidth="narrow" endarrowlength="short"/>
                </v:shape>
                <v:shape id="连接符: 肘形 47" o:spid="_x0000_s1162" type="#_x0000_t34" style="position:absolute;left:20928;top:19629;width:809;height:1917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" adj="21320" strokecolor="black [3200]" strokeweight="1pt">
                  <v:stroke endarrow="block" endarrowwidth="narrow" endarrowlength="short"/>
                </v:shape>
                <v:shape id="直接箭头连接符 61" o:spid="_x0000_s1163" type="#_x0000_t32" style="position:absolute;left:4652;top:5083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" strokecolor="black [3200]" strokeweight="1pt">
                  <v:stroke endarrow="block" endarrowwidth="narrow" endarrowlength="short" joinstyle="miter"/>
                </v:shape>
                <v:shape id="文本框 9" o:spid="_x0000_s1164" type="#_x0000_t202" style="position:absolute;left:105;top:15710;width:1601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" filled="f" stroked="f" strokeweight="0">
                  <v:textbox inset="0,0,0,0">
                    <w:txbxContent>
                      <w:p w14:paraId="0E10C01A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P3</w:t>
                        </w:r>
                      </w:p>
                    </w:txbxContent>
                  </v:textbox>
                </v:shape>
                <v:rect id="矩形 7" o:spid="_x0000_s1165" style="position:absolute;top:105;width:29876;height:41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" filled="f" strokecolor="#091723 [484]" strokeweight="1pt">
                  <v:stroke dashstyle="1 1"/>
                </v:rect>
                <v:shape id="文本框 9" o:spid="_x0000_s1166" type="#_x0000_t202" style="position:absolute;left:105;top:9461;width:1601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" filled="f" stroked="f" strokeweight="0">
                  <v:textbox inset="0,0,0,0">
                    <w:txbxContent>
                      <w:p w14:paraId="33A66C8E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P2</w:t>
                        </w:r>
                      </w:p>
                    </w:txbxContent>
                  </v:textbox>
                </v:shape>
                <v:shape id="文本框 9" o:spid="_x0000_s1167" type="#_x0000_t202" style="position:absolute;left:105;top:6813;width:1601;height: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" filled="f" stroked="f" strokeweight="0">
                  <v:textbox inset="0,0,0,0">
                    <w:txbxContent>
                      <w:p w14:paraId="129F4587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P1</w:t>
                        </w:r>
                      </w:p>
                    </w:txbxContent>
                  </v:textbox>
                </v:shape>
                <v:shape id="文本框 9" o:spid="_x0000_s1168" type="#_x0000_t202" style="position:absolute;left:141;top:21465;width:1604;height: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" filled="f" stroked="f" strokeweight="0">
                  <v:textbox inset="0,0,0,0">
                    <w:txbxContent>
                      <w:p w14:paraId="033AF987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P4</w:t>
                        </w:r>
                      </w:p>
                    </w:txbxContent>
                  </v:textbox>
                </v:shape>
                <v:shape id="文本框 9" o:spid="_x0000_s1169" type="#_x0000_t202" style="position:absolute;left:141;top:27326;width:1604;height: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" filled="f" stroked="f" strokeweight="0">
                  <v:textbox inset="0,0,0,0">
                    <w:txbxContent>
                      <w:p w14:paraId="08836D57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P5</w:t>
                        </w:r>
                      </w:p>
                    </w:txbxContent>
                  </v:textbox>
                </v:shape>
                <v:shape id="文本框 9" o:spid="_x0000_s1170" type="#_x0000_t202" style="position:absolute;left:9779;top:5860;width:1600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" filled="f" stroked="f" strokeweight="0">
                  <v:textbox inset="0,0,0,0">
                    <w:txbxContent>
                      <w:p w14:paraId="3506460D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P3</w:t>
                        </w:r>
                      </w:p>
                    </w:txbxContent>
                  </v:textbox>
                </v:shape>
                <v:shape id="文本框 9" o:spid="_x0000_s1171" type="#_x0000_t202" style="position:absolute;left:11015;top:21006;width:1604;height: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" filled="f" stroked="f" strokeweight="0">
                  <v:textbox inset="0,0,0,0">
                    <w:txbxContent>
                      <w:p w14:paraId="4CBA27F8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P4</w:t>
                        </w:r>
                        <w:r w:rsidRPr="00BC2A07">
                          <w:rPr>
                            <w:rFonts w:cs="Times New Roman"/>
                            <w:noProof/>
                            <w:color w:val="000000" w:themeColor="text1"/>
                            <w:sz w:val="15"/>
                            <w:szCs w:val="15"/>
                          </w:rPr>
                          <w:drawing>
                            <wp:inline distT="0" distB="0" distL="0" distR="0" wp14:anchorId="1C9C3C16" wp14:editId="30B9D1D7">
                              <wp:extent cx="160020" cy="142875"/>
                              <wp:effectExtent l="0" t="0" r="0" b="0"/>
                              <wp:docPr id="1608393835" name="图片 2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0020" cy="142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9" o:spid="_x0000_s1172" type="#_x0000_t202" style="position:absolute;left:28279;top:15216;width:1600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" filled="f" stroked="f" strokeweight="0">
                  <v:textbox inset="0,0,0,0">
                    <w:txbxContent>
                      <w:p w14:paraId="63B3E145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P4</w:t>
                        </w:r>
                        <w:r w:rsidRPr="00BC2A07">
                          <w:rPr>
                            <w:rFonts w:cs="Times New Roman"/>
                            <w:noProof/>
                            <w:color w:val="000000" w:themeColor="text1"/>
                            <w:sz w:val="15"/>
                            <w:szCs w:val="15"/>
                          </w:rPr>
                          <w:drawing>
                            <wp:inline distT="0" distB="0" distL="0" distR="0" wp14:anchorId="06D60ECE" wp14:editId="5D02962D">
                              <wp:extent cx="160020" cy="142875"/>
                              <wp:effectExtent l="0" t="0" r="0" b="0"/>
                              <wp:docPr id="459759131" name="图片 2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0020" cy="142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9" o:spid="_x0000_s1173" type="#_x0000_t202" style="position:absolute;left:28455;top:24925;width:1605;height: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" filled="f" stroked="f" strokeweight="0">
                  <v:textbox inset="0,0,0,0">
                    <w:txbxContent>
                      <w:p w14:paraId="47483608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P5</w:t>
                        </w:r>
                      </w:p>
                    </w:txbxContent>
                  </v:textbox>
                </v:shape>
                <v:shape id="连接符: 肘形 212" o:spid="_x0000_s1174" type="#_x0000_t34" style="position:absolute;left:17468;top:23272;width:29;height:795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" adj="-1389984" strokecolor="black [3200]" strokeweight="1pt">
                  <v:stroke endarrow="block" endarrowwidth="narrow" endarrowlength="short"/>
                </v:shape>
                <v:shape id="连接符: 肘形 213" o:spid="_x0000_s1175" type="#_x0000_t34" style="position:absolute;left:8084;top:23272;width:3017;height:186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" adj="7260" strokecolor="black [3200]" strokeweight="1pt">
                  <v:stroke endarrow="block" endarrowwidth="narrow" endarrowlength="short"/>
                </v:shape>
                <v:shape id="连接符: 肘形 214" o:spid="_x0000_s1176" type="#_x0000_t34" style="position:absolute;left:8120;top:13663;width:2895;height:166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" strokecolor="black [3200]" strokeweight="1pt">
                  <v:stroke endarrow="block" endarrowwidth="narrow" endarrowlength="short"/>
                </v:shape>
                <v:rect id="矩形 11" o:spid="_x0000_s1177" style="position:absolute;left:20406;top:38694;width:6494;height:17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" filled="f" strokecolor="#091723 [484]" strokeweight="1pt">
                  <v:textbox inset="0,0,0,0">
                    <w:txbxContent>
                      <w:p w14:paraId="384DAA26" w14:textId="77777777" w:rsidR="00C6407F" w:rsidRPr="00AA5407" w:rsidRDefault="00C6407F" w:rsidP="00C6407F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cs="Times New Roman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</w:pPr>
                        <w:r w:rsidRPr="00AA5407">
                          <w:rPr>
                            <w:rFonts w:cs="Times New Roman" w:hint="eastAsia"/>
                            <w:snapToGrid w:val="0"/>
                            <w:color w:val="000000" w:themeColor="text1"/>
                            <w:kern w:val="0"/>
                            <w:sz w:val="15"/>
                            <w:szCs w:val="15"/>
                          </w:rPr>
                          <w:t>Detect</w:t>
                        </w:r>
                      </w:p>
                    </w:txbxContent>
                  </v:textbox>
                </v:rect>
                <v:shape id="文本框 9" o:spid="_x0000_s1178" type="#_x0000_t202" style="position:absolute;left:12851;top:38835;width:3314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" filled="f" stroked="f" strokeweight="0">
                  <v:textbox inset="0,0,0,0">
                    <w:txbxContent>
                      <w:p w14:paraId="16853419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B73BA8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shape>
                <v:shape id="连接符: 肘形 217" o:spid="_x0000_s1179" type="#_x0000_t34" style="position:absolute;left:19100;top:35234;width:1324;height:44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" adj="7314" strokecolor="black [3200]" strokeweight="1pt">
                  <v:stroke endarrow="block" endarrowwidth="narrow" endarrowlength="short"/>
                </v:shape>
                <v:shape id="文本框 9" o:spid="_x0000_s1180" type="#_x0000_t202" style="position:absolute;left:2824;top:38835;width:464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" filled="f" stroked="f" strokeweight="0">
                  <v:textbox inset="0,0,0,0">
                    <w:txbxContent>
                      <w:p w14:paraId="0F2C50B7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Backbone</w:t>
                        </w:r>
                      </w:p>
                    </w:txbxContent>
                  </v:textbox>
                </v:shape>
                <v:shape id="文本框 9" o:spid="_x0000_s1181" type="#_x0000_t202" style="position:absolute;left:25984;top:34846;width:331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" filled="f" stroked="f" strokeweight="0">
                  <v:textbox inset="0,0,0,0">
                    <w:txbxContent>
                      <w:p w14:paraId="322147B6" w14:textId="77777777" w:rsidR="00C6407F" w:rsidRPr="00933396" w:rsidRDefault="00C6407F" w:rsidP="00C6407F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Neck</w:t>
                        </w:r>
                      </w:p>
                    </w:txbxContent>
                  </v:textbox>
                </v:shape>
                <v:group id="组合 254" o:spid="_x0000_s1182" style="position:absolute;width:8543;height:4830" coordsize="8543,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">
                  <v:rect id="矩形 7" o:spid="_x0000_s1183" style="position:absolute;width:8543;height:4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" fillcolor="#e7e6e6 [3214]" strokecolor="#091723 [484]" strokeweight="1pt">
                    <v:stroke dashstyle="1 1"/>
                  </v:rect>
                  <v:rect id="矩形 2" o:spid="_x0000_s1184" style="position:absolute;left:2263;top:1720;width:3759;height:1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" fillcolor="#c00000" strokecolor="black [3213]" strokeweight="1pt"/>
                  <v:rect id="矩形 2" o:spid="_x0000_s1185" style="position:absolute;left:2716;top:2127;width:3758;height:1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" fillcolor="#70ad47 [3209]" strokecolor="black [3213]" strokeweight="1pt"/>
                  <v:rect id="矩形 2" o:spid="_x0000_s1186" style="position:absolute;left:3349;top:2851;width:3759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" fillcolor="#5b9bd5 [3204]" strokecolor="black [3213]" strokeweight="1pt"/>
                  <v:shape id="文本框 9" o:spid="_x0000_s1187" type="#_x0000_t202" style="position:absolute;left:362;top:135;width:7898;height:1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" filled="f" stroked="f" strokeweight="0">
                    <v:textbox inset="0,0,0,0">
                      <w:txbxContent>
                        <w:p w14:paraId="41C8D2AE" w14:textId="77777777" w:rsidR="00C6407F" w:rsidRPr="007216B1" w:rsidRDefault="00C6407F" w:rsidP="00C6407F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  <w:t xml:space="preserve">Input </w:t>
                          </w:r>
                          <w:r w:rsidRPr="007216B1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640×640×4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27936458" w14:textId="28A840D5" w:rsidR="009F7FBF" w:rsidRDefault="00000000">
      <w:pPr>
        <w:ind w:firstLine="360"/>
      </w:pPr>
      <w:r>
        <w:rPr>
          <w:rStyle w:val="Char4"/>
          <w:rFonts w:hint="eastAsia"/>
        </w:rPr>
        <w:t>图</w:t>
      </w:r>
      <w:r>
        <w:rPr>
          <w:rStyle w:val="Char4"/>
          <w:rFonts w:hint="eastAsia"/>
        </w:rPr>
        <w:t>1</w:t>
      </w:r>
      <w:sdt>
        <w:sdtPr>
          <w:rPr>
            <w:rStyle w:val="Char4"/>
          </w:rPr>
          <w:id w:val="1515196399"/>
          <w:placeholder>
            <w:docPart w:val="8CC022B3BF494B3682A5EA42400FD52B"/>
          </w:placeholder>
        </w:sdtPr>
        <w:sdtContent>
          <w:r>
            <w:rPr>
              <w:rStyle w:val="Char4"/>
              <w:rFonts w:hint="eastAsia"/>
            </w:rPr>
            <w:t>YOLOv11n</w:t>
          </w:r>
          <w:r>
            <w:rPr>
              <w:rStyle w:val="Char4"/>
              <w:rFonts w:hint="eastAsia"/>
            </w:rPr>
            <w:t>网络结构</w:t>
          </w:r>
        </w:sdtContent>
      </w:sdt>
    </w:p>
    <w:p w14:paraId="506233D8" w14:textId="3B37FA1E" w:rsidR="008177E1" w:rsidRPr="003F2EBE" w:rsidRDefault="008177E1" w:rsidP="008177E1">
      <w:pPr>
        <w:ind w:firstLine="360"/>
        <w:rPr>
          <w:color w:val="5B9BD5" w:themeColor="accent1"/>
        </w:rPr>
      </w:pPr>
      <w:r w:rsidRPr="00DC0DF3">
        <w:t>但骨干网络的细粒度特征提取能力、单尺度小目标的局部细节捕捉效率、多尺度特征融合的交互机制仍有进一步提升的空间。</w:t>
      </w:r>
      <w:r w:rsidR="00C75D6A" w:rsidRPr="00C75D6A">
        <w:t>针对上述可优化的各个方向</w:t>
      </w:r>
      <w:r w:rsidRPr="00DC0DF3">
        <w:t>，本文提出一种基于</w:t>
      </w:r>
      <w:r w:rsidRPr="00DC0DF3">
        <w:t>YOLOv11n</w:t>
      </w:r>
      <w:r w:rsidRPr="00DC0DF3">
        <w:t>改进的轻量化检测模型：</w:t>
      </w:r>
      <w:r w:rsidRPr="00DC0DF3">
        <w:rPr>
          <w:rFonts w:hint="eastAsia"/>
        </w:rPr>
        <w:t>在</w:t>
      </w:r>
      <w:r w:rsidRPr="00DC0DF3">
        <w:rPr>
          <w:rFonts w:hint="eastAsia"/>
        </w:rPr>
        <w:t>C2PSA</w:t>
      </w:r>
      <w:r w:rsidRPr="00DC0DF3">
        <w:rPr>
          <w:rFonts w:hint="eastAsia"/>
        </w:rPr>
        <w:t>模块中引入倒置残差移动块</w:t>
      </w:r>
      <w:proofErr w:type="spellStart"/>
      <w:r w:rsidRPr="00DC0DF3">
        <w:rPr>
          <w:rFonts w:hint="eastAsia"/>
        </w:rPr>
        <w:t>iRMB</w:t>
      </w:r>
      <w:proofErr w:type="spellEnd"/>
      <w:r w:rsidRPr="00DC0DF3">
        <w:rPr>
          <w:rFonts w:hint="eastAsia"/>
        </w:rPr>
        <w:t>）</w:t>
      </w:r>
      <w:r w:rsidRPr="00DC0DF3">
        <w:rPr>
          <w:rFonts w:hint="eastAsia"/>
          <w:vertAlign w:val="superscript"/>
        </w:rPr>
        <w:t>[10]</w:t>
      </w:r>
      <w:r w:rsidRPr="00DC0DF3">
        <w:t>，通过双分支并行架构增强单尺度小目标细粒度特征提取；在</w:t>
      </w:r>
      <w:r w:rsidRPr="00DC0DF3">
        <w:t>Neck</w:t>
      </w:r>
      <w:r w:rsidRPr="00DC0DF3">
        <w:t>颈部网络引入优化</w:t>
      </w:r>
      <w:r w:rsidRPr="00DC0DF3">
        <w:rPr>
          <w:rFonts w:hint="eastAsia"/>
        </w:rPr>
        <w:t>ASF-YOLO(Attention</w:t>
      </w:r>
      <w:r w:rsidR="00DF1CEE" w:rsidRPr="00DC0DF3">
        <w:rPr>
          <w:rFonts w:hint="eastAsia"/>
        </w:rPr>
        <w:t xml:space="preserve"> </w:t>
      </w:r>
      <w:r w:rsidRPr="00DC0DF3">
        <w:rPr>
          <w:rFonts w:hint="eastAsia"/>
        </w:rPr>
        <w:t>Scale</w:t>
      </w:r>
      <w:r w:rsidR="00DF1CEE" w:rsidRPr="00DC0DF3">
        <w:rPr>
          <w:rFonts w:hint="eastAsia"/>
        </w:rPr>
        <w:t xml:space="preserve"> </w:t>
      </w:r>
      <w:r w:rsidRPr="00DC0DF3">
        <w:rPr>
          <w:rFonts w:hint="eastAsia"/>
        </w:rPr>
        <w:t>Sequence</w:t>
      </w:r>
      <w:r w:rsidR="00DF1CEE" w:rsidRPr="00DC0DF3">
        <w:rPr>
          <w:rFonts w:hint="eastAsia"/>
        </w:rPr>
        <w:t xml:space="preserve"> </w:t>
      </w:r>
      <w:r w:rsidRPr="00DC0DF3">
        <w:rPr>
          <w:rFonts w:hint="eastAsia"/>
        </w:rPr>
        <w:t>Fusion</w:t>
      </w:r>
      <w:r w:rsidR="00DF1CEE" w:rsidRPr="00DC0DF3">
        <w:rPr>
          <w:rFonts w:hint="eastAsia"/>
        </w:rPr>
        <w:t xml:space="preserve"> </w:t>
      </w:r>
      <w:r w:rsidRPr="00DC0DF3">
        <w:rPr>
          <w:rFonts w:hint="eastAsia"/>
        </w:rPr>
        <w:t>YOLO)</w:t>
      </w:r>
      <w:r w:rsidRPr="00DC0DF3">
        <w:rPr>
          <w:rFonts w:hint="eastAsia"/>
        </w:rPr>
        <w:t>架构</w:t>
      </w:r>
      <w:r w:rsidRPr="00DC0DF3">
        <w:rPr>
          <w:rFonts w:hint="eastAsia"/>
          <w:vertAlign w:val="superscript"/>
        </w:rPr>
        <w:t>[11]</w:t>
      </w:r>
      <w:r w:rsidRPr="00DC0DF3">
        <w:t>，</w:t>
      </w:r>
      <w:r w:rsidRPr="000D7104">
        <w:rPr>
          <w:color w:val="000000" w:themeColor="text1"/>
        </w:rPr>
        <w:t>通过</w:t>
      </w:r>
      <w:proofErr w:type="spellStart"/>
      <w:r w:rsidRPr="000D7104">
        <w:rPr>
          <w:color w:val="000000" w:themeColor="text1"/>
        </w:rPr>
        <w:t>Zoom_cat</w:t>
      </w:r>
      <w:proofErr w:type="spellEnd"/>
      <w:r w:rsidRPr="000D7104">
        <w:rPr>
          <w:color w:val="000000" w:themeColor="text1"/>
        </w:rPr>
        <w:t>与</w:t>
      </w:r>
      <w:proofErr w:type="spellStart"/>
      <w:r w:rsidRPr="000D7104">
        <w:rPr>
          <w:color w:val="000000" w:themeColor="text1"/>
        </w:rPr>
        <w:t>ScaLSeq</w:t>
      </w:r>
      <w:proofErr w:type="spellEnd"/>
      <w:r w:rsidRPr="000D7104">
        <w:rPr>
          <w:color w:val="000000" w:themeColor="text1"/>
        </w:rPr>
        <w:t>模块实现跨尺度特征对齐与序列建模</w:t>
      </w:r>
      <w:r w:rsidR="00DF1CEE" w:rsidRPr="000D7104">
        <w:rPr>
          <w:rFonts w:hint="eastAsia"/>
          <w:color w:val="000000" w:themeColor="text1"/>
        </w:rPr>
        <w:t>。</w:t>
      </w:r>
    </w:p>
    <w:p w14:paraId="4E2EBAC5" w14:textId="19E72732" w:rsidR="009F7FBF" w:rsidRDefault="00000000">
      <w:pPr>
        <w:pStyle w:val="ae"/>
        <w:spacing w:before="312" w:after="312"/>
      </w:pPr>
      <w:sdt>
        <w:sdtPr>
          <w:rPr>
            <w:rStyle w:val="af"/>
          </w:rPr>
          <w:id w:val="-2096616006"/>
          <w:lock w:val="sdtLocked"/>
          <w:placeholder>
            <w:docPart w:val="AC0EDA790E6E4E0F980EE16DD0CE8687"/>
          </w:placeholder>
        </w:sdtPr>
        <w:sdtEndPr>
          <w:rPr>
            <w:rStyle w:val="a1"/>
          </w:rPr>
        </w:sdtEndPr>
        <w:sdtContent>
          <w:r>
            <w:rPr>
              <w:rStyle w:val="af"/>
              <w:rFonts w:hint="eastAsia"/>
            </w:rPr>
            <w:t>1YOLOv11</w:t>
          </w:r>
          <w:r>
            <w:rPr>
              <w:rStyle w:val="af"/>
              <w:rFonts w:hint="eastAsia"/>
            </w:rPr>
            <w:t>改进检测模型研究</w:t>
          </w:r>
        </w:sdtContent>
      </w:sdt>
    </w:p>
    <w:sdt>
      <w:sdtPr>
        <w:rPr>
          <w:rFonts w:eastAsia="黑体" w:hint="eastAsia"/>
          <w:highlight w:val="yellow"/>
        </w:rPr>
        <w:id w:val="207306164"/>
        <w:placeholder>
          <w:docPart w:val="1AA276E0FD3646439541EA84FCC40851"/>
        </w:placeholder>
      </w:sdtPr>
      <w:sdtContent>
        <w:p w14:paraId="71BFFE24" w14:textId="77777777" w:rsidR="009F7FBF" w:rsidRDefault="00000000">
          <w:pPr>
            <w:spacing w:beforeLines="50" w:before="156" w:afterLines="50" w:after="156" w:line="240" w:lineRule="auto"/>
            <w:ind w:firstLineChars="0" w:firstLine="0"/>
            <w:jc w:val="left"/>
            <w:outlineLvl w:val="1"/>
            <w:rPr>
              <w:rFonts w:eastAsia="黑体"/>
            </w:rPr>
          </w:pPr>
          <w:r w:rsidRPr="00802A03">
            <w:rPr>
              <w:rFonts w:eastAsia="黑体" w:hint="eastAsia"/>
            </w:rPr>
            <w:t>1</w:t>
          </w:r>
          <w:r w:rsidRPr="00802A03">
            <w:rPr>
              <w:rFonts w:eastAsia="黑体"/>
            </w:rPr>
            <w:t>.</w:t>
          </w:r>
          <w:r w:rsidRPr="00802A03">
            <w:rPr>
              <w:rFonts w:eastAsia="黑体" w:hint="eastAsia"/>
            </w:rPr>
            <w:t>1</w:t>
          </w:r>
          <w:r>
            <w:rPr>
              <w:rFonts w:hint="eastAsia"/>
            </w:rPr>
            <w:t>YOLOv11-C2PSA-iRMB-ASF-YOLO</w:t>
          </w:r>
          <w:r>
            <w:rPr>
              <w:rFonts w:hint="eastAsia"/>
            </w:rPr>
            <w:t>算法设计</w:t>
          </w:r>
        </w:p>
      </w:sdtContent>
    </w:sdt>
    <w:p w14:paraId="6D859E77" w14:textId="476318CF" w:rsidR="009F7FBF" w:rsidRPr="00DC0DF3" w:rsidRDefault="00000000">
      <w:pPr>
        <w:ind w:firstLine="360"/>
      </w:pPr>
      <w:r w:rsidRPr="00DC0DF3">
        <w:rPr>
          <w:rFonts w:hint="eastAsia"/>
        </w:rPr>
        <w:t>YOLOv11-C2PSA-iRMB-ASF-YOLO</w:t>
      </w:r>
      <w:r w:rsidRPr="00DC0DF3">
        <w:rPr>
          <w:rFonts w:hint="eastAsia"/>
        </w:rPr>
        <w:t>模型整体沿用经典</w:t>
      </w:r>
      <w:r w:rsidRPr="00DC0DF3">
        <w:rPr>
          <w:rFonts w:hint="eastAsia"/>
        </w:rPr>
        <w:t>Backbone</w:t>
      </w:r>
      <w:r w:rsidRPr="00DC0DF3">
        <w:rPr>
          <w:rFonts w:hint="eastAsia"/>
        </w:rPr>
        <w:t>–</w:t>
      </w:r>
      <w:r w:rsidRPr="00DC0DF3">
        <w:rPr>
          <w:rFonts w:hint="eastAsia"/>
        </w:rPr>
        <w:t>Neck</w:t>
      </w:r>
      <w:r w:rsidRPr="00DC0DF3">
        <w:rPr>
          <w:rFonts w:hint="eastAsia"/>
        </w:rPr>
        <w:t>–</w:t>
      </w:r>
      <w:r w:rsidRPr="00DC0DF3">
        <w:rPr>
          <w:rFonts w:hint="eastAsia"/>
        </w:rPr>
        <w:t>Head</w:t>
      </w:r>
      <w:r w:rsidRPr="00DC0DF3">
        <w:rPr>
          <w:rFonts w:hint="eastAsia"/>
        </w:rPr>
        <w:t>架构，针对原始</w:t>
      </w:r>
      <w:r w:rsidRPr="00DC0DF3">
        <w:rPr>
          <w:rFonts w:hint="eastAsia"/>
        </w:rPr>
        <w:t>YOLOv11n</w:t>
      </w:r>
      <w:r w:rsidRPr="00DC0DF3">
        <w:rPr>
          <w:rFonts w:hint="eastAsia"/>
        </w:rPr>
        <w:t>模型在小目标检测、多尺度特征融合方面的不足，进行</w:t>
      </w:r>
      <w:r w:rsidR="00AD43D6" w:rsidRPr="00DC0DF3">
        <w:rPr>
          <w:rFonts w:hint="eastAsia"/>
        </w:rPr>
        <w:t>了</w:t>
      </w:r>
      <w:r w:rsidRPr="00DC0DF3">
        <w:rPr>
          <w:rFonts w:hint="eastAsia"/>
        </w:rPr>
        <w:t>两大核心</w:t>
      </w:r>
      <w:r w:rsidR="00AD43D6" w:rsidRPr="00DC0DF3">
        <w:rPr>
          <w:rFonts w:hint="eastAsia"/>
        </w:rPr>
        <w:t>的</w:t>
      </w:r>
      <w:r w:rsidRPr="00DC0DF3">
        <w:rPr>
          <w:rFonts w:hint="eastAsia"/>
        </w:rPr>
        <w:t>改进，兼顾</w:t>
      </w:r>
      <w:r w:rsidR="00AD43D6" w:rsidRPr="00DC0DF3">
        <w:rPr>
          <w:rFonts w:hint="eastAsia"/>
        </w:rPr>
        <w:t>了</w:t>
      </w:r>
      <w:r w:rsidRPr="00DC0DF3">
        <w:rPr>
          <w:rFonts w:hint="eastAsia"/>
        </w:rPr>
        <w:t>模型轻量化</w:t>
      </w:r>
      <w:r w:rsidR="00AD43D6" w:rsidRPr="00DC0DF3">
        <w:rPr>
          <w:rFonts w:hint="eastAsia"/>
        </w:rPr>
        <w:t>和</w:t>
      </w:r>
      <w:r w:rsidRPr="00DC0DF3">
        <w:rPr>
          <w:rFonts w:hint="eastAsia"/>
        </w:rPr>
        <w:t>检测性能，适配物联网边缘设备部署需求，网络结构如图</w:t>
      </w:r>
      <w:r w:rsidRPr="00DC0DF3">
        <w:rPr>
          <w:rFonts w:hint="eastAsia"/>
        </w:rPr>
        <w:t xml:space="preserve"> 2</w:t>
      </w:r>
      <w:r w:rsidRPr="00DC0DF3">
        <w:rPr>
          <w:rFonts w:hint="eastAsia"/>
        </w:rPr>
        <w:t>所示。</w:t>
      </w:r>
    </w:p>
    <w:p w14:paraId="3A1D30F2" w14:textId="72A40A0C" w:rsidR="009F7FBF" w:rsidRDefault="009F7FBF">
      <w:pPr>
        <w:ind w:firstLineChars="0" w:firstLine="0"/>
      </w:pPr>
    </w:p>
    <w:p w14:paraId="0CEB752E" w14:textId="34B47B92" w:rsidR="009F7FBF" w:rsidRDefault="00000000">
      <w:pPr>
        <w:ind w:firstLine="360"/>
        <w:rPr>
          <w:rStyle w:val="Char4"/>
        </w:rPr>
      </w:pPr>
      <w:r>
        <w:rPr>
          <w:rStyle w:val="Char4"/>
          <w:rFonts w:hint="eastAsia"/>
        </w:rPr>
        <w:t>图</w:t>
      </w:r>
      <w:r>
        <w:rPr>
          <w:rStyle w:val="Char4"/>
          <w:rFonts w:hint="eastAsia"/>
        </w:rPr>
        <w:t>2</w:t>
      </w:r>
      <w:sdt>
        <w:sdtPr>
          <w:rPr>
            <w:rStyle w:val="Char4"/>
          </w:rPr>
          <w:id w:val="540411376"/>
          <w:placeholder>
            <w:docPart w:val="B7F860BC3A6D470D869B9253E52AEC8A"/>
          </w:placeholder>
        </w:sdtPr>
        <w:sdtContent>
          <w:r>
            <w:rPr>
              <w:rStyle w:val="Char4"/>
            </w:rPr>
            <w:t>YOLOv11-C2PSA-iRMB-ASF-YOLO</w:t>
          </w:r>
          <w:r>
            <w:rPr>
              <w:rStyle w:val="Char4"/>
              <w:rFonts w:hint="eastAsia"/>
            </w:rPr>
            <w:t>网络结构</w:t>
          </w:r>
        </w:sdtContent>
      </w:sdt>
    </w:p>
    <w:p w14:paraId="3FFB2134" w14:textId="4092B8D3" w:rsidR="009F7FBF" w:rsidRPr="00DC0DF3" w:rsidRDefault="00000000">
      <w:pPr>
        <w:ind w:firstLine="360"/>
      </w:pPr>
      <w:proofErr w:type="spellStart"/>
      <w:r w:rsidRPr="00DC0DF3">
        <w:rPr>
          <w:rFonts w:hint="eastAsia"/>
        </w:rPr>
        <w:t>iRMB</w:t>
      </w:r>
      <w:proofErr w:type="spellEnd"/>
      <w:r w:rsidRPr="00DC0DF3">
        <w:rPr>
          <w:rFonts w:hint="eastAsia"/>
        </w:rPr>
        <w:t>双分支设计</w:t>
      </w:r>
      <w:r w:rsidR="00E67117">
        <w:rPr>
          <w:rFonts w:hint="eastAsia"/>
        </w:rPr>
        <w:t>替换</w:t>
      </w:r>
      <w:proofErr w:type="spellStart"/>
      <w:r w:rsidRPr="00DC0DF3">
        <w:rPr>
          <w:rFonts w:hint="eastAsia"/>
        </w:rPr>
        <w:t>PSABlock</w:t>
      </w:r>
      <w:proofErr w:type="spellEnd"/>
      <w:r w:rsidRPr="00DC0DF3">
        <w:rPr>
          <w:rFonts w:hint="eastAsia"/>
        </w:rPr>
        <w:t>，重构</w:t>
      </w:r>
      <w:r w:rsidRPr="00DC0DF3">
        <w:rPr>
          <w:rFonts w:hint="eastAsia"/>
        </w:rPr>
        <w:t>C2PSA</w:t>
      </w:r>
      <w:r w:rsidRPr="00DC0DF3">
        <w:rPr>
          <w:rFonts w:hint="eastAsia"/>
        </w:rPr>
        <w:t>内部注意力计算机制形成新的</w:t>
      </w:r>
      <w:r w:rsidRPr="00DC0DF3">
        <w:rPr>
          <w:rFonts w:hint="eastAsia"/>
        </w:rPr>
        <w:t>C2PSA-iRMB</w:t>
      </w:r>
      <w:r w:rsidRPr="00DC0DF3">
        <w:rPr>
          <w:rFonts w:hint="eastAsia"/>
        </w:rPr>
        <w:t>变体</w:t>
      </w:r>
      <w:r w:rsidR="00E67117">
        <w:rPr>
          <w:rFonts w:hint="eastAsia"/>
        </w:rPr>
        <w:t>，嵌入</w:t>
      </w:r>
      <w:r w:rsidR="00E67117" w:rsidRPr="00DC0DF3">
        <w:rPr>
          <w:rFonts w:hint="eastAsia"/>
        </w:rPr>
        <w:t>Backbone</w:t>
      </w:r>
      <w:r w:rsidR="00E67117" w:rsidRPr="00DC0DF3">
        <w:rPr>
          <w:rFonts w:hint="eastAsia"/>
        </w:rPr>
        <w:t>主干网络</w:t>
      </w:r>
      <w:r w:rsidRPr="00DC0DF3">
        <w:rPr>
          <w:rFonts w:hint="eastAsia"/>
        </w:rPr>
        <w:t>。</w:t>
      </w:r>
      <w:proofErr w:type="spellStart"/>
      <w:r w:rsidRPr="00DC0DF3">
        <w:rPr>
          <w:rFonts w:hint="eastAsia"/>
        </w:rPr>
        <w:t>iRMB</w:t>
      </w:r>
      <w:proofErr w:type="spellEnd"/>
      <w:r w:rsidRPr="00DC0DF3">
        <w:rPr>
          <w:rFonts w:hint="eastAsia"/>
        </w:rPr>
        <w:t>双分支设计实现了局部与全局特征的有效互补，专注于单尺度小目标细粒度特征提取，为后续多尺度融合提供更高质量的输入；</w:t>
      </w:r>
      <w:r w:rsidR="003B7EC8" w:rsidRPr="00DC0DF3">
        <w:rPr>
          <w:rFonts w:hint="eastAsia"/>
        </w:rPr>
        <w:t>在</w:t>
      </w:r>
      <w:r w:rsidR="003B7EC8" w:rsidRPr="00DC0DF3">
        <w:rPr>
          <w:rFonts w:hint="eastAsia"/>
        </w:rPr>
        <w:t>Neck</w:t>
      </w:r>
      <w:r w:rsidRPr="00DC0DF3">
        <w:rPr>
          <w:rFonts w:hint="eastAsia"/>
        </w:rPr>
        <w:t>引入</w:t>
      </w:r>
      <w:r w:rsidRPr="00DC0DF3">
        <w:rPr>
          <w:rFonts w:hint="eastAsia"/>
        </w:rPr>
        <w:t>ASF</w:t>
      </w:r>
      <w:r w:rsidRPr="00DC0DF3">
        <w:rPr>
          <w:rFonts w:hint="eastAsia"/>
        </w:rPr>
        <w:t>风格的多尺度融合策略，</w:t>
      </w:r>
      <w:r w:rsidRPr="000D7104">
        <w:rPr>
          <w:rFonts w:hint="eastAsia"/>
          <w:color w:val="000000" w:themeColor="text1"/>
        </w:rPr>
        <w:t>通过</w:t>
      </w:r>
      <w:proofErr w:type="spellStart"/>
      <w:r w:rsidRPr="000D7104">
        <w:rPr>
          <w:rFonts w:hint="eastAsia"/>
          <w:color w:val="000000" w:themeColor="text1"/>
        </w:rPr>
        <w:t>Zoom_cat</w:t>
      </w:r>
      <w:proofErr w:type="spellEnd"/>
      <w:r w:rsidRPr="000D7104">
        <w:rPr>
          <w:rFonts w:hint="eastAsia"/>
          <w:color w:val="000000" w:themeColor="text1"/>
        </w:rPr>
        <w:t>与</w:t>
      </w:r>
      <w:proofErr w:type="spellStart"/>
      <w:r w:rsidRPr="000D7104">
        <w:rPr>
          <w:rFonts w:hint="eastAsia"/>
          <w:color w:val="000000" w:themeColor="text1"/>
        </w:rPr>
        <w:t>ScaLSeq</w:t>
      </w:r>
      <w:proofErr w:type="spellEnd"/>
      <w:r w:rsidRPr="000D7104">
        <w:rPr>
          <w:rFonts w:hint="eastAsia"/>
          <w:color w:val="000000" w:themeColor="text1"/>
        </w:rPr>
        <w:t>模块实现跨尺度特征对齐与序列建模，</w:t>
      </w:r>
      <w:r w:rsidRPr="00DC0DF3">
        <w:rPr>
          <w:rFonts w:hint="eastAsia"/>
        </w:rPr>
        <w:t>并采用</w:t>
      </w:r>
      <w:r w:rsidRPr="00DC0DF3">
        <w:rPr>
          <w:rFonts w:hint="eastAsia"/>
        </w:rPr>
        <w:t>Add</w:t>
      </w:r>
      <w:r w:rsidRPr="00DC0DF3">
        <w:rPr>
          <w:rFonts w:hint="eastAsia"/>
        </w:rPr>
        <w:t>操作进行特征聚合，在</w:t>
      </w:r>
      <w:proofErr w:type="spellStart"/>
      <w:r w:rsidRPr="00DC0DF3">
        <w:rPr>
          <w:rFonts w:hint="eastAsia"/>
        </w:rPr>
        <w:t>iRMB</w:t>
      </w:r>
      <w:proofErr w:type="spellEnd"/>
      <w:r w:rsidRPr="00DC0DF3">
        <w:rPr>
          <w:rFonts w:hint="eastAsia"/>
        </w:rPr>
        <w:t>完成单尺度特征增强的基础上，进一步实现多尺度特征的空间对齐、信息</w:t>
      </w:r>
      <w:proofErr w:type="gramStart"/>
      <w:r w:rsidRPr="00DC0DF3">
        <w:rPr>
          <w:rFonts w:hint="eastAsia"/>
        </w:rPr>
        <w:t>交互与</w:t>
      </w:r>
      <w:proofErr w:type="gramEnd"/>
      <w:r w:rsidRPr="00DC0DF3">
        <w:rPr>
          <w:rFonts w:hint="eastAsia"/>
        </w:rPr>
        <w:t>注意力加权优化。</w:t>
      </w:r>
    </w:p>
    <w:p w14:paraId="45D205DD" w14:textId="5C006B38" w:rsidR="009F7FBF" w:rsidRDefault="00000000">
      <w:pPr>
        <w:ind w:firstLine="360"/>
        <w:rPr>
          <w:rFonts w:ascii="宋体" w:hAnsi="宋体" w:hint="eastAsia"/>
          <w:sz w:val="15"/>
          <w:szCs w:val="15"/>
          <w:lang w:val="en-GB"/>
        </w:rPr>
      </w:pPr>
      <w:r w:rsidRPr="00DC0DF3">
        <w:t>在</w:t>
      </w:r>
      <w:r w:rsidRPr="00DC0DF3">
        <w:t>P3</w:t>
      </w:r>
      <w:r w:rsidRPr="00DC0DF3">
        <w:rPr>
          <w:rFonts w:hint="eastAsia"/>
        </w:rPr>
        <w:t>和</w:t>
      </w:r>
      <w:r w:rsidRPr="00DC0DF3">
        <w:t>P4</w:t>
      </w:r>
      <w:r w:rsidRPr="00DC0DF3">
        <w:t>分支中</w:t>
      </w:r>
      <w:r w:rsidRPr="00DC0DF3">
        <w:rPr>
          <w:rFonts w:hint="eastAsia"/>
        </w:rPr>
        <w:t>，</w:t>
      </w:r>
      <w:r w:rsidR="003B7EC8" w:rsidRPr="00DC0DF3">
        <w:rPr>
          <w:rFonts w:hint="eastAsia"/>
        </w:rPr>
        <w:t>YOLOv11n</w:t>
      </w:r>
      <w:r w:rsidRPr="00DC0DF3">
        <w:t>将标准</w:t>
      </w:r>
      <w:proofErr w:type="spellStart"/>
      <w:r w:rsidRPr="00DC0DF3">
        <w:t>Concat</w:t>
      </w:r>
      <w:proofErr w:type="spellEnd"/>
      <w:r w:rsidRPr="00DC0DF3">
        <w:t>替换为</w:t>
      </w:r>
      <w:proofErr w:type="spellStart"/>
      <w:r w:rsidRPr="00DC0DF3">
        <w:t>Zoom_cat</w:t>
      </w:r>
      <w:proofErr w:type="spellEnd"/>
      <w:r w:rsidRPr="00DC0DF3">
        <w:t>模块，</w:t>
      </w:r>
      <w:r w:rsidR="0065480D" w:rsidRPr="0065480D">
        <w:t>通过对不同层级特征图进行尺寸对齐以及通道拼接的方式，规避因上采样造成的语义信息稀释情况</w:t>
      </w:r>
      <w:r w:rsidR="003B7EC8" w:rsidRPr="00DC0DF3">
        <w:rPr>
          <w:rFonts w:hint="eastAsia"/>
        </w:rPr>
        <w:t>；</w:t>
      </w:r>
      <w:r w:rsidR="0065480D">
        <w:rPr>
          <w:rFonts w:hint="eastAsia"/>
        </w:rPr>
        <w:t>为了提升</w:t>
      </w:r>
      <w:r w:rsidRPr="00DC0DF3">
        <w:rPr>
          <w:rFonts w:hint="eastAsia"/>
        </w:rPr>
        <w:t>YOLOv11n</w:t>
      </w:r>
      <w:r w:rsidRPr="00DC0DF3">
        <w:rPr>
          <w:rFonts w:hint="eastAsia"/>
        </w:rPr>
        <w:t>全局上下文建模能力，</w:t>
      </w:r>
      <w:r w:rsidR="0065480D">
        <w:rPr>
          <w:rFonts w:hint="eastAsia"/>
        </w:rPr>
        <w:t>加入</w:t>
      </w:r>
      <w:proofErr w:type="spellStart"/>
      <w:r w:rsidR="0065480D" w:rsidRPr="00DC0DF3">
        <w:rPr>
          <w:rFonts w:hint="eastAsia"/>
        </w:rPr>
        <w:t>ScaLSeq</w:t>
      </w:r>
      <w:proofErr w:type="spellEnd"/>
      <w:r w:rsidR="0065480D" w:rsidRPr="00DC0DF3">
        <w:rPr>
          <w:rFonts w:hint="eastAsia"/>
        </w:rPr>
        <w:t>模块，替代</w:t>
      </w:r>
      <w:r w:rsidR="0065480D" w:rsidRPr="00DC0DF3">
        <w:rPr>
          <w:rFonts w:hint="eastAsia"/>
        </w:rPr>
        <w:t>ASF</w:t>
      </w:r>
      <w:r w:rsidR="0065480D" w:rsidRPr="00DC0DF3">
        <w:rPr>
          <w:rFonts w:hint="eastAsia"/>
        </w:rPr>
        <w:t>的</w:t>
      </w:r>
      <w:r w:rsidR="0065480D" w:rsidRPr="00DC0DF3">
        <w:rPr>
          <w:rFonts w:hint="eastAsia"/>
        </w:rPr>
        <w:t>CPAM</w:t>
      </w:r>
      <w:r w:rsidR="0065480D" w:rsidRPr="00DC0DF3">
        <w:rPr>
          <w:rFonts w:hint="eastAsia"/>
        </w:rPr>
        <w:t>注意力机制，</w:t>
      </w:r>
      <w:r w:rsidR="0065480D">
        <w:rPr>
          <w:rFonts w:hint="eastAsia"/>
        </w:rPr>
        <w:t>增强</w:t>
      </w:r>
      <w:r w:rsidRPr="00DC0DF3">
        <w:rPr>
          <w:rFonts w:hint="eastAsia"/>
        </w:rPr>
        <w:t>捕获跨尺度长程依赖关系，</w:t>
      </w:r>
      <w:r w:rsidR="00D75082" w:rsidRPr="00C75D6A">
        <w:t>提高</w:t>
      </w:r>
      <w:r w:rsidR="00D75082">
        <w:rPr>
          <w:rFonts w:hint="eastAsia"/>
        </w:rPr>
        <w:t>了</w:t>
      </w:r>
      <w:r w:rsidR="00C75D6A" w:rsidRPr="00C75D6A">
        <w:t>该模型在复杂背景下对病害区域的感知及应用能力</w:t>
      </w:r>
      <w:r w:rsidR="003B7EC8" w:rsidRPr="00DC0DF3">
        <w:rPr>
          <w:rFonts w:hint="eastAsia"/>
        </w:rPr>
        <w:t>；</w:t>
      </w:r>
      <w:r w:rsidR="005664D8">
        <w:rPr>
          <w:rFonts w:hint="eastAsia"/>
        </w:rPr>
        <w:t>随后为</w:t>
      </w:r>
      <w:r w:rsidR="005664D8" w:rsidRPr="00DC0DF3">
        <w:t>避免信息过载</w:t>
      </w:r>
      <w:r w:rsidR="005664D8">
        <w:rPr>
          <w:rFonts w:hint="eastAsia"/>
        </w:rPr>
        <w:t>，</w:t>
      </w:r>
      <w:r w:rsidRPr="00DC0DF3">
        <w:t>采用</w:t>
      </w:r>
      <w:r w:rsidRPr="00DC0DF3">
        <w:t>Add</w:t>
      </w:r>
      <w:r w:rsidRPr="00DC0DF3">
        <w:t>操作将</w:t>
      </w:r>
      <w:proofErr w:type="spellStart"/>
      <w:r w:rsidRPr="00DC0DF3">
        <w:t>ScaLSeq</w:t>
      </w:r>
      <w:proofErr w:type="spellEnd"/>
      <w:r w:rsidRPr="00DC0DF3">
        <w:t>输出与</w:t>
      </w:r>
      <w:r w:rsidRPr="00DC0DF3">
        <w:t>P3</w:t>
      </w:r>
      <w:r w:rsidRPr="00DC0DF3">
        <w:t>分支特征逐元素相加，在</w:t>
      </w:r>
      <w:r w:rsidR="005664D8" w:rsidRPr="00DC0DF3">
        <w:t>保持原有特征结构</w:t>
      </w:r>
      <w:r w:rsidRPr="00DC0DF3">
        <w:t>引入序列增强信息</w:t>
      </w:r>
      <w:r w:rsidRPr="00DC0DF3">
        <w:rPr>
          <w:rFonts w:hint="eastAsia"/>
        </w:rPr>
        <w:t>。</w:t>
      </w:r>
    </w:p>
    <w:p w14:paraId="2537BF3C" w14:textId="77777777" w:rsidR="009F7FBF" w:rsidRDefault="00000000">
      <w:pPr>
        <w:pStyle w:val="af0"/>
        <w:spacing w:before="156" w:after="156"/>
      </w:pPr>
      <w:sdt>
        <w:sdtPr>
          <w:rPr>
            <w:rStyle w:val="Char"/>
          </w:rPr>
          <w:id w:val="897166014"/>
          <w:placeholder>
            <w:docPart w:val="039F6EC97A8642EB8164B954B1A539BC"/>
          </w:placeholder>
        </w:sdtPr>
        <w:sdtEndPr>
          <w:rPr>
            <w:rStyle w:val="a1"/>
          </w:rPr>
        </w:sdtEndPr>
        <w:sdtContent>
          <w:r>
            <w:rPr>
              <w:rStyle w:val="Char"/>
              <w:rFonts w:hint="eastAsia"/>
            </w:rPr>
            <w:t>1.2</w:t>
          </w:r>
          <w:r>
            <w:rPr>
              <w:rFonts w:hint="eastAsia"/>
            </w:rPr>
            <w:t>倒置残差双分支</w:t>
          </w:r>
          <w:proofErr w:type="spellStart"/>
          <w:r>
            <w:rPr>
              <w:rFonts w:hint="eastAsia"/>
            </w:rPr>
            <w:t>iRMB</w:t>
          </w:r>
          <w:proofErr w:type="spellEnd"/>
          <w:r>
            <w:rPr>
              <w:rFonts w:hint="eastAsia"/>
            </w:rPr>
            <w:t>模块</w:t>
          </w:r>
        </w:sdtContent>
      </w:sdt>
    </w:p>
    <w:p w14:paraId="66B0335E" w14:textId="11A37B77" w:rsidR="009F7FBF" w:rsidRPr="00DC0DF3" w:rsidRDefault="00141284">
      <w:pPr>
        <w:ind w:firstLine="360"/>
      </w:pPr>
      <w:proofErr w:type="spellStart"/>
      <w:r w:rsidRPr="00DC0DF3">
        <w:t>iRMB</w:t>
      </w:r>
      <w:proofErr w:type="spellEnd"/>
      <w:r w:rsidRPr="00DC0DF3">
        <w:t>是一种基于元移动块的轻量化高效注意力模块，继承</w:t>
      </w:r>
      <w:r w:rsidRPr="00DC0DF3">
        <w:t>MobileNetV2</w:t>
      </w:r>
      <w:r w:rsidRPr="00DC0DF3">
        <w:t>倒置残差设计，融合</w:t>
      </w:r>
      <w:r w:rsidRPr="00DC0DF3">
        <w:t>CNN</w:t>
      </w:r>
      <w:r w:rsidRPr="00DC0DF3">
        <w:t>局部特征和注意力全局建模，通过跳跃连接保留原始信息</w:t>
      </w:r>
      <w:r w:rsidRPr="00DC0DF3">
        <w:rPr>
          <w:rFonts w:hint="eastAsia"/>
        </w:rPr>
        <w:t>，并利用</w:t>
      </w:r>
      <w:r w:rsidR="002D26E7" w:rsidRPr="00DC0DF3">
        <w:t>MHSA</w:t>
      </w:r>
      <w:r w:rsidR="00D75082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48B262F" wp14:editId="296CDA2F">
                <wp:simplePos x="0" y="0"/>
                <wp:positionH relativeFrom="column">
                  <wp:posOffset>3348990</wp:posOffset>
                </wp:positionH>
                <wp:positionV relativeFrom="paragraph">
                  <wp:posOffset>662305</wp:posOffset>
                </wp:positionV>
                <wp:extent cx="2829560" cy="1998980"/>
                <wp:effectExtent l="0" t="0" r="27940" b="20320"/>
                <wp:wrapTopAndBottom/>
                <wp:docPr id="1780439400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9560" cy="1998980"/>
                          <a:chOff x="0" y="0"/>
                          <a:chExt cx="2829757" cy="1998999"/>
                        </a:xfrm>
                      </wpg:grpSpPr>
                      <wps:wsp>
                        <wps:cNvPr id="951003211" name="矩形 216"/>
                        <wps:cNvSpPr/>
                        <wps:spPr>
                          <a:xfrm>
                            <a:off x="2309150" y="0"/>
                            <a:ext cx="520607" cy="199103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31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047187" name="矩形 216"/>
                        <wps:cNvSpPr/>
                        <wps:spPr>
                          <a:xfrm>
                            <a:off x="827590" y="0"/>
                            <a:ext cx="1445019" cy="1998999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355214" name="矩形 216"/>
                        <wps:cNvSpPr/>
                        <wps:spPr>
                          <a:xfrm>
                            <a:off x="0" y="0"/>
                            <a:ext cx="744201" cy="199899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31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34999042" name="组合 251"/>
                        <wpg:cNvGrpSpPr/>
                        <wpg:grpSpPr>
                          <a:xfrm>
                            <a:off x="46299" y="34724"/>
                            <a:ext cx="2715555" cy="1816000"/>
                            <a:chOff x="0" y="0"/>
                            <a:chExt cx="2715555" cy="1816000"/>
                          </a:xfrm>
                        </wpg:grpSpPr>
                        <wps:wsp>
                          <wps:cNvPr id="1438811855" name="矩形 249"/>
                          <wps:cNvSpPr/>
                          <wps:spPr>
                            <a:xfrm>
                              <a:off x="802433" y="44787"/>
                              <a:ext cx="1395454" cy="969079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08515156" name="组合 124"/>
                          <wpg:cNvGrpSpPr/>
                          <wpg:grpSpPr>
                            <a:xfrm>
                              <a:off x="108624" y="138093"/>
                              <a:ext cx="422169" cy="1677907"/>
                              <a:chOff x="0" y="5"/>
                              <a:chExt cx="1983673" cy="5941837"/>
                            </a:xfrm>
                          </wpg:grpSpPr>
                          <wps:wsp>
                            <wps:cNvPr id="2021780984" name="平行四边形 121"/>
                            <wps:cNvSpPr/>
                            <wps:spPr>
                              <a:xfrm>
                                <a:off x="0" y="5"/>
                                <a:ext cx="1983673" cy="1076632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4812874" name="平行四边形 121"/>
                            <wps:cNvSpPr/>
                            <wps:spPr>
                              <a:xfrm>
                                <a:off x="203985" y="3348112"/>
                                <a:ext cx="1449076" cy="829519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8303693" name="平行四边形 121"/>
                            <wps:cNvSpPr/>
                            <wps:spPr>
                              <a:xfrm>
                                <a:off x="91438" y="1244988"/>
                                <a:ext cx="1800399" cy="967553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3810731" name="平行四边形 121"/>
                            <wps:cNvSpPr/>
                            <wps:spPr>
                              <a:xfrm>
                                <a:off x="316523" y="5233182"/>
                                <a:ext cx="1165225" cy="70866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4227045" name="平行四边形 121"/>
                            <wps:cNvSpPr/>
                            <wps:spPr>
                              <a:xfrm>
                                <a:off x="147708" y="2307099"/>
                                <a:ext cx="1615557" cy="924375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13507" name="平行四边形 121"/>
                            <wps:cNvSpPr/>
                            <wps:spPr>
                              <a:xfrm>
                                <a:off x="246185" y="4353951"/>
                                <a:ext cx="1316355" cy="71628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0123812" name="直接箭头连接符 123"/>
                            <wps:cNvCnPr/>
                            <wps:spPr>
                              <a:xfrm>
                                <a:off x="880110" y="5064369"/>
                                <a:ext cx="0" cy="3798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2573639" name="直接箭头连接符 123"/>
                            <wps:cNvCnPr/>
                            <wps:spPr>
                              <a:xfrm>
                                <a:off x="880110" y="4178105"/>
                                <a:ext cx="0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3929060" name="直接箭头连接符 123"/>
                            <wps:cNvCnPr/>
                            <wps:spPr>
                              <a:xfrm>
                                <a:off x="880110" y="3172265"/>
                                <a:ext cx="0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2264861" name="直接箭头连接符 123"/>
                            <wps:cNvCnPr/>
                            <wps:spPr>
                              <a:xfrm>
                                <a:off x="901212" y="2138289"/>
                                <a:ext cx="0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9245479" name="直接箭头连接符 123"/>
                            <wps:cNvCnPr/>
                            <wps:spPr>
                              <a:xfrm>
                                <a:off x="887144" y="1055077"/>
                                <a:ext cx="0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567429323" name="组合 263"/>
                          <wpg:cNvGrpSpPr/>
                          <wpg:grpSpPr>
                            <a:xfrm>
                              <a:off x="903592" y="70913"/>
                              <a:ext cx="523020" cy="332951"/>
                              <a:chOff x="0" y="0"/>
                              <a:chExt cx="444417" cy="308555"/>
                            </a:xfrm>
                          </wpg:grpSpPr>
                          <wps:wsp>
                            <wps:cNvPr id="527838956" name="平行四边形 125"/>
                            <wps:cNvSpPr/>
                            <wps:spPr>
                              <a:xfrm>
                                <a:off x="0" y="0"/>
                                <a:ext cx="400685" cy="24892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8135449" name="平行四边形 125"/>
                            <wps:cNvSpPr/>
                            <wps:spPr>
                              <a:xfrm>
                                <a:off x="23853" y="27830"/>
                                <a:ext cx="400949" cy="24902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7610686" name="平行四边形 125"/>
                            <wps:cNvSpPr/>
                            <wps:spPr>
                              <a:xfrm>
                                <a:off x="43732" y="59635"/>
                                <a:ext cx="400685" cy="24892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27F3D7" w14:textId="77777777" w:rsidR="008177E1" w:rsidRPr="00B40186" w:rsidRDefault="008177E1" w:rsidP="008177E1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cs="Times New Roman"/>
                                      <w:snapToGrid w:val="0"/>
                                      <w:color w:val="000000" w:themeColor="text1"/>
                                      <w:kern w:val="0"/>
                                      <w:sz w:val="15"/>
                                      <w:szCs w:val="15"/>
                                    </w:rPr>
                                  </w:pPr>
                                  <w:r w:rsidRPr="00B40186">
                                    <w:rPr>
                                      <w:rFonts w:cs="Times New Roman"/>
                                      <w:bCs/>
                                      <w:snapToGrid w:val="0"/>
                                      <w:color w:val="000000" w:themeColor="text1"/>
                                      <w:kern w:val="0"/>
                                      <w:sz w:val="15"/>
                                      <w:szCs w:val="15"/>
                                    </w:rPr>
                                    <w:t>Stack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85400305" name="组合 262"/>
                          <wpg:cNvGrpSpPr/>
                          <wpg:grpSpPr>
                            <a:xfrm>
                              <a:off x="1516069" y="150068"/>
                              <a:ext cx="614490" cy="240053"/>
                              <a:chOff x="0" y="0"/>
                              <a:chExt cx="415014" cy="296627"/>
                            </a:xfrm>
                            <a:solidFill>
                              <a:schemeClr val="accent6"/>
                            </a:solidFill>
                          </wpg:grpSpPr>
                          <wps:wsp>
                            <wps:cNvPr id="1038053750" name="平行四边形 126"/>
                            <wps:cNvSpPr/>
                            <wps:spPr>
                              <a:xfrm>
                                <a:off x="0" y="0"/>
                                <a:ext cx="391689" cy="249027"/>
                              </a:xfrm>
                              <a:prstGeom prst="parallelogram">
                                <a:avLst/>
                              </a:prstGeom>
                              <a:grpFill/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4244820" name="平行四边形 126"/>
                            <wps:cNvSpPr/>
                            <wps:spPr>
                              <a:xfrm>
                                <a:off x="11927" y="23854"/>
                                <a:ext cx="391689" cy="249027"/>
                              </a:xfrm>
                              <a:prstGeom prst="parallelogram">
                                <a:avLst/>
                              </a:prstGeom>
                              <a:grpFill/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1745568" name="平行四边形 126"/>
                            <wps:cNvSpPr/>
                            <wps:spPr>
                              <a:xfrm>
                                <a:off x="23854" y="47708"/>
                                <a:ext cx="391160" cy="248919"/>
                              </a:xfrm>
                              <a:prstGeom prst="parallelogram">
                                <a:avLst/>
                              </a:prstGeom>
                              <a:grpFill/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C22459" w14:textId="77777777" w:rsidR="008177E1" w:rsidRPr="00376EDB" w:rsidRDefault="008177E1" w:rsidP="008177E1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宋体" w:hAnsi="宋体" w:hint="eastAsia"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</w:pPr>
                                  <w:r w:rsidRPr="007D5FAF">
                                    <w:rPr>
                                      <w:rFonts w:ascii="宋体" w:hAnsi="宋体"/>
                                      <w:bCs/>
                                      <w:snapToGrid w:val="0"/>
                                      <w:color w:val="000000" w:themeColor="text1"/>
                                      <w:kern w:val="0"/>
                                      <w:sz w:val="15"/>
                                      <w:szCs w:val="15"/>
                                    </w:rPr>
                                    <w:t xml:space="preserve">3D </w:t>
                                  </w:r>
                                  <w:r w:rsidRPr="00376EDB">
                                    <w:rPr>
                                      <w:rFonts w:ascii="宋体" w:hAnsi="宋体"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  <w:t>Conv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152095" name="矩形: 圆角 128"/>
                          <wps:cNvSpPr/>
                          <wps:spPr>
                            <a:xfrm>
                              <a:off x="1168193" y="1071155"/>
                              <a:ext cx="463604" cy="183328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F92861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TFE CSP</w:t>
                                </w:r>
                              </w:p>
                              <w:p w14:paraId="2A8EBC01" w14:textId="77777777" w:rsidR="008177E1" w:rsidRPr="00AB3253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eastAsia="黑体"/>
                                    <w:snapToGrid w:val="0"/>
                                    <w:color w:val="000000" w:themeColor="text1"/>
                                    <w:kern w:val="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984567" name="矩形 129"/>
                          <wps:cNvSpPr/>
                          <wps:spPr>
                            <a:xfrm>
                              <a:off x="1780281" y="533711"/>
                              <a:ext cx="317408" cy="162776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CF4930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bCs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 w:hint="eastAsia"/>
                                    <w:bCs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BN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9773899" name="矩形 129"/>
                          <wps:cNvSpPr/>
                          <wps:spPr>
                            <a:xfrm>
                              <a:off x="1780281" y="806165"/>
                              <a:ext cx="317408" cy="162776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3785C9" w14:textId="77777777" w:rsidR="008177E1" w:rsidRPr="00376EDB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B40186">
                                  <w:rPr>
                                    <w:rFonts w:cs="Times New Roman"/>
                                    <w:bCs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SiLU</w:t>
                                </w:r>
                                <w:proofErr w:type="spellEnd"/>
                                <w:r w:rsidRPr="00376EDB">
                                  <w:rPr>
                                    <w:rFonts w:ascii="宋体" w:hAnsi="宋体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1241709" name="矩形 129"/>
                          <wps:cNvSpPr/>
                          <wps:spPr>
                            <a:xfrm>
                              <a:off x="1780281" y="1086084"/>
                              <a:ext cx="317408" cy="162776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145792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bCs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 w:hint="eastAsia"/>
                                    <w:bCs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CAPM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7365856" name="矩形 129"/>
                          <wps:cNvSpPr/>
                          <wps:spPr>
                            <a:xfrm>
                              <a:off x="2336385" y="1089816"/>
                              <a:ext cx="379170" cy="150444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705714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P3 Box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2445824" name="矩形: 圆角 128"/>
                          <wps:cNvSpPr/>
                          <wps:spPr>
                            <a:xfrm>
                              <a:off x="1589936" y="1354805"/>
                              <a:ext cx="629344" cy="163598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C96857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Concat+CSP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7130160" name="直接箭头连接符 130"/>
                          <wps:cNvCnPr/>
                          <wps:spPr>
                            <a:xfrm flipV="1">
                              <a:off x="1623526" y="1173092"/>
                              <a:ext cx="152450" cy="411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5799653" name="直接箭头连接符 131"/>
                          <wps:cNvCnPr/>
                          <wps:spPr>
                            <a:xfrm flipV="1">
                              <a:off x="395618" y="1699338"/>
                              <a:ext cx="1186515" cy="122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6714697" name="直接箭头连接符 132"/>
                          <wps:cNvCnPr/>
                          <wps:spPr>
                            <a:xfrm flipV="1">
                              <a:off x="414279" y="1464207"/>
                              <a:ext cx="354655" cy="213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6511045" name="连接符: 肘形 135"/>
                          <wps:cNvCnPr/>
                          <wps:spPr>
                            <a:xfrm>
                              <a:off x="459066" y="921865"/>
                              <a:ext cx="710891" cy="183475"/>
                            </a:xfrm>
                            <a:prstGeom prst="bentConnector3">
                              <a:avLst>
                                <a:gd name="adj1" fmla="val 87733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5661131" name="直接箭头连接符 141"/>
                          <wps:cNvCnPr/>
                          <wps:spPr>
                            <a:xfrm>
                              <a:off x="2520043" y="1515292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9742206" name="直接箭头连接符 146"/>
                          <wps:cNvCnPr/>
                          <wps:spPr>
                            <a:xfrm flipV="1">
                              <a:off x="2097521" y="1176824"/>
                              <a:ext cx="234346" cy="151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406591" name="连接符: 肘形 147"/>
                          <wps:cNvCnPr/>
                          <wps:spPr>
                            <a:xfrm rot="16200000" flipH="1">
                              <a:off x="609470" y="1229412"/>
                              <a:ext cx="234479" cy="9470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6476682" name="连接符: 肘形 150"/>
                          <wps:cNvCnPr/>
                          <wps:spPr>
                            <a:xfrm flipV="1">
                              <a:off x="594593" y="198976"/>
                              <a:ext cx="349560" cy="968718"/>
                            </a:xfrm>
                            <a:prstGeom prst="bentConnector3">
                              <a:avLst>
                                <a:gd name="adj1" fmla="val -13560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0203906" name="矩形: 圆角 128"/>
                          <wps:cNvSpPr/>
                          <wps:spPr>
                            <a:xfrm>
                              <a:off x="772575" y="1369734"/>
                              <a:ext cx="463604" cy="183328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B4B5CA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TFE CSP</w:t>
                                </w:r>
                              </w:p>
                              <w:p w14:paraId="73AEB43C" w14:textId="77777777" w:rsidR="008177E1" w:rsidRPr="00AB3253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eastAsia="黑体"/>
                                    <w:snapToGrid w:val="0"/>
                                    <w:color w:val="000000" w:themeColor="text1"/>
                                    <w:kern w:val="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8086099" name="矩形: 圆角 128"/>
                          <wps:cNvSpPr/>
                          <wps:spPr>
                            <a:xfrm>
                              <a:off x="1597401" y="1627259"/>
                              <a:ext cx="629344" cy="163598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45684C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Concat+CSP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3665448" name="直接箭头连接符 146"/>
                          <wps:cNvCnPr/>
                          <wps:spPr>
                            <a:xfrm flipV="1">
                              <a:off x="2101254" y="881977"/>
                              <a:ext cx="233756" cy="82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4764670" name="直接箭头连接符 146"/>
                          <wps:cNvCnPr/>
                          <wps:spPr>
                            <a:xfrm flipV="1">
                              <a:off x="2220686" y="1430617"/>
                              <a:ext cx="105686" cy="233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8304005" name="直接箭头连接符 146"/>
                          <wps:cNvCnPr/>
                          <wps:spPr>
                            <a:xfrm flipV="1">
                              <a:off x="2224418" y="1699338"/>
                              <a:ext cx="105542" cy="164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4501660" name="矩形 129"/>
                          <wps:cNvSpPr/>
                          <wps:spPr>
                            <a:xfrm>
                              <a:off x="2336385" y="791236"/>
                              <a:ext cx="379170" cy="150444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BEE0E2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Mask</w:t>
                                </w:r>
                              </w:p>
                              <w:p w14:paraId="22C61D90" w14:textId="77777777" w:rsidR="008177E1" w:rsidRPr="00376EDB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8342108" name="矩形 129"/>
                          <wps:cNvSpPr/>
                          <wps:spPr>
                            <a:xfrm>
                              <a:off x="2332653" y="1373467"/>
                              <a:ext cx="379170" cy="150444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68E086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P4 Box</w:t>
                                </w:r>
                              </w:p>
                              <w:p w14:paraId="437A4BE5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15198" name="矩形 129"/>
                          <wps:cNvSpPr/>
                          <wps:spPr>
                            <a:xfrm>
                              <a:off x="2336385" y="1642188"/>
                              <a:ext cx="379170" cy="150444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BE7A84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B4018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P5 Box</w:t>
                                </w:r>
                              </w:p>
                              <w:p w14:paraId="376EEA21" w14:textId="77777777" w:rsidR="008177E1" w:rsidRPr="00B4018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6698818" name="直接箭头连接符 141"/>
                          <wps:cNvCnPr/>
                          <wps:spPr>
                            <a:xfrm>
                              <a:off x="2527507" y="1227909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2540874" name="直接箭头连接符 141"/>
                          <wps:cNvCnPr/>
                          <wps:spPr>
                            <a:xfrm>
                              <a:off x="2527507" y="933062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7334183" name="直接箭头连接符 130"/>
                          <wps:cNvCnPr/>
                          <wps:spPr>
                            <a:xfrm>
                              <a:off x="1242837" y="1445545"/>
                              <a:ext cx="347288" cy="213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4641992" name="直接箭头连接符 132"/>
                          <wps:cNvCnPr/>
                          <wps:spPr>
                            <a:xfrm>
                              <a:off x="444137" y="1173092"/>
                              <a:ext cx="729346" cy="102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4938926" name="直接箭头连接符 141"/>
                          <wps:cNvCnPr/>
                          <wps:spPr>
                            <a:xfrm>
                              <a:off x="1941545" y="1500363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9579004" name="直接箭头连接符 141"/>
                          <wps:cNvCnPr/>
                          <wps:spPr>
                            <a:xfrm>
                              <a:off x="1930348" y="1235373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1215680" name="直接箭头连接符 141"/>
                          <wps:cNvCnPr/>
                          <wps:spPr>
                            <a:xfrm>
                              <a:off x="1919151" y="951723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706294" name="直接箭头连接符 141"/>
                          <wps:cNvCnPr/>
                          <wps:spPr>
                            <a:xfrm>
                              <a:off x="1930348" y="697930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2402105" name="直接箭头连接符 141"/>
                          <wps:cNvCnPr/>
                          <wps:spPr>
                            <a:xfrm>
                              <a:off x="1919151" y="384422"/>
                              <a:ext cx="3909" cy="13153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3561297" name="连接符: 肘形 150"/>
                          <wps:cNvCnPr/>
                          <wps:spPr>
                            <a:xfrm flipV="1">
                              <a:off x="601280" y="243763"/>
                              <a:ext cx="377188" cy="1215675"/>
                            </a:xfrm>
                            <a:prstGeom prst="bentConnector3">
                              <a:avLst>
                                <a:gd name="adj1" fmla="val -763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6870433" name="连接符: 肘形 150"/>
                          <wps:cNvCnPr/>
                          <wps:spPr>
                            <a:xfrm flipV="1">
                              <a:off x="634870" y="299746"/>
                              <a:ext cx="356779" cy="1400941"/>
                            </a:xfrm>
                            <a:prstGeom prst="bentConnector3">
                              <a:avLst>
                                <a:gd name="adj1" fmla="val -763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0836161" name="直接箭头连接符 130"/>
                          <wps:cNvCnPr/>
                          <wps:spPr>
                            <a:xfrm flipV="1">
                              <a:off x="1403324" y="273621"/>
                              <a:ext cx="152450" cy="411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0050568" name="连接符: 肘形 147"/>
                          <wps:cNvCnPr/>
                          <wps:spPr>
                            <a:xfrm rot="16200000">
                              <a:off x="629149" y="1577140"/>
                              <a:ext cx="178542" cy="87648"/>
                            </a:xfrm>
                            <a:prstGeom prst="bentConnector2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2399732" name="连接符: 肘形 147"/>
                          <wps:cNvCnPr/>
                          <wps:spPr>
                            <a:xfrm rot="16200000">
                              <a:off x="1068006" y="1254617"/>
                              <a:ext cx="129526" cy="84836"/>
                            </a:xfrm>
                            <a:prstGeom prst="bentConnector2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0127658" name="文本框 9"/>
                          <wps:cNvSpPr txBox="1"/>
                          <wps:spPr>
                            <a:xfrm>
                              <a:off x="0" y="0"/>
                              <a:ext cx="680648" cy="146773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3518B51A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933396"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Input 640×640×3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4708113" name="文本框 9"/>
                          <wps:cNvSpPr txBox="1"/>
                          <wps:spPr>
                            <a:xfrm>
                              <a:off x="7464" y="847220"/>
                              <a:ext cx="126814" cy="164994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0FE87A5E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8036466" name="文本框 9"/>
                          <wps:cNvSpPr txBox="1"/>
                          <wps:spPr>
                            <a:xfrm>
                              <a:off x="7464" y="1104745"/>
                              <a:ext cx="126814" cy="164994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64AB2C68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3713608" name="文本框 9"/>
                          <wps:cNvSpPr txBox="1"/>
                          <wps:spPr>
                            <a:xfrm>
                              <a:off x="14929" y="1373467"/>
                              <a:ext cx="126814" cy="164994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15D37DD5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6808439" name="文本框 9"/>
                          <wps:cNvSpPr txBox="1"/>
                          <wps:spPr>
                            <a:xfrm>
                              <a:off x="14929" y="1612330"/>
                              <a:ext cx="126814" cy="164994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6D8F0501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5688122" name="文本框 9"/>
                          <wps:cNvSpPr txBox="1"/>
                          <wps:spPr>
                            <a:xfrm>
                              <a:off x="18661" y="559837"/>
                              <a:ext cx="144466" cy="145299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22BFF326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P1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8336747" name="文本框 9"/>
                          <wps:cNvSpPr txBox="1"/>
                          <wps:spPr>
                            <a:xfrm>
                              <a:off x="817361" y="533711"/>
                              <a:ext cx="345881" cy="115294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DFAEFB" w14:textId="77777777" w:rsidR="008177E1" w:rsidRPr="00933396" w:rsidRDefault="008177E1" w:rsidP="008177E1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SSFF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85720896" name="文本框 9"/>
                        <wps:cNvSpPr txBox="1"/>
                        <wps:spPr>
                          <a:xfrm>
                            <a:off x="150471" y="1823013"/>
                            <a:ext cx="464521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848932B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EC16DA"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Backbone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537876" name="文本框 9"/>
                        <wps:cNvSpPr txBox="1"/>
                        <wps:spPr>
                          <a:xfrm>
                            <a:off x="983848" y="1817225"/>
                            <a:ext cx="464521" cy="16891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342DD79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Neck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94318" name="文本框 9"/>
                        <wps:cNvSpPr txBox="1"/>
                        <wps:spPr>
                          <a:xfrm>
                            <a:off x="2424897" y="1846162"/>
                            <a:ext cx="283664" cy="13887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7372062" w14:textId="77777777" w:rsidR="008177E1" w:rsidRPr="00933396" w:rsidRDefault="008177E1" w:rsidP="008177E1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000000" w:themeColor="text1"/>
                                  <w:sz w:val="15"/>
                                  <w:szCs w:val="15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B262F" id="组合 255" o:spid="_x0000_s1188" style="position:absolute;left:0;text-align:left;margin-left:263.7pt;margin-top:52.15pt;width:222.8pt;height:157.4pt;z-index:251670528" coordsize="28297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">
                <v:rect id="矩形 216" o:spid="_x0000_s1189" style="position:absolute;left:23091;width:5206;height:19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" fillcolor="#fbe4d5 [661]" strokecolor="#091723 [484]" strokeweight=".25pt">
                  <v:stroke dashstyle="3 1"/>
                </v:rect>
                <v:rect id="矩形 216" o:spid="_x0000_s1190" style="position:absolute;left:8275;width:14451;height:19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" fillcolor="#fff2cc [663]" strokecolor="#091723 [484]" strokeweight=".25pt">
                  <v:stroke dashstyle="3 1"/>
                </v:rect>
                <v:rect id="矩形 216" o:spid="_x0000_s1191" style="position:absolute;width:7442;height:19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" fillcolor="#d9e2f3 [664]" strokecolor="#091723 [484]" strokeweight=".25pt">
                  <v:stroke dashstyle="3 1"/>
                </v:rect>
                <v:group id="组合 251" o:spid="_x0000_s1192" style="position:absolute;left:462;top:347;width:27156;height:18160" coordsize="27155,1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">
                  <v:rect id="矩形 249" o:spid="_x0000_s1193" style="position:absolute;left:8024;top:447;width:13954;height:9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" fillcolor="#c5e0b3 [1305]" strokecolor="#e2efd9 [665]" strokeweight="1pt"/>
                  <v:group id="组合 124" o:spid="_x0000_s1194" style="position:absolute;left:1086;top:1380;width:4221;height:16780" coordorigin="" coordsize="19836,5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"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121" o:spid="_x0000_s1195" type="#_x0000_t7" style="position:absolute;width:19836;height:10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" adj="2931" fillcolor="#a5a5a5 [3206]" strokecolor="#091723 [484]" strokeweight="1pt"/>
                    <v:shape id="平行四边形 121" o:spid="_x0000_s1196" type="#_x0000_t7" style="position:absolute;left:2039;top:33481;width:14491;height:8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" adj="3091" fillcolor="#5b9bd5 [3204]" strokecolor="#091723 [484]" strokeweight="1pt"/>
                    <v:shape id="平行四边形 121" o:spid="_x0000_s1197" type="#_x0000_t7" style="position:absolute;left:914;top:12449;width:18004;height:9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" adj="2902" fillcolor="#5b9bd5 [3204]" strokecolor="#091723 [484]" strokeweight="1pt"/>
                    <v:shape id="平行四边形 121" o:spid="_x0000_s1198" type="#_x0000_t7" style="position:absolute;left:3165;top:52331;width:11652;height:7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" adj="3284" fillcolor="#5b9bd5 [3204]" strokecolor="#091723 [484]" strokeweight="1pt"/>
                    <v:shape id="平行四边形 121" o:spid="_x0000_s1199" type="#_x0000_t7" style="position:absolute;left:1477;top:23070;width:16155;height:9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" adj="3090" fillcolor="#5b9bd5 [3204]" strokecolor="#091723 [484]" strokeweight="1pt"/>
                    <v:shape id="平行四边形 121" o:spid="_x0000_s1200" type="#_x0000_t7" style="position:absolute;left:2461;top:43539;width:13164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" adj="2938" fillcolor="#5b9bd5 [3204]" strokecolor="#091723 [484]" strokeweight="1pt"/>
                    <v:shape id="直接箭头连接符 123" o:spid="_x0000_s1201" type="#_x0000_t32" style="position:absolute;left:8801;top:50643;width:0;height:3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" strokecolor="black [3200]" strokeweight="1pt">
                      <v:stroke endarrow="block" endarrowwidth="narrow" endarrowlength="short" joinstyle="miter"/>
                    </v:shape>
                    <v:shape id="直接箭头连接符 123" o:spid="_x0000_s1202" type="#_x0000_t32" style="position:absolute;left:8801;top:41781;width:0;height:3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" strokecolor="black [3200]" strokeweight="1pt">
                      <v:stroke endarrow="block" endarrowwidth="narrow" endarrowlength="short" joinstyle="miter"/>
                    </v:shape>
                    <v:shape id="直接箭头连接符 123" o:spid="_x0000_s1203" type="#_x0000_t32" style="position:absolute;left:8801;top:31722;width:0;height:3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" strokecolor="black [3200]" strokeweight="1pt">
                      <v:stroke endarrow="block" endarrowwidth="narrow" endarrowlength="short" joinstyle="miter"/>
                    </v:shape>
                    <v:shape id="直接箭头连接符 123" o:spid="_x0000_s1204" type="#_x0000_t32" style="position:absolute;left:9012;top:21382;width:0;height:3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" strokecolor="black [3200]" strokeweight="1pt">
                      <v:stroke endarrow="block" endarrowwidth="narrow" endarrowlength="short" joinstyle="miter"/>
                    </v:shape>
                    <v:shape id="直接箭头连接符 123" o:spid="_x0000_s1205" type="#_x0000_t32" style="position:absolute;left:8871;top:10550;width:0;height:3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" strokecolor="black [3200]" strokeweight="1pt">
                      <v:stroke endarrow="block" endarrowwidth="narrow" endarrowlength="short" joinstyle="miter"/>
                    </v:shape>
                  </v:group>
                  <v:group id="组合 263" o:spid="_x0000_s1206" style="position:absolute;left:9035;top:709;width:5231;height:3329" coordsize="444417,30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">
                    <v:shape id="平行四边形 125" o:spid="_x0000_s1207" type="#_x0000_t7" style="position:absolute;width:400685;height:248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" adj="3355" fillcolor="#70ad47 [3209]" strokecolor="#091723 [484]" strokeweight="1pt"/>
                    <v:shape id="平行四边形 125" o:spid="_x0000_s1208" type="#_x0000_t7" style="position:absolute;left:23853;top:27830;width:400949;height:249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" adj="3354" fillcolor="#70ad47 [3209]" strokecolor="#091723 [484]" strokeweight="1pt"/>
                    <v:shape id="平行四边形 125" o:spid="_x0000_s1209" type="#_x0000_t7" style="position:absolute;left:43732;top:59635;width:400685;height:248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" adj="3355" fillcolor="#70ad47 [3209]" strokecolor="#091723 [484]" strokeweight="1pt">
                      <v:textbox inset="0,0,0,0">
                        <w:txbxContent>
                          <w:p w14:paraId="0027F3D7" w14:textId="77777777" w:rsidR="008177E1" w:rsidRPr="00B40186" w:rsidRDefault="008177E1" w:rsidP="008177E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cs="Times New Roman"/>
                                <w:snapToGrid w:val="0"/>
                                <w:color w:val="000000" w:themeColor="text1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B40186">
                              <w:rPr>
                                <w:rFonts w:cs="Times New Roman"/>
                                <w:bCs/>
                                <w:snapToGrid w:val="0"/>
                                <w:color w:val="000000" w:themeColor="text1"/>
                                <w:kern w:val="0"/>
                                <w:sz w:val="15"/>
                                <w:szCs w:val="15"/>
                              </w:rPr>
                              <w:t>Stack</w:t>
                            </w:r>
                          </w:p>
                        </w:txbxContent>
                      </v:textbox>
                    </v:shape>
                  </v:group>
                  <v:group id="组合 262" o:spid="_x0000_s1210" style="position:absolute;left:15160;top:1500;width:6145;height:2401" coordsize="415014,296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">
                    <v:shape id="平行四边形 126" o:spid="_x0000_s1211" type="#_x0000_t7" style="position:absolute;width:391689;height:249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" adj="3433" filled="f" strokecolor="#091723 [484]" strokeweight="1pt">
                      <v:shadow on="t" color="black" opacity="26214f" origin="-.5,-.5" offset=".74836mm,.74836mm"/>
                    </v:shape>
                    <v:shape id="平行四边形 126" o:spid="_x0000_s1212" type="#_x0000_t7" style="position:absolute;left:11927;top:23854;width:391689;height:249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" adj="3433" filled="f" strokecolor="#091723 [484]" strokeweight="1pt">
                      <v:shadow on="t" color="black" opacity="26214f" origin="-.5,-.5" offset=".74836mm,.74836mm"/>
                    </v:shape>
                    <v:shape id="平行四边形 126" o:spid="_x0000_s1213" type="#_x0000_t7" style="position:absolute;left:23854;top:47708;width:391160;height:248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" adj="3436" filled="f" strokecolor="#091723 [484]" strokeweight="1pt">
                      <v:shadow on="t" color="black" opacity="26214f" origin="-.5,-.5" offset=".74836mm,.74836mm"/>
                      <v:textbox inset="0,0,0,0">
                        <w:txbxContent>
                          <w:p w14:paraId="17C22459" w14:textId="77777777" w:rsidR="008177E1" w:rsidRPr="00376EDB" w:rsidRDefault="008177E1" w:rsidP="008177E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宋体" w:hAnsi="宋体" w:hint="eastAsi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7D5FAF">
                              <w:rPr>
                                <w:rFonts w:ascii="宋体" w:hAnsi="宋体"/>
                                <w:bCs/>
                                <w:snapToGrid w:val="0"/>
                                <w:color w:val="000000" w:themeColor="text1"/>
                                <w:kern w:val="0"/>
                                <w:sz w:val="15"/>
                                <w:szCs w:val="15"/>
                              </w:rPr>
                              <w:t xml:space="preserve">3D </w:t>
                            </w:r>
                            <w:r w:rsidRPr="00376EDB">
                              <w:rPr>
                                <w:rFonts w:ascii="宋体" w:hAnsi="宋体"/>
                                <w:color w:val="000000" w:themeColor="text1"/>
                                <w:sz w:val="15"/>
                                <w:szCs w:val="15"/>
                              </w:rPr>
                              <w:t>Conv</w:t>
                            </w:r>
                          </w:p>
                        </w:txbxContent>
                      </v:textbox>
                    </v:shape>
                  </v:group>
                  <v:roundrect id="矩形: 圆角 128" o:spid="_x0000_s1214" style="position:absolute;left:11681;top:10711;width:4636;height:18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" fillcolor="#4472c4 [3208]" strokecolor="#091723 [484]" strokeweight="1pt">
                    <v:stroke joinstyle="miter"/>
                    <v:textbox inset="0,0,0,0">
                      <w:txbxContent>
                        <w:p w14:paraId="0DF92861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TFE CSP</w:t>
                          </w:r>
                        </w:p>
                        <w:p w14:paraId="2A8EBC01" w14:textId="77777777" w:rsidR="008177E1" w:rsidRPr="00AB3253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eastAsia="黑体"/>
                              <w:snapToGrid w:val="0"/>
                              <w:color w:val="000000" w:themeColor="text1"/>
                              <w:kern w:val="0"/>
                            </w:rPr>
                          </w:pPr>
                        </w:p>
                      </w:txbxContent>
                    </v:textbox>
                  </v:roundrect>
                  <v:rect id="矩形 129" o:spid="_x0000_s1215" style="position:absolute;left:17802;top:5337;width:3174;height:1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" fillcolor="#70ad47 [3209]" strokecolor="#091723 [484]" strokeweight="1pt">
                    <v:textbox inset="0,0,0,0">
                      <w:txbxContent>
                        <w:p w14:paraId="40CF4930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bCs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 w:hint="eastAsia"/>
                              <w:bCs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BN</w:t>
                          </w:r>
                        </w:p>
                      </w:txbxContent>
                    </v:textbox>
                  </v:rect>
                  <v:rect id="矩形 129" o:spid="_x0000_s1216" style="position:absolute;left:17802;top:8061;width:3174;height:1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" fillcolor="#70ad47 [3209]" strokecolor="#091723 [484]" strokeweight="1pt">
                    <v:textbox inset="0,0,0,0">
                      <w:txbxContent>
                        <w:p w14:paraId="6B3785C9" w14:textId="77777777" w:rsidR="008177E1" w:rsidRPr="00376EDB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B40186">
                            <w:rPr>
                              <w:rFonts w:cs="Times New Roman"/>
                              <w:bCs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SiLU</w:t>
                          </w:r>
                          <w:proofErr w:type="spellEnd"/>
                          <w:r w:rsidRPr="00376EDB">
                            <w:rPr>
                              <w:rFonts w:ascii="宋体" w:hAnsi="宋体"/>
                              <w:color w:val="000000" w:themeColor="text1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v:textbox>
                  </v:rect>
                  <v:rect id="矩形 129" o:spid="_x0000_s1217" style="position:absolute;left:17802;top:10860;width:3174;height:1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" fillcolor="#ffc000 [3207]" strokecolor="#091723 [484]" strokeweight="1pt">
                    <v:textbox inset="0,0,0,0">
                      <w:txbxContent>
                        <w:p w14:paraId="4C145792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bCs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 w:hint="eastAsia"/>
                              <w:bCs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CAPM</w:t>
                          </w:r>
                        </w:p>
                      </w:txbxContent>
                    </v:textbox>
                  </v:rect>
                  <v:rect id="矩形 129" o:spid="_x0000_s1218" style="position:absolute;left:23363;top:10898;width:3792;height:1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" fillcolor="#fff2cc [663]" strokecolor="#091723 [484]" strokeweight="1pt">
                    <v:textbox inset="0,0,0,0">
                      <w:txbxContent>
                        <w:p w14:paraId="43705714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P3 Box</w:t>
                          </w:r>
                        </w:p>
                      </w:txbxContent>
                    </v:textbox>
                  </v:rect>
                  <v:roundrect id="矩形: 圆角 128" o:spid="_x0000_s1219" style="position:absolute;left:15899;top:13548;width:6293;height:1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" fillcolor="#4472c4 [3208]" strokecolor="#091723 [484]" strokeweight="1pt">
                    <v:stroke joinstyle="miter"/>
                    <v:textbox inset="0,0,0,0">
                      <w:txbxContent>
                        <w:p w14:paraId="47C96857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Concat+CSP</w:t>
                          </w:r>
                          <w:proofErr w:type="spellEnd"/>
                        </w:p>
                      </w:txbxContent>
                    </v:textbox>
                  </v:roundrect>
                  <v:shape id="直接箭头连接符 130" o:spid="_x0000_s1220" type="#_x0000_t32" style="position:absolute;left:16235;top:11730;width:1524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" strokecolor="black [3200]" strokeweight="1pt">
                    <v:stroke endarrow="block" endarrowwidth="narrow" endarrowlength="short" joinstyle="miter"/>
                  </v:shape>
                  <v:shape id="直接箭头连接符 131" o:spid="_x0000_s1221" type="#_x0000_t32" style="position:absolute;left:3956;top:16993;width:11865;height:1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" strokecolor="black [3200]" strokeweight="1pt">
                    <v:stroke endarrow="block" endarrowwidth="narrow" endarrowlength="short" joinstyle="miter"/>
                  </v:shape>
                  <v:shape id="直接箭头连接符 132" o:spid="_x0000_s1222" type="#_x0000_t32" style="position:absolute;left:4142;top:14642;width:3547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" strokecolor="black [3200]" strokeweight="1pt">
                    <v:stroke endarrow="block" endarrowwidth="narrow" endarrowlength="short" joinstyle="miter"/>
                  </v:shape>
                  <v:shape id="连接符: 肘形 135" o:spid="_x0000_s1223" type="#_x0000_t34" style="position:absolute;left:4590;top:9218;width:7109;height:183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" adj="18950" strokecolor="black [3200]" strokeweight="1pt">
                    <v:stroke endarrow="block" endarrowwidth="narrow" endarrowlength="short"/>
                  </v:shape>
                  <v:shape id="直接箭头连接符 141" o:spid="_x0000_s1224" type="#_x0000_t32" style="position:absolute;left:25200;top:15152;width:39;height:1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" strokecolor="black [3200]" strokeweight="1pt">
                    <v:stroke endarrow="block" endarrowwidth="narrow" endarrowlength="short" joinstyle="miter"/>
                  </v:shape>
                  <v:shape id="直接箭头连接符 146" o:spid="_x0000_s1225" type="#_x0000_t32" style="position:absolute;left:20975;top:11768;width:2343;height: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" strokecolor="black [3200]" strokeweight="1pt">
                    <v:stroke endarrow="block" endarrowwidth="narrow" endarrowlength="short" joinstyle="miter"/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连接符: 肘形 147" o:spid="_x0000_s1226" type="#_x0000_t33" style="position:absolute;left:6094;top:12294;width:2345;height:94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" strokecolor="black [3200]" strokeweight="1pt">
                    <v:stroke endarrow="block" endarrowwidth="narrow" endarrowlength="short"/>
                  </v:shape>
                  <v:shape id="连接符: 肘形 150" o:spid="_x0000_s1227" type="#_x0000_t34" style="position:absolute;left:5945;top:1989;width:3496;height:96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" adj="-2929" strokecolor="black [3200]" strokeweight="1pt">
                    <v:stroke endarrow="block" endarrowwidth="narrow" endarrowlength="short"/>
                  </v:shape>
                  <v:roundrect id="矩形: 圆角 128" o:spid="_x0000_s1228" style="position:absolute;left:7725;top:13697;width:4636;height:18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" fillcolor="#4472c4 [3208]" strokecolor="#091723 [484]" strokeweight="1pt">
                    <v:stroke joinstyle="miter"/>
                    <v:textbox inset="0,0,0,0">
                      <w:txbxContent>
                        <w:p w14:paraId="14B4B5CA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TFE CSP</w:t>
                          </w:r>
                        </w:p>
                        <w:p w14:paraId="73AEB43C" w14:textId="77777777" w:rsidR="008177E1" w:rsidRPr="00AB3253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eastAsia="黑体"/>
                              <w:snapToGrid w:val="0"/>
                              <w:color w:val="000000" w:themeColor="text1"/>
                              <w:kern w:val="0"/>
                            </w:rPr>
                          </w:pPr>
                        </w:p>
                      </w:txbxContent>
                    </v:textbox>
                  </v:roundrect>
                  <v:roundrect id="矩形: 圆角 128" o:spid="_x0000_s1229" style="position:absolute;left:15974;top:16272;width:6293;height:1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" fillcolor="#4472c4 [3208]" strokecolor="#091723 [484]" strokeweight="1pt">
                    <v:stroke joinstyle="miter"/>
                    <v:textbox inset="0,0,0,0">
                      <w:txbxContent>
                        <w:p w14:paraId="1045684C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Concat+CSP</w:t>
                          </w:r>
                          <w:proofErr w:type="spellEnd"/>
                        </w:p>
                      </w:txbxContent>
                    </v:textbox>
                  </v:roundrect>
                  <v:shape id="直接箭头连接符 146" o:spid="_x0000_s1230" type="#_x0000_t32" style="position:absolute;left:21012;top:8819;width:2338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" strokecolor="black [3200]" strokeweight="1pt">
                    <v:stroke endarrow="block" endarrowwidth="narrow" endarrowlength="short" joinstyle="miter"/>
                  </v:shape>
                  <v:shape id="直接箭头连接符 146" o:spid="_x0000_s1231" type="#_x0000_t32" style="position:absolute;left:22206;top:14306;width:1057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" strokecolor="black [3200]" strokeweight="1pt">
                    <v:stroke endarrow="block" endarrowwidth="narrow" endarrowlength="short" joinstyle="miter"/>
                  </v:shape>
                  <v:shape id="直接箭头连接符 146" o:spid="_x0000_s1232" type="#_x0000_t32" style="position:absolute;left:22244;top:16993;width:1055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" strokecolor="black [3200]" strokeweight="1pt">
                    <v:stroke endarrow="block" endarrowwidth="narrow" endarrowlength="short" joinstyle="miter"/>
                  </v:shape>
                  <v:rect id="矩形 129" o:spid="_x0000_s1233" style="position:absolute;left:23363;top:7912;width:3792;height:1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" fillcolor="#ed7d31 [3205]" strokecolor="#091723 [484]" strokeweight="1pt">
                    <v:textbox inset="0,0,0,0">
                      <w:txbxContent>
                        <w:p w14:paraId="51BEE0E2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Mask</w:t>
                          </w:r>
                        </w:p>
                        <w:p w14:paraId="22C61D90" w14:textId="77777777" w:rsidR="008177E1" w:rsidRPr="00376EDB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rect id="矩形 129" o:spid="_x0000_s1234" style="position:absolute;left:23326;top:13734;width:3792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" fillcolor="#fff2cc [663]" strokecolor="#091723 [484]" strokeweight="1pt">
                    <v:textbox inset="0,0,0,0">
                      <w:txbxContent>
                        <w:p w14:paraId="2568E086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P4 Box</w:t>
                          </w:r>
                        </w:p>
                        <w:p w14:paraId="437A4BE5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rect id="矩形 129" o:spid="_x0000_s1235" style="position:absolute;left:23363;top:16421;width:3792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" fillcolor="#fff2cc [663]" strokecolor="#091723 [484]" strokeweight="1pt">
                    <v:textbox inset="0,0,0,0">
                      <w:txbxContent>
                        <w:p w14:paraId="45BE7A84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B4018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P5 Box</w:t>
                          </w:r>
                        </w:p>
                        <w:p w14:paraId="376EEA21" w14:textId="77777777" w:rsidR="008177E1" w:rsidRPr="00B40186" w:rsidRDefault="008177E1" w:rsidP="008177E1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shape id="直接箭头连接符 141" o:spid="_x0000_s1236" type="#_x0000_t32" style="position:absolute;left:25275;top:12279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" strokecolor="black [3200]" strokeweight="1pt">
                    <v:stroke endarrow="block" endarrowwidth="narrow" endarrowlength="short" joinstyle="miter"/>
                  </v:shape>
                  <v:shape id="直接箭头连接符 141" o:spid="_x0000_s1237" type="#_x0000_t32" style="position:absolute;left:25275;top:9330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" strokecolor="black [3200]" strokeweight="1pt">
                    <v:stroke endarrow="block" endarrowwidth="narrow" endarrowlength="short" joinstyle="miter"/>
                  </v:shape>
                  <v:shape id="直接箭头连接符 130" o:spid="_x0000_s1238" type="#_x0000_t32" style="position:absolute;left:12428;top:14455;width:3473;height: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" strokecolor="black [3200]" strokeweight="1pt">
                    <v:stroke endarrow="block" endarrowwidth="narrow" endarrowlength="short" joinstyle="miter"/>
                  </v:shape>
                  <v:shape id="直接箭头连接符 132" o:spid="_x0000_s1239" type="#_x0000_t32" style="position:absolute;left:4441;top:11730;width:7293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" strokecolor="black [3200]" strokeweight="1pt">
                    <v:stroke endarrow="block" endarrowwidth="narrow" endarrowlength="short" joinstyle="miter"/>
                  </v:shape>
                  <v:shape id="直接箭头连接符 141" o:spid="_x0000_s1240" type="#_x0000_t32" style="position:absolute;left:19415;top:15003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" strokecolor="black [3200]" strokeweight="1pt">
                    <v:stroke endarrow="block" endarrowwidth="narrow" endarrowlength="short" joinstyle="miter"/>
                  </v:shape>
                  <v:shape id="直接箭头连接符 141" o:spid="_x0000_s1241" type="#_x0000_t32" style="position:absolute;left:19303;top:12353;width:39;height:1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" strokecolor="black [3200]" strokeweight="1pt">
                    <v:stroke endarrow="block" endarrowwidth="narrow" endarrowlength="short" joinstyle="miter"/>
                  </v:shape>
                  <v:shape id="直接箭头连接符 141" o:spid="_x0000_s1242" type="#_x0000_t32" style="position:absolute;left:19191;top:9517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" strokecolor="black [3200]" strokeweight="1pt">
                    <v:stroke endarrow="block" endarrowwidth="narrow" endarrowlength="short" joinstyle="miter"/>
                  </v:shape>
                  <v:shape id="直接箭头连接符 141" o:spid="_x0000_s1243" type="#_x0000_t32" style="position:absolute;left:19303;top:6979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" strokecolor="black [3200]" strokeweight="1pt">
                    <v:stroke endarrow="block" endarrowwidth="narrow" endarrowlength="short" joinstyle="miter"/>
                  </v:shape>
                  <v:shape id="直接箭头连接符 141" o:spid="_x0000_s1244" type="#_x0000_t32" style="position:absolute;left:19191;top:3844;width:39;height:1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" strokecolor="black [3200]" strokeweight="1pt">
                    <v:stroke endarrow="block" endarrowwidth="narrow" endarrowlength="short" joinstyle="miter"/>
                  </v:shape>
                  <v:shape id="连接符: 肘形 150" o:spid="_x0000_s1245" type="#_x0000_t34" style="position:absolute;left:6012;top:2437;width:3772;height:1215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" adj="-165" strokecolor="black [3200]" strokeweight="1pt">
                    <v:stroke endarrow="block" endarrowwidth="narrow" endarrowlength="short"/>
                  </v:shape>
                  <v:shape id="连接符: 肘形 150" o:spid="_x0000_s1246" type="#_x0000_t34" style="position:absolute;left:6348;top:2997;width:3568;height:1400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" adj="-165" strokecolor="black [3200]" strokeweight="1pt">
                    <v:stroke endarrow="block" endarrowwidth="narrow" endarrowlength="short"/>
                  </v:shape>
                  <v:shape id="直接箭头连接符 130" o:spid="_x0000_s1247" type="#_x0000_t32" style="position:absolute;left:14033;top:2736;width:1524;height: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" strokecolor="black [3200]" strokeweight="1pt">
                    <v:stroke endarrow="block" endarrowwidth="narrow" endarrowlength="short" joinstyle="miter"/>
                  </v:shape>
                  <v:shape id="连接符: 肘形 147" o:spid="_x0000_s1248" type="#_x0000_t33" style="position:absolute;left:6291;top:15770;width:1786;height:877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" strokecolor="black [3200]" strokeweight="1pt">
                    <v:stroke endarrow="block" endarrowwidth="narrow" endarrowlength="short"/>
                  </v:shape>
                  <v:shape id="连接符: 肘形 147" o:spid="_x0000_s1249" type="#_x0000_t33" style="position:absolute;left:10679;top:12546;width:1295;height:848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" strokecolor="black [3200]" strokeweight="1pt">
                    <v:stroke endarrow="block" endarrowwidth="narrow" endarrowlength="short"/>
                  </v:shape>
                  <v:shape id="文本框 9" o:spid="_x0000_s1250" type="#_x0000_t202" style="position:absolute;width:6806;height:1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" filled="f" stroked="f" strokeweight="0">
                    <v:textbox inset="0,0,0,0">
                      <w:txbxContent>
                        <w:p w14:paraId="3518B51A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933396"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Input 640×640×3</w:t>
                          </w:r>
                        </w:p>
                      </w:txbxContent>
                    </v:textbox>
                  </v:shape>
                  <v:shape id="文本框 9" o:spid="_x0000_s1251" type="#_x0000_t202" style="position:absolute;left:74;top:8472;width:1268;height:1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" filled="f" stroked="f" strokeweight="0">
                    <v:textbox inset="0,0,0,0">
                      <w:txbxContent>
                        <w:p w14:paraId="0FE87A5E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P2</w:t>
                          </w:r>
                        </w:p>
                      </w:txbxContent>
                    </v:textbox>
                  </v:shape>
                  <v:shape id="文本框 9" o:spid="_x0000_s1252" type="#_x0000_t202" style="position:absolute;left:74;top:11047;width:1268;height:1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" filled="f" stroked="f" strokeweight="0">
                    <v:textbox inset="0,0,0,0">
                      <w:txbxContent>
                        <w:p w14:paraId="64AB2C68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P3</w:t>
                          </w:r>
                        </w:p>
                      </w:txbxContent>
                    </v:textbox>
                  </v:shape>
                  <v:shape id="文本框 9" o:spid="_x0000_s1253" type="#_x0000_t202" style="position:absolute;left:149;top:13734;width:1268;height:1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" filled="f" stroked="f" strokeweight="0">
                    <v:textbox inset="0,0,0,0">
                      <w:txbxContent>
                        <w:p w14:paraId="15D37DD5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P4</w:t>
                          </w:r>
                        </w:p>
                      </w:txbxContent>
                    </v:textbox>
                  </v:shape>
                  <v:shape id="文本框 9" o:spid="_x0000_s1254" type="#_x0000_t202" style="position:absolute;left:149;top:16123;width:1268;height:1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" filled="f" stroked="f" strokeweight="0">
                    <v:textbox inset="0,0,0,0">
                      <w:txbxContent>
                        <w:p w14:paraId="6D8F0501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P5</w:t>
                          </w:r>
                        </w:p>
                      </w:txbxContent>
                    </v:textbox>
                  </v:shape>
                  <v:shape id="文本框 9" o:spid="_x0000_s1255" type="#_x0000_t202" style="position:absolute;left:186;top:5598;width:1445;height:1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" filled="f" stroked="f" strokeweight="0">
                    <v:textbox inset="0,0,0,0">
                      <w:txbxContent>
                        <w:p w14:paraId="22BFF326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P1</w:t>
                          </w:r>
                        </w:p>
                      </w:txbxContent>
                    </v:textbox>
                  </v:shape>
                  <v:shape id="文本框 9" o:spid="_x0000_s1256" type="#_x0000_t202" style="position:absolute;left:8173;top:5337;width:3459;height:1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" fillcolor="#c5e0b3 [1305]" stroked="f" strokeweight="1pt">
                    <v:textbox inset="0,0,0,0">
                      <w:txbxContent>
                        <w:p w14:paraId="38DFAEFB" w14:textId="77777777" w:rsidR="008177E1" w:rsidRPr="00933396" w:rsidRDefault="008177E1" w:rsidP="008177E1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color w:val="000000" w:themeColor="text1"/>
                              <w:sz w:val="15"/>
                              <w:szCs w:val="15"/>
                            </w:rPr>
                            <w:t>SSFF</w:t>
                          </w:r>
                        </w:p>
                      </w:txbxContent>
                    </v:textbox>
                  </v:shape>
                </v:group>
                <v:shape id="文本框 9" o:spid="_x0000_s1257" type="#_x0000_t202" style="position:absolute;left:1504;top:18230;width:464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" filled="f" stroked="f" strokeweight="0">
                  <v:textbox inset="0,0,0,0">
                    <w:txbxContent>
                      <w:p w14:paraId="7848932B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EC16DA"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Backbone</w:t>
                        </w:r>
                      </w:p>
                    </w:txbxContent>
                  </v:textbox>
                </v:shape>
                <v:shape id="文本框 9" o:spid="_x0000_s1258" type="#_x0000_t202" style="position:absolute;left:9838;top:18172;width:4645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" filled="f" stroked="f" strokeweight="0">
                  <v:textbox inset="0,0,0,0">
                    <w:txbxContent>
                      <w:p w14:paraId="1342DD79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Neck</w:t>
                        </w:r>
                      </w:p>
                    </w:txbxContent>
                  </v:textbox>
                </v:shape>
                <v:shape id="文本框 9" o:spid="_x0000_s1259" type="#_x0000_t202" style="position:absolute;left:24248;top:18461;width:2837;height:1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" filled="f" stroked="f" strokeweight="0">
                  <v:textbox inset="0,0,0,0">
                    <w:txbxContent>
                      <w:p w14:paraId="07372062" w14:textId="77777777" w:rsidR="008177E1" w:rsidRPr="00933396" w:rsidRDefault="008177E1" w:rsidP="008177E1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>
                          <w:rPr>
                            <w:rFonts w:cs="Times New Roman" w:hint="eastAsia"/>
                            <w:color w:val="000000" w:themeColor="text1"/>
                            <w:sz w:val="15"/>
                            <w:szCs w:val="15"/>
                          </w:rPr>
                          <w:t>Head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DC0DF3">
        <w:t>捕捉长距离依赖</w:t>
      </w:r>
      <w:r w:rsidRPr="00DC0DF3">
        <w:rPr>
          <w:rFonts w:hint="eastAsia"/>
        </w:rPr>
        <w:t>，</w:t>
      </w:r>
      <w:r w:rsidR="00145177" w:rsidRPr="00DC0DF3">
        <w:t>兼具边缘部署灵活性、训练稳定性与轻量化优势，</w:t>
      </w:r>
      <w:r w:rsidR="00D75082" w:rsidRPr="00D75082">
        <w:t>适用于针对桑叶上的小目标病虫害进行检测的场景。</w:t>
      </w:r>
    </w:p>
    <w:p w14:paraId="10AF7D6F" w14:textId="77777777" w:rsidR="009F7FBF" w:rsidRDefault="00000000">
      <w:pPr>
        <w:ind w:firstLine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8EB413" wp14:editId="2E9F214F">
                <wp:simplePos x="0" y="0"/>
                <wp:positionH relativeFrom="column">
                  <wp:posOffset>22225</wp:posOffset>
                </wp:positionH>
                <wp:positionV relativeFrom="paragraph">
                  <wp:posOffset>243205</wp:posOffset>
                </wp:positionV>
                <wp:extent cx="2515870" cy="2860675"/>
                <wp:effectExtent l="57150" t="0" r="36830" b="53975"/>
                <wp:wrapTopAndBottom/>
                <wp:docPr id="35240626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2860675"/>
                          <a:chOff x="0" y="0"/>
                          <a:chExt cx="2516191" cy="2860675"/>
                        </a:xfrm>
                      </wpg:grpSpPr>
                      <wpg:grpSp>
                        <wpg:cNvPr id="734372892" name="组合 7"/>
                        <wpg:cNvGrpSpPr/>
                        <wpg:grpSpPr>
                          <a:xfrm>
                            <a:off x="1206186" y="0"/>
                            <a:ext cx="1310005" cy="2860675"/>
                            <a:chOff x="231788" y="29858"/>
                            <a:chExt cx="1400134" cy="3020596"/>
                          </a:xfrm>
                        </wpg:grpSpPr>
                        <wps:wsp>
                          <wps:cNvPr id="280661988" name="矩形: 圆角 76"/>
                          <wps:cNvSpPr/>
                          <wps:spPr>
                            <a:xfrm>
                              <a:off x="272454" y="1343608"/>
                              <a:ext cx="641985" cy="17399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C51538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3×3 DW-Conv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32436532" name="流程图: 手动操作 73"/>
                          <wps:cNvSpPr/>
                          <wps:spPr>
                            <a:xfrm rot="10800000">
                              <a:off x="231788" y="761378"/>
                              <a:ext cx="721360" cy="174625"/>
                            </a:xfrm>
                            <a:prstGeom prst="flowChartManualOperation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17FEE5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ascii="宋体" w:hAnsi="宋体" w:hint="eastAsia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1×1 Con</w:t>
                                </w: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v</w:t>
                                </w:r>
                              </w:p>
                              <w:p w14:paraId="3F9A8C01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26F9E319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g:grpSp>
                          <wpg:cNvPr id="233747449" name="组合 1"/>
                          <wpg:cNvGrpSpPr/>
                          <wpg:grpSpPr>
                            <a:xfrm>
                              <a:off x="1108477" y="862149"/>
                              <a:ext cx="453952" cy="393507"/>
                              <a:chOff x="0" y="0"/>
                              <a:chExt cx="706686" cy="693077"/>
                            </a:xfrm>
                          </wpg:grpSpPr>
                          <wps:wsp>
                            <wps:cNvPr id="1520177940" name="文本框 9"/>
                            <wps:cNvSpPr txBox="1"/>
                            <wps:spPr>
                              <a:xfrm>
                                <a:off x="58141" y="428129"/>
                                <a:ext cx="587745" cy="17337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 w14:paraId="57AEE3A4" w14:textId="77777777" w:rsidR="009F7FBF" w:rsidRDefault="00000000">
                                  <w:pPr>
                                    <w:ind w:firstLine="360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Attn Mat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37178007" name="矩形 75"/>
                            <wps:cNvSpPr/>
                            <wps:spPr>
                              <a:xfrm>
                                <a:off x="0" y="0"/>
                                <a:ext cx="700924" cy="6768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22637952" name="矩形 78"/>
                            <wps:cNvSpPr/>
                            <wps:spPr>
                              <a:xfrm>
                                <a:off x="301277" y="31713"/>
                                <a:ext cx="350173" cy="338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37156781" name="直接连接符 80"/>
                            <wps:cNvCnPr/>
                            <wps:spPr>
                              <a:xfrm rot="16200000">
                                <a:off x="234880" y="195789"/>
                                <a:ext cx="338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5629254" name="直接连接符 80"/>
                            <wps:cNvCnPr/>
                            <wps:spPr>
                              <a:xfrm>
                                <a:off x="301277" y="269563"/>
                                <a:ext cx="3501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0618357" name="直接连接符 80"/>
                            <wps:cNvCnPr/>
                            <wps:spPr>
                              <a:xfrm rot="16200000">
                                <a:off x="377590" y="206360"/>
                                <a:ext cx="338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4488537" name="直接连接符 80"/>
                            <wps:cNvCnPr/>
                            <wps:spPr>
                              <a:xfrm>
                                <a:off x="295991" y="142709"/>
                                <a:ext cx="3501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5695397" name="矩形 78"/>
                            <wps:cNvSpPr/>
                            <wps:spPr>
                              <a:xfrm>
                                <a:off x="248421" y="89854"/>
                                <a:ext cx="350173" cy="338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59967119" name="直接连接符 80"/>
                            <wps:cNvCnPr/>
                            <wps:spPr>
                              <a:xfrm rot="16200000">
                                <a:off x="187310" y="243359"/>
                                <a:ext cx="338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8901102" name="直接连接符 80"/>
                            <wps:cNvCnPr/>
                            <wps:spPr>
                              <a:xfrm>
                                <a:off x="248421" y="322418"/>
                                <a:ext cx="3501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06685565" name="直接连接符 80"/>
                            <wps:cNvCnPr/>
                            <wps:spPr>
                              <a:xfrm rot="16200000">
                                <a:off x="319449" y="253930"/>
                                <a:ext cx="338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1627092" name="直接连接符 80"/>
                            <wps:cNvCnPr/>
                            <wps:spPr>
                              <a:xfrm>
                                <a:off x="237850" y="195565"/>
                                <a:ext cx="3501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584160966" name="组合 279"/>
                            <wpg:cNvGrpSpPr/>
                            <wpg:grpSpPr>
                              <a:xfrm>
                                <a:off x="190280" y="126853"/>
                                <a:ext cx="354654" cy="342218"/>
                                <a:chOff x="0" y="0"/>
                                <a:chExt cx="354775" cy="342710"/>
                              </a:xfrm>
                            </wpg:grpSpPr>
                            <wps:wsp>
                              <wps:cNvPr id="612216133" name="矩形 78"/>
                              <wps:cNvSpPr/>
                              <wps:spPr>
                                <a:xfrm>
                                  <a:off x="4890" y="3161"/>
                                  <a:ext cx="349885" cy="337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48442458" name="直接连接符 80"/>
                              <wps:cNvCnPr/>
                              <wps:spPr>
                                <a:xfrm rot="16200000">
                                  <a:off x="84652" y="168910"/>
                                  <a:ext cx="33782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6224302" name="直接连接符 80"/>
                              <wps:cNvCnPr/>
                              <wps:spPr>
                                <a:xfrm rot="16200000">
                                  <a:off x="-47374" y="173800"/>
                                  <a:ext cx="33782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04041019" name="直接连接符 80"/>
                              <wps:cNvCnPr/>
                              <wps:spPr>
                                <a:xfrm>
                                  <a:off x="0" y="100958"/>
                                  <a:ext cx="349886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81794281" name="直接连接符 80"/>
                              <wps:cNvCnPr/>
                              <wps:spPr>
                                <a:xfrm>
                                  <a:off x="0" y="228094"/>
                                  <a:ext cx="34988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86867389" name="文本框 9"/>
                            <wps:cNvSpPr txBox="1"/>
                            <wps:spPr>
                              <a:xfrm>
                                <a:off x="58027" y="397476"/>
                                <a:ext cx="648659" cy="29560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 w14:paraId="5C376719" w14:textId="77777777" w:rsidR="009F7FBF" w:rsidRDefault="00000000">
                                  <w:pPr>
                                    <w:spacing w:line="240" w:lineRule="auto"/>
                                    <w:ind w:firstLineChars="0" w:firstLine="0"/>
                                    <w:rPr>
                                      <w:rFonts w:cs="Times New Roman"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  <w:t>Attn Mat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055149717" name="矩形 11"/>
                          <wps:cNvSpPr/>
                          <wps:spPr>
                            <a:xfrm flipH="1">
                              <a:off x="343367" y="153022"/>
                              <a:ext cx="496570" cy="175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9FB768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Conv 1×1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919891" name="文本框 9"/>
                          <wps:cNvSpPr txBox="1"/>
                          <wps:spPr>
                            <a:xfrm>
                              <a:off x="961265" y="2800777"/>
                              <a:ext cx="670657" cy="141478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61BD06BB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C2PSA_iRMB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80155444" name="矩形 11"/>
                          <wps:cNvSpPr/>
                          <wps:spPr>
                            <a:xfrm flipH="1">
                              <a:off x="347099" y="444137"/>
                              <a:ext cx="496570" cy="175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DE37A3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Split</w:t>
                                </w:r>
                              </w:p>
                              <w:p w14:paraId="3E093C36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45205474" name="流程图: 手动操作 73"/>
                          <wps:cNvSpPr/>
                          <wps:spPr>
                            <a:xfrm rot="10800000" flipV="1">
                              <a:off x="231788" y="1922106"/>
                              <a:ext cx="721360" cy="174625"/>
                            </a:xfrm>
                            <a:prstGeom prst="flowChartManualOperation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DB7C65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1×1 Conv</w:t>
                                </w:r>
                              </w:p>
                              <w:p w14:paraId="6040060E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13353F59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37640797" name="流程图: 汇总连接 77"/>
                          <wps:cNvSpPr/>
                          <wps:spPr>
                            <a:xfrm>
                              <a:off x="473995" y="1030100"/>
                              <a:ext cx="234315" cy="218440"/>
                            </a:xfrm>
                            <a:prstGeom prst="flowChartSummingJunction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20838469" name="流程图: 汇总连接 77"/>
                          <wps:cNvSpPr/>
                          <wps:spPr>
                            <a:xfrm>
                              <a:off x="477728" y="1608597"/>
                              <a:ext cx="234315" cy="218440"/>
                            </a:xfrm>
                            <a:prstGeom prst="flowChartSummingJunction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2256765" name="流程图: 汇总连接 77"/>
                          <wps:cNvSpPr/>
                          <wps:spPr>
                            <a:xfrm>
                              <a:off x="477728" y="2187095"/>
                              <a:ext cx="234315" cy="218440"/>
                            </a:xfrm>
                            <a:prstGeom prst="flowChartSummingJunction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4626096" name="矩形 11"/>
                          <wps:cNvSpPr/>
                          <wps:spPr>
                            <a:xfrm flipH="1">
                              <a:off x="347099" y="2769326"/>
                              <a:ext cx="496570" cy="175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594F91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Conv 1×1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4120088" name="矩形 11"/>
                          <wps:cNvSpPr/>
                          <wps:spPr>
                            <a:xfrm flipH="1">
                              <a:off x="343367" y="2500604"/>
                              <a:ext cx="496842" cy="1763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2BFADE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Concat</w:t>
                                </w:r>
                                <w:proofErr w:type="spellEnd"/>
                              </w:p>
                              <w:p w14:paraId="78440251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4361998" name="直接箭头连接符 85"/>
                          <wps:cNvCnPr/>
                          <wps:spPr>
                            <a:xfrm>
                              <a:off x="590472" y="1239105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2329784" name="直接箭头连接符 85"/>
                          <wps:cNvCnPr/>
                          <wps:spPr>
                            <a:xfrm>
                              <a:off x="590472" y="1519024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7728410" name="直接箭头连接符 85"/>
                          <wps:cNvCnPr/>
                          <wps:spPr>
                            <a:xfrm>
                              <a:off x="590472" y="940526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9139486" name="直接箭头连接符 85"/>
                          <wps:cNvCnPr/>
                          <wps:spPr>
                            <a:xfrm>
                              <a:off x="586740" y="1821335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2600403" name="直接箭头连接符 85"/>
                          <wps:cNvCnPr/>
                          <wps:spPr>
                            <a:xfrm>
                              <a:off x="586740" y="2086325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322061" name="直接箭头连接符 85"/>
                          <wps:cNvCnPr/>
                          <wps:spPr>
                            <a:xfrm>
                              <a:off x="594205" y="2396101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9787886" name="直接箭头连接符 85"/>
                          <wps:cNvCnPr/>
                          <wps:spPr>
                            <a:xfrm>
                              <a:off x="594205" y="2668555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0299576" name="直接箭头连接符 85"/>
                          <wps:cNvCnPr/>
                          <wps:spPr>
                            <a:xfrm>
                              <a:off x="586740" y="619553"/>
                              <a:ext cx="1672" cy="147298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9866193" name="直接箭头连接符 85"/>
                          <wps:cNvCnPr/>
                          <wps:spPr>
                            <a:xfrm>
                              <a:off x="590472" y="324705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3301371" name="直接箭头连接符 85"/>
                          <wps:cNvCnPr/>
                          <wps:spPr>
                            <a:xfrm>
                              <a:off x="594205" y="29858"/>
                              <a:ext cx="0" cy="109220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13344" name="直接箭头连接符 85"/>
                          <wps:cNvCnPr/>
                          <wps:spPr>
                            <a:xfrm>
                              <a:off x="597937" y="2941009"/>
                              <a:ext cx="557" cy="109445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8804096" name="连接符: 肘形 3"/>
                          <wps:cNvCnPr/>
                          <wps:spPr>
                            <a:xfrm flipH="1">
                              <a:off x="342123" y="541175"/>
                              <a:ext cx="13349" cy="2342733"/>
                            </a:xfrm>
                            <a:prstGeom prst="bentConnector3">
                              <a:avLst>
                                <a:gd name="adj1" fmla="val 2249936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542909" name="连接符: 肘形 3"/>
                          <wps:cNvCnPr/>
                          <wps:spPr>
                            <a:xfrm>
                              <a:off x="593427" y="1272695"/>
                              <a:ext cx="136131" cy="447188"/>
                            </a:xfrm>
                            <a:prstGeom prst="bentConnector3">
                              <a:avLst>
                                <a:gd name="adj1" fmla="val 291475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604655" name="直接箭头连接符 4"/>
                          <wps:cNvCnPr/>
                          <wps:spPr>
                            <a:xfrm flipH="1">
                              <a:off x="709904" y="1101790"/>
                              <a:ext cx="392022" cy="853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6761348" name="连接符: 肘形 5"/>
                          <wps:cNvCnPr/>
                          <wps:spPr>
                            <a:xfrm flipH="1">
                              <a:off x="472362" y="701662"/>
                              <a:ext cx="815736" cy="1596136"/>
                            </a:xfrm>
                            <a:prstGeom prst="bentConnector3">
                              <a:avLst>
                                <a:gd name="adj1" fmla="val 134257"/>
                              </a:avLst>
                            </a:prstGeom>
                            <a:ln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1427531" name="直接箭头连接符 85"/>
                          <wps:cNvCnPr/>
                          <wps:spPr>
                            <a:xfrm>
                              <a:off x="1284670" y="697930"/>
                              <a:ext cx="1672" cy="147298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0887924" name="连接符: 肘形 6"/>
                          <wps:cNvCnPr/>
                          <wps:spPr>
                            <a:xfrm>
                              <a:off x="585963" y="653143"/>
                              <a:ext cx="7929" cy="1781230"/>
                            </a:xfrm>
                            <a:prstGeom prst="bentConnector3">
                              <a:avLst>
                                <a:gd name="adj1" fmla="val 13113608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82158623" name="组合 15"/>
                        <wpg:cNvGrpSpPr/>
                        <wpg:grpSpPr>
                          <a:xfrm>
                            <a:off x="0" y="828392"/>
                            <a:ext cx="667385" cy="1898015"/>
                            <a:chOff x="178684" y="17362"/>
                            <a:chExt cx="713393" cy="2003512"/>
                          </a:xfrm>
                        </wpg:grpSpPr>
                        <wps:wsp>
                          <wps:cNvPr id="955144023" name="直接箭头连接符 85"/>
                          <wps:cNvCnPr/>
                          <wps:spPr>
                            <a:xfrm>
                              <a:off x="449001" y="607671"/>
                              <a:ext cx="557" cy="109445"/>
                            </a:xfrm>
                            <a:prstGeom prst="straightConnector1">
                              <a:avLst/>
                            </a:prstGeom>
                            <a:ln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8836184" name="文本框 9"/>
                          <wps:cNvSpPr txBox="1"/>
                          <wps:spPr>
                            <a:xfrm>
                              <a:off x="258128" y="1841291"/>
                              <a:ext cx="423519" cy="179583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4F74F9F1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C2PSA</w:t>
                                </w:r>
                              </w:p>
                              <w:p w14:paraId="55A5700F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9037649" name="文本框 9"/>
                          <wps:cNvSpPr txBox="1"/>
                          <wps:spPr>
                            <a:xfrm>
                              <a:off x="347240" y="822840"/>
                              <a:ext cx="212322" cy="188112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23D2C009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35426507" name="文本框 9"/>
                          <wps:cNvSpPr txBox="1"/>
                          <wps:spPr>
                            <a:xfrm>
                              <a:off x="780537" y="868100"/>
                              <a:ext cx="111540" cy="183723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7E47416A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61223697" name="矩形 11"/>
                          <wps:cNvSpPr/>
                          <wps:spPr>
                            <a:xfrm flipH="1">
                              <a:off x="185194" y="144683"/>
                              <a:ext cx="496452" cy="175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F8A5A7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Conv 1×1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17151949" name="矩形 11"/>
                          <wps:cNvSpPr/>
                          <wps:spPr>
                            <a:xfrm flipH="1">
                              <a:off x="190982" y="434050"/>
                              <a:ext cx="496452" cy="175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5AB573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Split</w:t>
                                </w:r>
                              </w:p>
                              <w:p w14:paraId="4FEFD4BE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5124703" name="矩形 11"/>
                          <wps:cNvSpPr/>
                          <wps:spPr>
                            <a:xfrm flipH="1">
                              <a:off x="190982" y="723417"/>
                              <a:ext cx="496452" cy="17587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5029E1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PSA</w:t>
                                </w:r>
                                <w:r>
                                  <w:rPr>
                                    <w:rFonts w:cs="Times New Roman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Block</w:t>
                                </w:r>
                              </w:p>
                              <w:p w14:paraId="276350E4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32673339" name="矩形 11"/>
                          <wps:cNvSpPr/>
                          <wps:spPr>
                            <a:xfrm flipH="1">
                              <a:off x="190982" y="1012785"/>
                              <a:ext cx="496452" cy="17587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89DC12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PSA</w:t>
                                </w:r>
                                <w:r>
                                  <w:rPr>
                                    <w:rFonts w:cs="Times New Roman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Block</w:t>
                                </w:r>
                              </w:p>
                              <w:p w14:paraId="00CC9681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98974949" name="矩形 11"/>
                          <wps:cNvSpPr/>
                          <wps:spPr>
                            <a:xfrm flipH="1">
                              <a:off x="190982" y="1302152"/>
                              <a:ext cx="496452" cy="175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2FF615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Concat</w:t>
                                </w:r>
                                <w:proofErr w:type="spellEnd"/>
                              </w:p>
                              <w:p w14:paraId="0A005A79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ascii="宋体" w:hAnsi="宋体" w:hint="eastAsia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4A9B9B70" w14:textId="77777777" w:rsidR="009F7FBF" w:rsidRDefault="009F7FBF">
                                <w:pPr>
                                  <w:spacing w:line="240" w:lineRule="auto"/>
                                  <w:ind w:firstLineChars="0" w:firstLine="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64575077" name="矩形 11"/>
                          <wps:cNvSpPr/>
                          <wps:spPr>
                            <a:xfrm flipH="1">
                              <a:off x="185194" y="1591519"/>
                              <a:ext cx="496452" cy="175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046D5" w14:textId="77777777" w:rsidR="009F7FBF" w:rsidRDefault="00000000">
                                <w:pPr>
                                  <w:spacing w:line="240" w:lineRule="auto"/>
                                  <w:ind w:firstLineChars="0" w:firstLine="0"/>
                                  <w:jc w:val="center"/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cs="Times New Roman"/>
                                    <w:snapToGrid w:val="0"/>
                                    <w:color w:val="000000" w:themeColor="text1"/>
                                    <w:kern w:val="0"/>
                                    <w:sz w:val="15"/>
                                    <w:szCs w:val="15"/>
                                  </w:rPr>
                                  <w:t>Conv 1×1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1062161" name="直接箭头连接符 85"/>
                          <wps:cNvCnPr/>
                          <wps:spPr>
                            <a:xfrm>
                              <a:off x="454788" y="17362"/>
                              <a:ext cx="0" cy="109209"/>
                            </a:xfrm>
                            <a:prstGeom prst="straightConnector1">
                              <a:avLst/>
                            </a:prstGeom>
                            <a:ln w="12700"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3861794" name="直接箭头连接符 85"/>
                          <wps:cNvCnPr/>
                          <wps:spPr>
                            <a:xfrm>
                              <a:off x="454788" y="312516"/>
                              <a:ext cx="557" cy="109445"/>
                            </a:xfrm>
                            <a:prstGeom prst="straightConnector1">
                              <a:avLst/>
                            </a:prstGeom>
                            <a:ln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7488284" name="直接箭头连接符 85"/>
                          <wps:cNvCnPr/>
                          <wps:spPr>
                            <a:xfrm>
                              <a:off x="449001" y="1203767"/>
                              <a:ext cx="557" cy="109445"/>
                            </a:xfrm>
                            <a:prstGeom prst="straightConnector1">
                              <a:avLst/>
                            </a:prstGeom>
                            <a:ln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8371773" name="直接箭头连接符 85"/>
                          <wps:cNvCnPr/>
                          <wps:spPr>
                            <a:xfrm>
                              <a:off x="449001" y="1487347"/>
                              <a:ext cx="557" cy="109445"/>
                            </a:xfrm>
                            <a:prstGeom prst="straightConnector1">
                              <a:avLst/>
                            </a:prstGeom>
                            <a:ln>
                              <a:headEnd w="sm" len="sm"/>
                              <a:tailEnd type="triangle" w="sm" len="sm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6801863" name="连接符: 肘形 9"/>
                          <wps:cNvCnPr/>
                          <wps:spPr>
                            <a:xfrm>
                              <a:off x="677119" y="821802"/>
                              <a:ext cx="5195" cy="300745"/>
                            </a:xfrm>
                            <a:prstGeom prst="bentConnector3">
                              <a:avLst>
                                <a:gd name="adj1" fmla="val 1637921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6254796" name="连接符: 肘形 10"/>
                          <wps:cNvCnPr/>
                          <wps:spPr>
                            <a:xfrm flipH="1">
                              <a:off x="178684" y="520860"/>
                              <a:ext cx="12700" cy="1165225"/>
                            </a:xfrm>
                            <a:prstGeom prst="bentConnector3">
                              <a:avLst>
                                <a:gd name="adj1" fmla="val 475000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81161415" name="文本框 9"/>
                        <wps:cNvSpPr txBox="1"/>
                        <wps:spPr>
                          <a:xfrm>
                            <a:off x="2355599" y="1539089"/>
                            <a:ext cx="107315" cy="11303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3EC28EB" w14:textId="77777777" w:rsidR="009F7FBF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 w:val="15"/>
                                  <w:szCs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5745579" name="连接符: 曲线 2"/>
                        <wps:cNvCnPr/>
                        <wps:spPr>
                          <a:xfrm flipV="1">
                            <a:off x="599226" y="1347269"/>
                            <a:ext cx="386123" cy="29873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EB413" id="组合 4" o:spid="_x0000_s1260" style="position:absolute;left:0;text-align:left;margin-left:1.75pt;margin-top:19.15pt;width:198.1pt;height:225.25pt;z-index:251660288" coordsize="25161,28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">
                <v:group id="组合 7" o:spid="_x0000_s1261" style="position:absolute;left:12061;width:13100;height:28606" coordorigin="2317,298" coordsize="14001,3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">
                  <v:roundrect id="矩形: 圆角 76" o:spid="_x0000_s1262" style="position:absolute;left:2724;top:13436;width:6420;height:17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" fillcolor="#ed7d31 [3205]" strokecolor="#091723 [484]" strokeweight="1pt">
                    <v:stroke joinstyle="miter"/>
                    <v:textbox inset="0,0,0,0">
                      <w:txbxContent>
                        <w:p w14:paraId="4AC51538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3×3 DW-Conv</w:t>
                          </w:r>
                        </w:p>
                      </w:txbxContent>
                    </v:textbox>
                  </v:roundrect>
                  <v:shapetype id="_x0000_t119" coordsize="21600,21600" o:spt="119" path="m,l21600,,17240,21600r-12880,xe">
                    <v:stroke joinstyle="miter"/>
                    <v:path gradientshapeok="t" o:connecttype="custom" o:connectlocs="10800,0;2180,10800;10800,21600;19420,10800" textboxrect="4321,0,17204,21600"/>
                  </v:shapetype>
                  <v:shape id="流程图: 手动操作 73" o:spid="_x0000_s1263" type="#_x0000_t119" style="position:absolute;left:2317;top:7613;width:7214;height:174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" fillcolor="#ed7d31 [3205]" strokecolor="#091723 [484]" strokeweight="1pt">
                    <v:textbox inset="0,0,0,0">
                      <w:txbxContent>
                        <w:p w14:paraId="7C17FEE5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ascii="宋体" w:hAnsi="宋体"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1×1 Con</w:t>
                          </w: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v</w:t>
                          </w:r>
                        </w:p>
                        <w:p w14:paraId="3F9A8C01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  <w:p w14:paraId="26F9E319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</w:pPr>
                        </w:p>
                      </w:txbxContent>
                    </v:textbox>
                  </v:shape>
                  <v:group id="组合 1" o:spid="_x0000_s1264" style="position:absolute;left:11084;top:8621;width:4540;height:3935" coordsize="7066,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">
                    <v:shape id="文本框 9" o:spid="_x0000_s1265" type="#_x0000_t202" style="position:absolute;left:581;top:4281;width:5877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" filled="f" stroked="f" strokeweight="0">
                      <v:textbox inset="0,0,0,0">
                        <w:txbxContent>
                          <w:p w14:paraId="57AEE3A4" w14:textId="77777777" w:rsidR="009F7FBF" w:rsidRDefault="00000000">
                            <w:pPr>
                              <w:ind w:firstLine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Attn Mat</w:t>
                            </w:r>
                          </w:p>
                        </w:txbxContent>
                      </v:textbox>
                    </v:shape>
                    <v:rect id="矩形 75" o:spid="_x0000_s1266" style="position:absolute;width:7009;height:6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" fillcolor="#ed7d31 [3205]" strokecolor="#091723 [484]" strokeweight="1pt"/>
                    <v:rect id="矩形 78" o:spid="_x0000_s1267" style="position:absolute;left:3012;top:317;width:3502;height:3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" fillcolor="#5b9bd5 [3204]" strokecolor="#091723 [484]" strokeweight="1pt"/>
                    <v:line id="直接连接符 80" o:spid="_x0000_s1268" style="position:absolute;rotation:-90;visibility:visible;mso-wrap-style:square" from="2348,1958" to="5731,1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" strokecolor="black [3200]" strokeweight="1pt">
                      <v:stroke joinstyle="miter"/>
                    </v:line>
                    <v:line id="直接连接符 80" o:spid="_x0000_s1269" style="position:absolute;visibility:visible;mso-wrap-style:square" from="3012,2695" to="6514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" strokecolor="black [3200]" strokeweight="1pt">
                      <v:stroke joinstyle="miter"/>
                    </v:line>
                    <v:line id="直接连接符 80" o:spid="_x0000_s1270" style="position:absolute;rotation:-90;visibility:visible;mso-wrap-style:square" from="3775,2063" to="7159,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" strokecolor="black [3200]" strokeweight="1pt">
                      <v:stroke joinstyle="miter"/>
                    </v:line>
                    <v:line id="直接连接符 80" o:spid="_x0000_s1271" style="position:absolute;visibility:visible;mso-wrap-style:square" from="2959,1427" to="6461,1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" strokecolor="black [3200]" strokeweight="1pt">
                      <v:stroke joinstyle="miter"/>
                    </v:line>
                    <v:rect id="矩形 78" o:spid="_x0000_s1272" style="position:absolute;left:2484;top:898;width:3501;height:3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" fillcolor="#4472c4 [3208]" strokecolor="#091723 [484]" strokeweight="1pt"/>
                    <v:line id="直接连接符 80" o:spid="_x0000_s1273" style="position:absolute;rotation:-90;visibility:visible;mso-wrap-style:square" from="1872,2433" to="5256,2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" strokecolor="black [3200]" strokeweight="1pt">
                      <v:stroke joinstyle="miter"/>
                    </v:line>
                    <v:line id="直接连接符 80" o:spid="_x0000_s1274" style="position:absolute;visibility:visible;mso-wrap-style:square" from="2484,3224" to="5985,3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" strokecolor="black [3200]" strokeweight="1pt">
                      <v:stroke joinstyle="miter"/>
                    </v:line>
                    <v:line id="直接连接符 80" o:spid="_x0000_s1275" style="position:absolute;rotation:-90;visibility:visible;mso-wrap-style:square" from="3194,2539" to="6578,2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" strokecolor="black [3200]" strokeweight="1pt">
                      <v:stroke joinstyle="miter"/>
                    </v:line>
                    <v:line id="直接连接符 80" o:spid="_x0000_s1276" style="position:absolute;visibility:visible;mso-wrap-style:square" from="2378,1955" to="5880,1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" strokecolor="black [3200]" strokeweight="1pt">
                      <v:stroke joinstyle="miter"/>
                    </v:line>
                    <v:group id="组合 279" o:spid="_x0000_s1277" style="position:absolute;left:1902;top:1268;width:3547;height:3422" coordsize="354775,34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">
                      <v:rect id="矩形 78" o:spid="_x0000_s1278" style="position:absolute;left:4890;top:3161;width:349885;height:33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" fillcolor="#4472c4 [3208]" strokecolor="#091723 [484]" strokeweight="1pt"/>
                      <v:line id="直接连接符 80" o:spid="_x0000_s1279" style="position:absolute;rotation:-90;visibility:visible;mso-wrap-style:square" from="84652,168910" to="422472,168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" strokecolor="black [3200]" strokeweight="1pt">
                        <v:stroke joinstyle="miter"/>
                      </v:line>
                      <v:line id="直接连接符 80" o:spid="_x0000_s1280" style="position:absolute;rotation:-90;visibility:visible;mso-wrap-style:square" from="-47374,173800" to="290446,173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" strokecolor="black [3200]" strokeweight="1pt">
                        <v:stroke joinstyle="miter"/>
                      </v:line>
                      <v:line id="直接连接符 80" o:spid="_x0000_s1281" style="position:absolute;visibility:visible;mso-wrap-style:square" from="0,100958" to="349886,100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" strokecolor="black [3200]" strokeweight="1pt">
                        <v:stroke joinstyle="miter"/>
                      </v:line>
                      <v:line id="直接连接符 80" o:spid="_x0000_s1282" style="position:absolute;visibility:visible;mso-wrap-style:square" from="0,228094" to="349885,228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" strokecolor="black [3200]" strokeweight="1pt">
                        <v:stroke joinstyle="miter"/>
                      </v:line>
                    </v:group>
                    <v:shape id="文本框 9" o:spid="_x0000_s1283" type="#_x0000_t202" style="position:absolute;left:580;top:3974;width:6486;height:2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" filled="f" stroked="f" strokeweight="0">
                      <v:textbox inset="0,0,0,0">
                        <w:txbxContent>
                          <w:p w14:paraId="5C376719" w14:textId="77777777" w:rsidR="009F7FBF" w:rsidRDefault="00000000">
                            <w:pPr>
                              <w:spacing w:line="240" w:lineRule="auto"/>
                              <w:ind w:firstLineChars="0" w:firstLine="0"/>
                              <w:rPr>
                                <w:rFonts w:cs="Times New Roma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15"/>
                                <w:szCs w:val="15"/>
                              </w:rPr>
                              <w:t>Attn Mat</w:t>
                            </w:r>
                          </w:p>
                        </w:txbxContent>
                      </v:textbox>
                    </v:shape>
                  </v:group>
                  <v:rect id="矩形 11" o:spid="_x0000_s1284" style="position:absolute;left:3433;top:1530;width:4966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" filled="f" strokecolor="#091723 [484]" strokeweight="1pt">
                    <v:textbox inset="0,0,0,0">
                      <w:txbxContent>
                        <w:p w14:paraId="0F9FB768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Conv 1×1</w:t>
                          </w:r>
                        </w:p>
                      </w:txbxContent>
                    </v:textbox>
                  </v:rect>
                  <v:shape id="文本框 9" o:spid="_x0000_s1285" type="#_x0000_t202" style="position:absolute;left:9612;top:28007;width:6707;height:1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" filled="f" stroked="f" strokeweight="0">
                    <v:textbox inset="0,0,0,0">
                      <w:txbxContent>
                        <w:p w14:paraId="61BD06BB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C2PSA_iRMB</w:t>
                          </w:r>
                        </w:p>
                      </w:txbxContent>
                    </v:textbox>
                  </v:shape>
                  <v:rect id="矩形 11" o:spid="_x0000_s1286" style="position:absolute;left:3470;top:4441;width:4966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" filled="f" strokecolor="#091723 [484]" strokeweight="1pt">
                    <v:textbox inset="0,0,0,0">
                      <w:txbxContent>
                        <w:p w14:paraId="4EDE37A3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Split</w:t>
                          </w:r>
                        </w:p>
                        <w:p w14:paraId="3E093C36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shape id="流程图: 手动操作 73" o:spid="_x0000_s1287" type="#_x0000_t119" style="position:absolute;left:2317;top:19221;width:7214;height:1746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" fillcolor="#ed7d31 [3205]" strokecolor="#091723 [484]" strokeweight="1pt">
                    <v:textbox inset="0,0,0,0">
                      <w:txbxContent>
                        <w:p w14:paraId="55DB7C65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1×1 Conv</w:t>
                          </w:r>
                        </w:p>
                        <w:p w14:paraId="6040060E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  <w:p w14:paraId="13353F59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</w:rPr>
                          </w:pPr>
                        </w:p>
                      </w:txbxContent>
                    </v:textbox>
                  </v:shape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流程图: 汇总连接 77" o:spid="_x0000_s1288" type="#_x0000_t123" style="position:absolute;left:4739;top:10301;width:2344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" fillcolor="#ed7d31 [3205]" strokecolor="#091723 [484]" strokeweight="1pt">
                    <v:stroke joinstyle="miter"/>
                  </v:shape>
                  <v:shape id="流程图: 汇总连接 77" o:spid="_x0000_s1289" type="#_x0000_t123" style="position:absolute;left:4777;top:16085;width:2343;height:2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" fillcolor="#ed7d31 [3205]" strokecolor="#091723 [484]" strokeweight="1pt">
                    <v:stroke joinstyle="miter"/>
                  </v:shape>
                  <v:shape id="流程图: 汇总连接 77" o:spid="_x0000_s1290" type="#_x0000_t123" style="position:absolute;left:4777;top:21870;width:2343;height:2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" fillcolor="#ed7d31 [3205]" strokecolor="#091723 [484]" strokeweight="1pt">
                    <v:stroke joinstyle="miter"/>
                  </v:shape>
                  <v:rect id="矩形 11" o:spid="_x0000_s1291" style="position:absolute;left:3470;top:27693;width:4966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" filled="f" strokecolor="#091723 [484]" strokeweight="1pt">
                    <v:textbox inset="0,0,0,0">
                      <w:txbxContent>
                        <w:p w14:paraId="39594F91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Conv 1×1</w:t>
                          </w:r>
                        </w:p>
                      </w:txbxContent>
                    </v:textbox>
                  </v:rect>
                  <v:rect id="矩形 11" o:spid="_x0000_s1292" style="position:absolute;left:3433;top:25006;width:4969;height:176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" filled="f" strokecolor="#091723 [484]" strokeweight="1pt">
                    <v:textbox inset="0,0,0,0">
                      <w:txbxContent>
                        <w:p w14:paraId="7E2BFADE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Concat</w:t>
                          </w:r>
                          <w:proofErr w:type="spellEnd"/>
                        </w:p>
                        <w:p w14:paraId="78440251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shape id="直接箭头连接符 85" o:spid="_x0000_s1293" type="#_x0000_t32" style="position:absolute;left:5904;top:12391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4" type="#_x0000_t32" style="position:absolute;left:5904;top:15190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5" type="#_x0000_t32" style="position:absolute;left:5904;top:9405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6" type="#_x0000_t32" style="position:absolute;left:5867;top:18213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7" type="#_x0000_t32" style="position:absolute;left:5867;top:20863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8" type="#_x0000_t32" style="position:absolute;left:5942;top:23961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299" type="#_x0000_t32" style="position:absolute;left:5942;top:26685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300" type="#_x0000_t32" style="position:absolute;left:5867;top:6195;width:17;height:14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301" type="#_x0000_t32" style="position:absolute;left:5904;top:3247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302" type="#_x0000_t32" style="position:absolute;left:5942;top:298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303" type="#_x0000_t32" style="position:absolute;left:5979;top:29410;width:5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" strokecolor="black [3200]" strokeweight="1pt">
                    <v:stroke startarrowwidth="narrow" startarrowlength="short" endarrow="block" endarrowwidth="narrow" endarrowlength="short" joinstyle="miter"/>
                  </v:shape>
                  <v:shape id="连接符: 肘形 3" o:spid="_x0000_s1304" type="#_x0000_t34" style="position:absolute;left:3421;top:5411;width:133;height:2342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" adj="485986" strokecolor="black [3200]" strokeweight="1pt">
                    <v:stroke endarrow="block" endarrowwidth="narrow" endarrowlength="short"/>
                  </v:shape>
                  <v:shape id="连接符: 肘形 3" o:spid="_x0000_s1305" type="#_x0000_t34" style="position:absolute;left:5934;top:12726;width:1361;height:44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" adj="62959" strokecolor="black [3200]" strokeweight="1pt">
                    <v:stroke endarrow="block" endarrowwidth="narrow" endarrowlength="short"/>
                  </v:shape>
                  <v:shape id="直接箭头连接符 4" o:spid="_x0000_s1306" type="#_x0000_t32" style="position:absolute;left:7099;top:11017;width:3920;height: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" strokecolor="black [3200]" strokeweight="1pt">
                    <v:stroke endarrow="block" endarrowwidth="narrow" endarrowlength="short" joinstyle="miter"/>
                  </v:shape>
                  <v:shape id="连接符: 肘形 5" o:spid="_x0000_s1307" type="#_x0000_t34" style="position:absolute;left:4723;top:7016;width:8157;height:1596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" adj="29000" strokecolor="black [3200]" strokeweight="1pt">
                    <v:stroke endarrow="block" endarrowwidth="narrow" endarrowlength="short"/>
                  </v:shape>
                  <v:shape id="直接箭头连接符 85" o:spid="_x0000_s1308" type="#_x0000_t32" style="position:absolute;left:12846;top:6979;width:17;height:14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连接符: 肘形 6" o:spid="_x0000_s1309" type="#_x0000_t34" style="position:absolute;left:5859;top:6531;width:79;height:178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" adj="2832539" strokecolor="black [3200]" strokeweight="1pt"/>
                </v:group>
                <v:group id="组合 15" o:spid="_x0000_s1310" style="position:absolute;top:8283;width:6673;height:18981" coordorigin="1786,173" coordsize="7133,2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">
                  <v:shape id="直接箭头连接符 85" o:spid="_x0000_s1311" type="#_x0000_t32" style="position:absolute;left:4490;top:6076;width:5;height:1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" strokecolor="black [3200]" strokeweight="1.5pt">
                    <v:stroke startarrowwidth="narrow" startarrowlength="short" endarrow="block" endarrowwidth="narrow" endarrowlength="short" joinstyle="miter"/>
                  </v:shape>
                  <v:shape id="文本框 9" o:spid="_x0000_s1312" type="#_x0000_t202" style="position:absolute;left:2581;top:18412;width:4235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" filled="f" stroked="f" strokeweight="0">
                    <v:textbox inset="0,0,0,0">
                      <w:txbxContent>
                        <w:p w14:paraId="4F74F9F1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C2PSA</w:t>
                          </w:r>
                        </w:p>
                        <w:p w14:paraId="55A5700F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shape>
                  <v:shape id="文本框 9" o:spid="_x0000_s1313" type="#_x0000_t202" style="position:absolute;left:3472;top:8228;width:2123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" filled="f" stroked="f" strokeweight="0">
                    <v:textbox inset="0,0,0,0">
                      <w:txbxContent>
                        <w:p w14:paraId="23D2C009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……</w:t>
                          </w:r>
                        </w:p>
                      </w:txbxContent>
                    </v:textbox>
                  </v:shape>
                  <v:shape id="文本框 9" o:spid="_x0000_s1314" type="#_x0000_t202" style="position:absolute;left:7805;top:8681;width:1115;height:1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" filled="f" stroked="f" strokeweight="0">
                    <v:textbox inset="0,0,0,0">
                      <w:txbxContent>
                        <w:p w14:paraId="7E47416A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N</w:t>
                          </w:r>
                        </w:p>
                      </w:txbxContent>
                    </v:textbox>
                  </v:shape>
                  <v:rect id="矩形 11" o:spid="_x0000_s1315" style="position:absolute;left:1851;top:1446;width:4965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" filled="f" strokecolor="#091723 [484]" strokeweight="1pt">
                    <v:textbox inset="0,0,0,0">
                      <w:txbxContent>
                        <w:p w14:paraId="7FF8A5A7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Conv 1×1</w:t>
                          </w:r>
                        </w:p>
                      </w:txbxContent>
                    </v:textbox>
                  </v:rect>
                  <v:rect id="矩形 11" o:spid="_x0000_s1316" style="position:absolute;left:1909;top:4340;width:4965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" filled="f" strokecolor="#091723 [484]" strokeweight="1pt">
                    <v:textbox inset="0,0,0,0">
                      <w:txbxContent>
                        <w:p w14:paraId="415AB573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Split</w:t>
                          </w:r>
                        </w:p>
                        <w:p w14:paraId="4FEFD4BE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rect id="矩形 11" o:spid="_x0000_s1317" style="position:absolute;left:1909;top:7234;width:4965;height:17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" fillcolor="#ed7d31 [3205]" strokecolor="#091723 [484]" strokeweight="1pt">
                    <v:textbox inset="0,0,0,0">
                      <w:txbxContent>
                        <w:p w14:paraId="1D5029E1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PSA</w:t>
                          </w:r>
                          <w:r>
                            <w:rPr>
                              <w:rFonts w:cs="Times New Roman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Block</w:t>
                          </w:r>
                        </w:p>
                        <w:p w14:paraId="276350E4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rect id="矩形 11" o:spid="_x0000_s1318" style="position:absolute;left:1909;top:10127;width:4965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" fillcolor="#ed7d31 [3205]" strokecolor="#091723 [484]" strokeweight="1pt">
                    <v:textbox inset="0,0,0,0">
                      <w:txbxContent>
                        <w:p w14:paraId="6189DC12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PSA</w:t>
                          </w:r>
                          <w:r>
                            <w:rPr>
                              <w:rFonts w:cs="Times New Roman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Block</w:t>
                          </w:r>
                        </w:p>
                        <w:p w14:paraId="00CC9681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</w:txbxContent>
                    </v:textbox>
                  </v:rect>
                  <v:rect id="矩形 11" o:spid="_x0000_s1319" style="position:absolute;left:1909;top:13021;width:4965;height:175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" filled="f" strokecolor="#091723 [484]" strokeweight="1pt">
                    <v:textbox inset="0,0,0,0">
                      <w:txbxContent>
                        <w:p w14:paraId="4B2FF615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color w:val="000000" w:themeColor="text1"/>
                              <w:sz w:val="15"/>
                              <w:szCs w:val="15"/>
                            </w:rPr>
                            <w:t>Concat</w:t>
                          </w:r>
                          <w:proofErr w:type="spellEnd"/>
                        </w:p>
                        <w:p w14:paraId="0A005A79" w14:textId="77777777" w:rsidR="009F7FBF" w:rsidRDefault="009F7FBF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ascii="宋体" w:hAnsi="宋体" w:hint="eastAsia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</w:p>
                        <w:p w14:paraId="4A9B9B70" w14:textId="77777777" w:rsidR="009F7FBF" w:rsidRDefault="009F7FBF">
                          <w:pPr>
                            <w:spacing w:line="240" w:lineRule="auto"/>
                            <w:ind w:firstLineChars="0" w:firstLine="0"/>
                          </w:pPr>
                        </w:p>
                      </w:txbxContent>
                    </v:textbox>
                  </v:rect>
                  <v:rect id="矩形 11" o:spid="_x0000_s1320" style="position:absolute;left:1851;top:15915;width:4965;height:17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" filled="f" strokecolor="#091723 [484]" strokeweight="1pt">
                    <v:textbox inset="0,0,0,0">
                      <w:txbxContent>
                        <w:p w14:paraId="773046D5" w14:textId="77777777" w:rsidR="009F7FBF" w:rsidRDefault="00000000">
                          <w:pPr>
                            <w:spacing w:line="240" w:lineRule="auto"/>
                            <w:ind w:firstLineChars="0" w:firstLine="0"/>
                            <w:jc w:val="center"/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Times New Roman"/>
                              <w:snapToGrid w:val="0"/>
                              <w:color w:val="000000" w:themeColor="text1"/>
                              <w:kern w:val="0"/>
                              <w:sz w:val="15"/>
                              <w:szCs w:val="15"/>
                            </w:rPr>
                            <w:t>Conv 1×1</w:t>
                          </w:r>
                        </w:p>
                      </w:txbxContent>
                    </v:textbox>
                  </v:rect>
                  <v:shape id="直接箭头连接符 85" o:spid="_x0000_s1321" type="#_x0000_t32" style="position:absolute;left:4547;top:173;width:0;height:10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" strokecolor="black [3200]" strokeweight="1pt">
                    <v:stroke startarrowwidth="narrow" startarrowlength="short" endarrow="block" endarrowwidth="narrow" endarrowlength="short" joinstyle="miter"/>
                  </v:shape>
                  <v:shape id="直接箭头连接符 85" o:spid="_x0000_s1322" type="#_x0000_t32" style="position:absolute;left:4547;top:3125;width:6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" strokecolor="black [3200]" strokeweight="1.5pt">
                    <v:stroke startarrowwidth="narrow" startarrowlength="short" endarrow="block" endarrowwidth="narrow" endarrowlength="short" joinstyle="miter"/>
                  </v:shape>
                  <v:shape id="直接箭头连接符 85" o:spid="_x0000_s1323" type="#_x0000_t32" style="position:absolute;left:4490;top:12037;width:5;height:1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" strokecolor="black [3200]" strokeweight="1.5pt">
                    <v:stroke startarrowwidth="narrow" startarrowlength="short" endarrow="block" endarrowwidth="narrow" endarrowlength="short" joinstyle="miter"/>
                  </v:shape>
                  <v:shape id="直接箭头连接符 85" o:spid="_x0000_s1324" type="#_x0000_t32" style="position:absolute;left:4490;top:14873;width:5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" strokecolor="black [3200]" strokeweight="1.5pt">
                    <v:stroke startarrowwidth="narrow" startarrowlength="short" endarrow="block" endarrowwidth="narrow" endarrowlength="short" joinstyle="miter"/>
                  </v:shape>
                  <v:shape id="连接符: 肘形 9" o:spid="_x0000_s1325" type="#_x0000_t34" style="position:absolute;left:6771;top:8218;width:52;height:300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" adj="353791" strokecolor="black [3200]" strokeweight="1pt"/>
                  <v:shape id="连接符: 肘形 10" o:spid="_x0000_s1326" type="#_x0000_t34" style="position:absolute;left:1786;top:5208;width:127;height:1165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" adj="102600" strokecolor="black [3200]" strokeweight="1pt"/>
                </v:group>
                <v:shape id="文本框 9" o:spid="_x0000_s1327" type="#_x0000_t202" style="position:absolute;left:23555;top:15390;width:1074;height:1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" filled="f" stroked="f" strokeweight="0">
                  <v:textbox inset="0,0,0,0">
                    <w:txbxContent>
                      <w:p w14:paraId="13EC28EB" w14:textId="77777777" w:rsidR="009F7FBF" w:rsidRDefault="00000000">
                        <w:pPr>
                          <w:spacing w:line="240" w:lineRule="auto"/>
                          <w:ind w:firstLineChars="0" w:firstLine="0"/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 w:val="15"/>
                            <w:szCs w:val="15"/>
                          </w:rPr>
                          <w:t>N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曲线 2" o:spid="_x0000_s1328" type="#_x0000_t38" style="position:absolute;left:5992;top:13472;width:3861;height:2987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" adj="10800" strokecolor="black [3200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</w:p>
    <w:p w14:paraId="376BCE76" w14:textId="77777777" w:rsidR="009F7FBF" w:rsidRDefault="00000000">
      <w:pPr>
        <w:ind w:firstLine="360"/>
      </w:pPr>
      <w:r>
        <w:rPr>
          <w:rStyle w:val="Char4"/>
          <w:rFonts w:hint="eastAsia"/>
        </w:rPr>
        <w:t>图</w:t>
      </w:r>
      <w:r>
        <w:rPr>
          <w:rStyle w:val="Char4"/>
          <w:rFonts w:hint="eastAsia"/>
        </w:rPr>
        <w:t>3</w:t>
      </w:r>
      <w:sdt>
        <w:sdtPr>
          <w:rPr>
            <w:rStyle w:val="Char4"/>
          </w:rPr>
          <w:id w:val="-2024775854"/>
          <w:placeholder>
            <w:docPart w:val="B4A65DB2A2A24A6E82369C24689A2099"/>
          </w:placeholder>
        </w:sdtPr>
        <w:sdtContent>
          <w:r>
            <w:rPr>
              <w:rStyle w:val="Char4"/>
              <w:rFonts w:hint="eastAsia"/>
            </w:rPr>
            <w:t>iRMB</w:t>
          </w:r>
          <w:r>
            <w:rPr>
              <w:rStyle w:val="Char4"/>
              <w:rFonts w:hint="eastAsia"/>
            </w:rPr>
            <w:t>模块结构示意图</w:t>
          </w:r>
        </w:sdtContent>
      </w:sdt>
    </w:p>
    <w:p w14:paraId="3DDC551E" w14:textId="5226509F" w:rsidR="009F7FBF" w:rsidRDefault="00000000">
      <w:pPr>
        <w:ind w:firstLine="360"/>
      </w:pPr>
      <w:r w:rsidRPr="00DC0DF3">
        <w:rPr>
          <w:rFonts w:hint="eastAsia"/>
        </w:rPr>
        <w:t>如图</w:t>
      </w:r>
      <w:r w:rsidRPr="00DC0DF3">
        <w:rPr>
          <w:rFonts w:hint="eastAsia"/>
        </w:rPr>
        <w:t>3</w:t>
      </w:r>
      <w:r w:rsidRPr="00DC0DF3">
        <w:rPr>
          <w:rFonts w:hint="eastAsia"/>
        </w:rPr>
        <w:t>所示，</w:t>
      </w:r>
      <w:r w:rsidR="00A33951" w:rsidRPr="00DC0DF3">
        <w:rPr>
          <w:rFonts w:hint="eastAsia"/>
        </w:rPr>
        <w:t>该结构</w:t>
      </w:r>
      <w:r w:rsidRPr="00DC0DF3">
        <w:t>遵循</w:t>
      </w:r>
      <w:r w:rsidRPr="00DC0DF3">
        <w:t>“</w:t>
      </w:r>
      <w:r w:rsidRPr="00DC0DF3">
        <w:t>先升维、再经高效算子处理、后降维、最后残差连接</w:t>
      </w:r>
      <w:r w:rsidRPr="00DC0DF3">
        <w:t>”</w:t>
      </w:r>
      <w:r w:rsidRPr="00DC0DF3">
        <w:t>通用范式</w:t>
      </w:r>
      <w:r w:rsidRPr="00DC0DF3">
        <w:rPr>
          <w:rFonts w:hint="eastAsia"/>
        </w:rPr>
        <w:t>，</w:t>
      </w:r>
      <w:r w:rsidR="00F92524" w:rsidRPr="00F92524">
        <w:t>用的是双分支并行级联结构，输入的特征图先用</w:t>
      </w:r>
      <w:r w:rsidR="00F92524" w:rsidRPr="00F92524">
        <w:t>1×1</w:t>
      </w:r>
      <w:r w:rsidR="00F92524" w:rsidRPr="00F92524">
        <w:t>卷积把通道扩一下，然后送进两条分支里做级联处理：</w:t>
      </w:r>
      <w:r w:rsidRPr="00DC0DF3">
        <w:t>其中一条分支保留轻量级</w:t>
      </w:r>
      <w:r w:rsidRPr="00DC0DF3">
        <w:t>CNN</w:t>
      </w:r>
      <w:r w:rsidRPr="00DC0DF3">
        <w:t>模型倒置残差块中的深度可分离卷积，该分支通过倒置残差的</w:t>
      </w:r>
      <w:proofErr w:type="gramStart"/>
      <w:r w:rsidRPr="00DC0DF3">
        <w:t>升维操作</w:t>
      </w:r>
      <w:proofErr w:type="gramEnd"/>
      <w:r w:rsidRPr="00DC0DF3">
        <w:t>为小目标分配更多特征通道</w:t>
      </w:r>
      <w:r w:rsidRPr="00DC0DF3">
        <w:rPr>
          <w:rFonts w:hint="eastAsia"/>
        </w:rPr>
        <w:t>，</w:t>
      </w:r>
      <w:r w:rsidRPr="00DC0DF3">
        <w:t>负责提取局部空间细节特征，捕捉桑叶病害的斑纹、边缘等细粒度特征，从而增强细粒度目标检测能力；另一条分支则引入</w:t>
      </w:r>
      <w:r w:rsidRPr="00DC0DF3">
        <w:t>Transformer</w:t>
      </w:r>
      <w:r w:rsidRPr="00DC0DF3">
        <w:t>模型中</w:t>
      </w:r>
      <w:r w:rsidR="002D26E7" w:rsidRPr="00DC0DF3">
        <w:t>MHSA</w:t>
      </w:r>
      <w:r w:rsidRPr="00DC0DF3">
        <w:t>，用于建模全局依赖关系，帮助模型理解病害区域上下文语义</w:t>
      </w:r>
      <w:r w:rsidRPr="00DC0DF3">
        <w:rPr>
          <w:rFonts w:hint="eastAsia"/>
        </w:rPr>
        <w:t>，</w:t>
      </w:r>
      <w:r w:rsidRPr="00DC0DF3">
        <w:t>在复杂背景下</w:t>
      </w:r>
      <w:r w:rsidRPr="00DC0DF3">
        <w:rPr>
          <w:rFonts w:hint="eastAsia"/>
        </w:rPr>
        <w:t>校准</w:t>
      </w:r>
      <w:r w:rsidRPr="00DC0DF3">
        <w:t>确定目标</w:t>
      </w:r>
      <w:r w:rsidRPr="00DC0DF3">
        <w:rPr>
          <w:rFonts w:hint="eastAsia"/>
        </w:rPr>
        <w:t>位置</w:t>
      </w:r>
      <w:r w:rsidRPr="00DC0DF3">
        <w:t>。</w:t>
      </w:r>
      <w:r w:rsidRPr="00DC0DF3">
        <w:rPr>
          <w:rFonts w:hint="eastAsia"/>
        </w:rPr>
        <w:t>两分支输出融合后，再经</w:t>
      </w:r>
      <w:r w:rsidRPr="00DC0DF3">
        <w:rPr>
          <w:rFonts w:hint="eastAsia"/>
        </w:rPr>
        <w:t>1</w:t>
      </w:r>
      <w:r w:rsidRPr="00DC0DF3">
        <w:rPr>
          <w:rFonts w:hint="eastAsia"/>
        </w:rPr>
        <w:t>×</w:t>
      </w:r>
      <w:r w:rsidRPr="00DC0DF3">
        <w:rPr>
          <w:rFonts w:hint="eastAsia"/>
        </w:rPr>
        <w:t>1</w:t>
      </w:r>
      <w:r w:rsidRPr="00DC0DF3">
        <w:rPr>
          <w:rFonts w:hint="eastAsia"/>
        </w:rPr>
        <w:t>卷积</w:t>
      </w:r>
      <w:proofErr w:type="gramStart"/>
      <w:r w:rsidRPr="00DC0DF3">
        <w:rPr>
          <w:rFonts w:hint="eastAsia"/>
        </w:rPr>
        <w:t>降维回到</w:t>
      </w:r>
      <w:proofErr w:type="gramEnd"/>
      <w:r w:rsidRPr="00DC0DF3">
        <w:rPr>
          <w:rFonts w:hint="eastAsia"/>
        </w:rPr>
        <w:t>原始通道，与残差连接融合后输出。</w:t>
      </w:r>
    </w:p>
    <w:p w14:paraId="281F7BD3" w14:textId="548B9243" w:rsidR="009014B3" w:rsidRPr="00DC0DF3" w:rsidRDefault="009014B3">
      <w:pPr>
        <w:ind w:firstLine="360"/>
        <w:rPr>
          <w:rFonts w:hint="eastAsia"/>
        </w:rPr>
      </w:pPr>
      <w:proofErr w:type="spellStart"/>
      <w:r w:rsidRPr="009014B3">
        <w:t>iRMB</w:t>
      </w:r>
      <w:proofErr w:type="spellEnd"/>
      <w:r w:rsidRPr="009014B3">
        <w:t>的元移动</w:t>
      </w:r>
      <w:proofErr w:type="gramStart"/>
      <w:r w:rsidRPr="009014B3">
        <w:t>块设计</w:t>
      </w:r>
      <w:proofErr w:type="gramEnd"/>
      <w:r w:rsidRPr="009014B3">
        <w:t>支持高效算子的灵活替换与扩展比率的动态调整，实现模型模块化与任务性，满足移动</w:t>
      </w:r>
      <w:proofErr w:type="gramStart"/>
      <w:r w:rsidRPr="009014B3">
        <w:t>端部署</w:t>
      </w:r>
      <w:proofErr w:type="gramEnd"/>
      <w:r w:rsidRPr="009014B3">
        <w:t>需求；倒置残差结构优化了信息流通与梯度传播，保证了训练稳定性；轻量化特性使其适用于移动设备上的密集预测任务，可用于桑叶图像中尺蠖等小目标与大面积病斑的协同检测。</w:t>
      </w:r>
    </w:p>
    <w:sdt>
      <w:sdtPr>
        <w:rPr>
          <w:rStyle w:val="Char"/>
          <w:rFonts w:hint="eastAsia"/>
        </w:rPr>
        <w:id w:val="-19937727"/>
        <w:placeholder>
          <w:docPart w:val="5A7A2F84FF444C0A8D23DEB120337F3D"/>
        </w:placeholder>
      </w:sdtPr>
      <w:sdtContent>
        <w:p w14:paraId="48BA27FB" w14:textId="340F66B6" w:rsidR="009F7FBF" w:rsidRDefault="00000000">
          <w:pPr>
            <w:pStyle w:val="af0"/>
            <w:spacing w:before="156" w:after="156"/>
          </w:pPr>
          <w:r>
            <w:rPr>
              <w:rStyle w:val="Char"/>
              <w:rFonts w:hint="eastAsia"/>
            </w:rPr>
            <w:t>1.3</w:t>
          </w:r>
          <w:r>
            <w:rPr>
              <w:rStyle w:val="Char"/>
              <w:rFonts w:hint="eastAsia"/>
            </w:rPr>
            <w:t>注意力尺度序列融合</w:t>
          </w:r>
          <w:r>
            <w:rPr>
              <w:rStyle w:val="Char"/>
              <w:rFonts w:hint="eastAsia"/>
            </w:rPr>
            <w:t>ASF</w:t>
          </w:r>
          <w:r>
            <w:rPr>
              <w:rStyle w:val="Char"/>
              <w:rFonts w:hint="eastAsia"/>
            </w:rPr>
            <w:t>模块</w:t>
          </w:r>
        </w:p>
      </w:sdtContent>
    </w:sdt>
    <w:p w14:paraId="289C97FC" w14:textId="75F07C7A" w:rsidR="009F7FBF" w:rsidRPr="00DC0DF3" w:rsidRDefault="00000000">
      <w:pPr>
        <w:ind w:firstLine="360"/>
      </w:pPr>
      <w:r w:rsidRPr="00DC0DF3">
        <w:rPr>
          <w:rFonts w:hint="eastAsia"/>
        </w:rPr>
        <w:t>ASF</w:t>
      </w:r>
      <w:r w:rsidRPr="00DC0DF3">
        <w:rPr>
          <w:rFonts w:hint="eastAsia"/>
        </w:rPr>
        <w:t>核心创新在于</w:t>
      </w:r>
      <w:r w:rsidRPr="00DC0DF3">
        <w:rPr>
          <w:rFonts w:hint="eastAsia"/>
        </w:rPr>
        <w:t>Neck</w:t>
      </w:r>
      <w:r w:rsidRPr="00DC0DF3">
        <w:rPr>
          <w:rFonts w:hint="eastAsia"/>
        </w:rPr>
        <w:t>集成</w:t>
      </w:r>
      <w:r w:rsidR="002D26E7" w:rsidRPr="00DC0DF3">
        <w:rPr>
          <w:rFonts w:hint="eastAsia"/>
        </w:rPr>
        <w:t>SSFF</w:t>
      </w:r>
      <w:r w:rsidR="00BD14E2">
        <w:rPr>
          <w:rFonts w:hint="eastAsia"/>
        </w:rPr>
        <w:t>和</w:t>
      </w:r>
      <w:r w:rsidR="002D26E7" w:rsidRPr="00DC0DF3">
        <w:rPr>
          <w:rFonts w:hint="eastAsia"/>
        </w:rPr>
        <w:t>TFE</w:t>
      </w:r>
      <w:r w:rsidRPr="00DC0DF3">
        <w:rPr>
          <w:rFonts w:hint="eastAsia"/>
        </w:rPr>
        <w:t>两个并行模</w:t>
      </w:r>
      <w:r w:rsidRPr="00DC0DF3">
        <w:rPr>
          <w:rFonts w:hint="eastAsia"/>
        </w:rPr>
        <w:t>块，协同完成多尺度特征的深度融合与注意力校准</w:t>
      </w:r>
      <w:r w:rsidR="00BD14E2">
        <w:rPr>
          <w:rFonts w:hint="eastAsia"/>
        </w:rPr>
        <w:t>，由图</w:t>
      </w:r>
      <w:r w:rsidR="00BD14E2">
        <w:rPr>
          <w:rFonts w:hint="eastAsia"/>
        </w:rPr>
        <w:t>4</w:t>
      </w:r>
      <w:r w:rsidR="00BD14E2">
        <w:rPr>
          <w:rFonts w:hint="eastAsia"/>
        </w:rPr>
        <w:t>可见整体模型框架。</w:t>
      </w:r>
    </w:p>
    <w:p w14:paraId="1A7F632F" w14:textId="74DF2A7B" w:rsidR="009F7FBF" w:rsidRDefault="009F7FBF">
      <w:pPr>
        <w:ind w:firstLine="360"/>
        <w:rPr>
          <w:rStyle w:val="Char4"/>
        </w:rPr>
      </w:pPr>
    </w:p>
    <w:p w14:paraId="240CC43D" w14:textId="3CE9AC83" w:rsidR="009F7FBF" w:rsidRDefault="00000000">
      <w:pPr>
        <w:ind w:firstLine="360"/>
      </w:pPr>
      <w:r>
        <w:rPr>
          <w:rStyle w:val="Char4"/>
          <w:rFonts w:hint="eastAsia"/>
        </w:rPr>
        <w:t>图</w:t>
      </w:r>
      <w:r>
        <w:rPr>
          <w:rStyle w:val="Char4"/>
          <w:rFonts w:hint="eastAsia"/>
        </w:rPr>
        <w:t>4</w:t>
      </w:r>
      <w:sdt>
        <w:sdtPr>
          <w:rPr>
            <w:rStyle w:val="Char4"/>
          </w:rPr>
          <w:id w:val="-120002974"/>
          <w:placeholder>
            <w:docPart w:val="2246A78C44B5488EAF04E189D6667B71"/>
          </w:placeholder>
        </w:sdtPr>
        <w:sdtContent>
          <w:r>
            <w:rPr>
              <w:rStyle w:val="Char4"/>
              <w:rFonts w:hint="eastAsia"/>
            </w:rPr>
            <w:t>ASF</w:t>
          </w:r>
          <w:r>
            <w:rPr>
              <w:rStyle w:val="Char4"/>
              <w:rFonts w:hint="eastAsia"/>
            </w:rPr>
            <w:t>整体架构</w:t>
          </w:r>
          <w:r w:rsidR="00BD14E2">
            <w:rPr>
              <w:rStyle w:val="Char4"/>
              <w:rFonts w:hint="eastAsia"/>
            </w:rPr>
            <w:t>图</w:t>
          </w:r>
        </w:sdtContent>
      </w:sdt>
    </w:p>
    <w:p w14:paraId="379CFECE" w14:textId="399A7107" w:rsidR="00BD14E2" w:rsidRPr="00BD14E2" w:rsidRDefault="00000000">
      <w:pPr>
        <w:ind w:firstLine="360"/>
        <w:rPr>
          <w:rFonts w:hint="eastAsia"/>
        </w:rPr>
      </w:pPr>
      <w:r w:rsidRPr="00DC0DF3">
        <w:rPr>
          <w:rFonts w:hint="eastAsia"/>
        </w:rPr>
        <w:t>SSFF</w:t>
      </w:r>
      <w:r w:rsidRPr="00DC0DF3">
        <w:rPr>
          <w:rFonts w:hint="eastAsia"/>
        </w:rPr>
        <w:t>模块通聚合主干网络不同层级的特征图，借助</w:t>
      </w:r>
      <w:r w:rsidRPr="00DC0DF3">
        <w:rPr>
          <w:rFonts w:hint="eastAsia"/>
        </w:rPr>
        <w:t>3D</w:t>
      </w:r>
      <w:r w:rsidRPr="00DC0DF3">
        <w:rPr>
          <w:rFonts w:hint="eastAsia"/>
        </w:rPr>
        <w:t>卷积建模跨尺度依赖关系，生成多尺度特征表示，使模型可</w:t>
      </w:r>
      <w:r w:rsidR="00BD14E2">
        <w:rPr>
          <w:rFonts w:hint="eastAsia"/>
        </w:rPr>
        <w:t>以</w:t>
      </w:r>
      <w:r w:rsidRPr="00DC0DF3">
        <w:rPr>
          <w:rFonts w:hint="eastAsia"/>
        </w:rPr>
        <w:t>同时捕捉小目标害虫与大面积病斑的特征；</w:t>
      </w:r>
      <w:r w:rsidR="00D75082" w:rsidRPr="00D75082">
        <w:t>TFE</w:t>
      </w:r>
      <w:r w:rsidR="00D75082" w:rsidRPr="00D75082">
        <w:t>模块通过在空间维度对大，中，小三种尺寸的特征图进行拼接的方式，获取精细的空间信息，以此推动不同尺度特征间的信息交互，进而强化模型在多尺度特征方面的表达能力，避免小目标位置信息出现丢失的状况</w:t>
      </w:r>
      <w:r w:rsidR="00D75082">
        <w:rPr>
          <w:rFonts w:hint="eastAsia"/>
        </w:rPr>
        <w:t>；</w:t>
      </w:r>
      <w:r w:rsidRPr="00DC0DF3">
        <w:rPr>
          <w:rFonts w:hint="eastAsia"/>
        </w:rPr>
        <w:t>CPAM</w:t>
      </w:r>
      <w:r w:rsidRPr="00DC0DF3">
        <w:rPr>
          <w:rFonts w:hint="eastAsia"/>
        </w:rPr>
        <w:t>接收</w:t>
      </w:r>
      <w:r w:rsidRPr="00DC0DF3">
        <w:rPr>
          <w:rFonts w:hint="eastAsia"/>
        </w:rPr>
        <w:t>SSFF</w:t>
      </w:r>
      <w:r w:rsidRPr="00DC0DF3">
        <w:rPr>
          <w:rFonts w:hint="eastAsia"/>
        </w:rPr>
        <w:t>与</w:t>
      </w:r>
      <w:r w:rsidRPr="00DC0DF3">
        <w:rPr>
          <w:rFonts w:hint="eastAsia"/>
        </w:rPr>
        <w:t>TFE</w:t>
      </w:r>
      <w:r w:rsidRPr="00DC0DF3">
        <w:rPr>
          <w:rFonts w:hint="eastAsia"/>
        </w:rPr>
        <w:t>的整合信息后，通过协同校准通道与空间维度的权重，强化跨尺度特征</w:t>
      </w:r>
      <w:proofErr w:type="gramStart"/>
      <w:r w:rsidRPr="00DC0DF3">
        <w:rPr>
          <w:rFonts w:hint="eastAsia"/>
        </w:rPr>
        <w:t>交互与</w:t>
      </w:r>
      <w:proofErr w:type="gramEnd"/>
      <w:r w:rsidRPr="00DC0DF3">
        <w:rPr>
          <w:rFonts w:hint="eastAsia"/>
        </w:rPr>
        <w:t>关键信息聚焦，助力模型在复杂田间背景下精准锁定病害区域、抑制无关干扰信息。</w:t>
      </w:r>
    </w:p>
    <w:p w14:paraId="28F44427" w14:textId="1E165149" w:rsidR="009F7FBF" w:rsidRDefault="00000000">
      <w:pPr>
        <w:pStyle w:val="ae"/>
        <w:spacing w:before="312" w:after="312"/>
      </w:pPr>
      <w:sdt>
        <w:sdtPr>
          <w:rPr>
            <w:rStyle w:val="af"/>
          </w:rPr>
          <w:id w:val="378126465"/>
          <w:placeholder>
            <w:docPart w:val="471208EB32904F8A9CCFBF4B71DDBABD"/>
          </w:placeholder>
        </w:sdtPr>
        <w:sdtEndPr>
          <w:rPr>
            <w:rStyle w:val="a1"/>
          </w:rPr>
        </w:sdtEndPr>
        <w:sdtContent>
          <w:r w:rsidR="00562C5D">
            <w:rPr>
              <w:rStyle w:val="af"/>
              <w:rFonts w:hint="eastAsia"/>
            </w:rPr>
            <w:t>2</w:t>
          </w:r>
          <w:r>
            <w:rPr>
              <w:rStyle w:val="af"/>
              <w:rFonts w:hint="eastAsia"/>
            </w:rPr>
            <w:t>实验设置与结果分析</w:t>
          </w:r>
        </w:sdtContent>
      </w:sdt>
    </w:p>
    <w:p w14:paraId="3DE75719" w14:textId="317CC969" w:rsidR="009F7FBF" w:rsidRDefault="00000000">
      <w:pPr>
        <w:ind w:firstLineChars="0" w:firstLine="0"/>
        <w:rPr>
          <w:lang w:val="en-GB"/>
        </w:rPr>
      </w:pPr>
      <w:sdt>
        <w:sdtPr>
          <w:rPr>
            <w:rStyle w:val="Char"/>
          </w:rPr>
          <w:id w:val="-982853741"/>
          <w:placeholder>
            <w:docPart w:val="5F7742DB30714E149D3C6467BD71075F"/>
          </w:placeholder>
        </w:sdtPr>
        <w:sdtEndPr>
          <w:rPr>
            <w:rStyle w:val="a1"/>
            <w:rFonts w:eastAsia="宋体"/>
          </w:rPr>
        </w:sdtEndPr>
        <w:sdtContent>
          <w:r w:rsidR="00562C5D">
            <w:rPr>
              <w:rStyle w:val="Char"/>
              <w:rFonts w:hint="eastAsia"/>
            </w:rPr>
            <w:t>2</w:t>
          </w:r>
          <w:r>
            <w:rPr>
              <w:rStyle w:val="Char"/>
              <w:rFonts w:hint="eastAsia"/>
            </w:rPr>
            <w:t>.1</w:t>
          </w:r>
          <w:r>
            <w:rPr>
              <w:rStyle w:val="Char"/>
              <w:rFonts w:hint="eastAsia"/>
            </w:rPr>
            <w:t>试验环境与参数设置</w:t>
          </w:r>
        </w:sdtContent>
      </w:sdt>
    </w:p>
    <w:sdt>
      <w:sdtPr>
        <w:rPr>
          <w:rStyle w:val="af2"/>
        </w:rPr>
        <w:id w:val="1973712113"/>
        <w:placeholder>
          <w:docPart w:val="0D9FE8A4625E4E63B477D5CF014B6FFA"/>
        </w:placeholder>
      </w:sdtPr>
      <w:sdtEndPr>
        <w:rPr>
          <w:rStyle w:val="af2"/>
          <w:rFonts w:hint="eastAsia"/>
        </w:rPr>
      </w:sdtEndPr>
      <w:sdtContent>
        <w:p w14:paraId="6F052622" w14:textId="25288630" w:rsidR="009F7FBF" w:rsidRDefault="00562C5D">
          <w:pPr>
            <w:ind w:firstLineChars="0" w:firstLine="0"/>
            <w:rPr>
              <w:rFonts w:eastAsia="楷体"/>
              <w:color w:val="000000"/>
              <w:lang w:val="en-GB"/>
            </w:rPr>
          </w:pPr>
          <w:r>
            <w:rPr>
              <w:rStyle w:val="af2"/>
              <w:rFonts w:hint="eastAsia"/>
            </w:rPr>
            <w:t>2.1.1</w:t>
          </w:r>
          <w:r>
            <w:rPr>
              <w:rStyle w:val="af2"/>
              <w:rFonts w:hint="eastAsia"/>
            </w:rPr>
            <w:t>参数设置</w:t>
          </w:r>
        </w:p>
      </w:sdtContent>
    </w:sdt>
    <w:p w14:paraId="3394CE34" w14:textId="18CC0061" w:rsidR="009F7FBF" w:rsidRDefault="00000000">
      <w:pPr>
        <w:ind w:firstLine="360"/>
      </w:pPr>
      <w:r>
        <w:rPr>
          <w:rFonts w:hint="eastAsia"/>
        </w:rPr>
        <w:t>本研究使用硬件平台为</w:t>
      </w:r>
      <w:r>
        <w:rPr>
          <w:rFonts w:hint="eastAsia"/>
        </w:rPr>
        <w:t>NVIDIA GeForce RTX3080</w:t>
      </w:r>
      <w:r>
        <w:rPr>
          <w:rFonts w:hint="eastAsia"/>
        </w:rPr>
        <w:t>显卡；软件环境为</w:t>
      </w:r>
      <w:r>
        <w:rPr>
          <w:rFonts w:hint="eastAsia"/>
        </w:rPr>
        <w:t>Python3.9.25</w:t>
      </w:r>
      <w:r>
        <w:rPr>
          <w:rFonts w:hint="eastAsia"/>
        </w:rPr>
        <w:t>、</w:t>
      </w:r>
      <w:r>
        <w:rPr>
          <w:rFonts w:hint="eastAsia"/>
        </w:rPr>
        <w:t>PyTorch1.12.1</w:t>
      </w:r>
      <w:r>
        <w:rPr>
          <w:rFonts w:hint="eastAsia"/>
        </w:rPr>
        <w:t>、</w:t>
      </w:r>
      <w:r>
        <w:rPr>
          <w:rFonts w:hint="eastAsia"/>
        </w:rPr>
        <w:t>CUDA11.3</w:t>
      </w:r>
      <w:r>
        <w:rPr>
          <w:rFonts w:hint="eastAsia"/>
        </w:rPr>
        <w:t>，操作系统为</w:t>
      </w:r>
      <w:r>
        <w:rPr>
          <w:rFonts w:hint="eastAsia"/>
        </w:rPr>
        <w:t>Windows11</w:t>
      </w:r>
      <w:r>
        <w:rPr>
          <w:rFonts w:hint="eastAsia"/>
        </w:rPr>
        <w:t>；训练参数：输入图像尺寸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640</w:t>
      </w:r>
      <w:r>
        <w:rPr>
          <w:rFonts w:hint="eastAsia"/>
        </w:rPr>
        <w:t>，批次大小为</w:t>
      </w:r>
      <w:r>
        <w:rPr>
          <w:rFonts w:hint="eastAsia"/>
        </w:rPr>
        <w:t>48</w:t>
      </w:r>
      <w:r>
        <w:rPr>
          <w:rFonts w:hint="eastAsia"/>
        </w:rPr>
        <w:t>，训练轮数为</w:t>
      </w:r>
      <w:r>
        <w:rPr>
          <w:rFonts w:hint="eastAsia"/>
        </w:rPr>
        <w:t>300</w:t>
      </w:r>
      <w:r>
        <w:rPr>
          <w:rFonts w:hint="eastAsia"/>
        </w:rPr>
        <w:t>轮。</w:t>
      </w:r>
      <w:r w:rsidR="00D75082" w:rsidRPr="00D75082">
        <w:t>运用</w:t>
      </w:r>
      <w:r w:rsidR="00D75082" w:rsidRPr="00D75082">
        <w:t>SGD</w:t>
      </w:r>
      <w:r w:rsidR="00D75082" w:rsidRPr="00D75082">
        <w:t>优化</w:t>
      </w:r>
      <w:proofErr w:type="gramStart"/>
      <w:r w:rsidR="00D75082" w:rsidRPr="00D75082">
        <w:t>器开展</w:t>
      </w:r>
      <w:proofErr w:type="gramEnd"/>
      <w:r w:rsidR="00D75082" w:rsidRPr="00D75082">
        <w:t>相关操作，起始学习率设定为</w:t>
      </w:r>
      <w:r w:rsidR="00D75082" w:rsidRPr="00D75082">
        <w:t>0.01</w:t>
      </w:r>
      <w:r w:rsidR="00D75082" w:rsidRPr="00D75082">
        <w:t>，动量值为</w:t>
      </w:r>
      <w:r w:rsidR="00D75082" w:rsidRPr="00D75082">
        <w:t>0.937</w:t>
      </w:r>
      <w:r w:rsidR="00D75082" w:rsidRPr="00D75082">
        <w:t>，权重衰减系数是</w:t>
      </w:r>
      <w:r w:rsidR="00D75082" w:rsidRPr="00D75082">
        <w:t>0.0005</w:t>
      </w:r>
      <w:r w:rsidR="00D75082" w:rsidRPr="00D75082">
        <w:t>。</w:t>
      </w:r>
    </w:p>
    <w:p w14:paraId="6EB77170" w14:textId="6C99E82B" w:rsidR="009F7FBF" w:rsidRPr="002D26E7" w:rsidRDefault="00F92524">
      <w:pPr>
        <w:ind w:firstLine="360"/>
      </w:pPr>
      <w:r w:rsidRPr="00F92524">
        <w:tab/>
      </w:r>
      <w:r w:rsidRPr="00F92524">
        <w:t>训练模型所用的损失函数包括分类损失与回归损失这两部分，总体损失函数写为</w:t>
      </w:r>
      <w:r>
        <w:rPr>
          <w:rFonts w:hint="eastAsia"/>
        </w:rPr>
        <w:t>：</w:t>
      </w:r>
    </w:p>
    <w:bookmarkStart w:id="2" w:name="OLE_LINK2"/>
    <w:p w14:paraId="0E87B9A5" w14:textId="77777777" w:rsidR="009F7FBF" w:rsidRPr="002D26E7" w:rsidRDefault="00000000">
      <w:pPr>
        <w:ind w:firstLineChars="0" w:firstLine="0"/>
        <w:jc w:val="center"/>
      </w:pPr>
      <w:r w:rsidRPr="002D26E7">
        <w:rPr>
          <w:rFonts w:hint="eastAsia"/>
          <w:position w:val="-12"/>
        </w:rPr>
        <w:object w:dxaOrig="1972" w:dyaOrig="366" w14:anchorId="68C493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98.45pt;height:18.25pt" o:ole="">
            <v:imagedata r:id="rId16" o:title=""/>
          </v:shape>
          <o:OLEObject Type="Embed" ProgID="Equation.DSMT4" ShapeID="_x0000_i1076" DrawAspect="Content" ObjectID="_1838848690" r:id="rId17"/>
        </w:object>
      </w:r>
      <w:bookmarkEnd w:id="2"/>
    </w:p>
    <w:p w14:paraId="07E9AE69" w14:textId="19168B2D" w:rsidR="009F7FBF" w:rsidRPr="002D26E7" w:rsidRDefault="00562C5D">
      <w:pPr>
        <w:ind w:firstLineChars="0" w:firstLine="0"/>
      </w:pPr>
      <w:r w:rsidRPr="002D26E7">
        <w:rPr>
          <w:rFonts w:hint="eastAsia"/>
        </w:rPr>
        <w:t xml:space="preserve">  </w:t>
      </w:r>
      <w:r w:rsidRPr="002D26E7">
        <w:rPr>
          <w:rFonts w:hint="eastAsia"/>
        </w:rPr>
        <w:t>式中：</w:t>
      </w:r>
      <w:r w:rsidRPr="002D26E7">
        <w:rPr>
          <w:position w:val="-4"/>
        </w:rPr>
        <w:object w:dxaOrig="222" w:dyaOrig="266" w14:anchorId="584EDFDE">
          <v:shape id="_x0000_i1026" type="#_x0000_t75" style="width:10.95pt;height:13.2pt" o:ole="">
            <v:imagedata r:id="rId18" o:title=""/>
          </v:shape>
          <o:OLEObject Type="Embed" ProgID="Equation.DSMT4" ShapeID="_x0000_i1026" DrawAspect="Content" ObjectID="_1838848691" r:id="rId19"/>
        </w:object>
      </w:r>
      <w:proofErr w:type="gramStart"/>
      <w:r w:rsidRPr="002D26E7">
        <w:rPr>
          <w:rFonts w:hint="eastAsia"/>
        </w:rPr>
        <w:t>表示总</w:t>
      </w:r>
      <w:proofErr w:type="gramEnd"/>
      <w:r w:rsidRPr="002D26E7">
        <w:rPr>
          <w:rFonts w:hint="eastAsia"/>
        </w:rPr>
        <w:t>损失；</w:t>
      </w:r>
      <w:r w:rsidRPr="002D26E7">
        <w:rPr>
          <w:position w:val="-12"/>
        </w:rPr>
        <w:object w:dxaOrig="366" w:dyaOrig="366" w14:anchorId="64EF1C2A">
          <v:shape id="_x0000_i1027" type="#_x0000_t75" style="width:18.25pt;height:18.25pt" o:ole="">
            <v:imagedata r:id="rId20" o:title=""/>
          </v:shape>
          <o:OLEObject Type="Embed" ProgID="Equation.DSMT4" ShapeID="_x0000_i1027" DrawAspect="Content" ObjectID="_1838848692" r:id="rId21"/>
        </w:object>
      </w:r>
      <w:r w:rsidRPr="002D26E7">
        <w:rPr>
          <w:rFonts w:hint="eastAsia"/>
        </w:rPr>
        <w:t>表示分类损失，采用二元交叉</w:t>
      </w:r>
      <w:proofErr w:type="gramStart"/>
      <w:r w:rsidRPr="002D26E7">
        <w:rPr>
          <w:rFonts w:hint="eastAsia"/>
        </w:rPr>
        <w:lastRenderedPageBreak/>
        <w:t>熵</w:t>
      </w:r>
      <w:proofErr w:type="gramEnd"/>
      <w:r w:rsidRPr="002D26E7">
        <w:rPr>
          <w:rFonts w:hint="eastAsia"/>
        </w:rPr>
        <w:t>损失；</w:t>
      </w:r>
      <w:r w:rsidRPr="002D26E7">
        <w:rPr>
          <w:position w:val="-12"/>
        </w:rPr>
        <w:object w:dxaOrig="399" w:dyaOrig="366" w14:anchorId="44187344">
          <v:shape id="_x0000_i1028" type="#_x0000_t75" style="width:20.05pt;height:18.25pt" o:ole="">
            <v:imagedata r:id="rId22" o:title=""/>
          </v:shape>
          <o:OLEObject Type="Embed" ProgID="Equation.DSMT4" ShapeID="_x0000_i1028" DrawAspect="Content" ObjectID="_1838848693" r:id="rId23"/>
        </w:object>
      </w:r>
      <w:r w:rsidRPr="002D26E7">
        <w:rPr>
          <w:rFonts w:hint="eastAsia"/>
        </w:rPr>
        <w:t>表示回归损失，采用</w:t>
      </w:r>
      <w:proofErr w:type="spellStart"/>
      <w:r w:rsidRPr="002D26E7">
        <w:rPr>
          <w:rFonts w:hint="eastAsia"/>
        </w:rPr>
        <w:t>CIoU</w:t>
      </w:r>
      <w:proofErr w:type="spellEnd"/>
      <w:r w:rsidRPr="002D26E7">
        <w:rPr>
          <w:rFonts w:hint="eastAsia"/>
        </w:rPr>
        <w:t>损失；</w:t>
      </w:r>
      <w:r w:rsidRPr="002D26E7">
        <w:rPr>
          <w:position w:val="-12"/>
        </w:rPr>
        <w:object w:dxaOrig="366" w:dyaOrig="366" w14:anchorId="790AC2C7">
          <v:shape id="_x0000_i1029" type="#_x0000_t75" style="width:18.25pt;height:18.25pt" o:ole="">
            <v:imagedata r:id="rId24" o:title=""/>
          </v:shape>
          <o:OLEObject Type="Embed" ProgID="Equation.DSMT4" ShapeID="_x0000_i1029" DrawAspect="Content" ObjectID="_1838848694" r:id="rId25"/>
        </w:object>
      </w:r>
      <w:r w:rsidRPr="002D26E7">
        <w:rPr>
          <w:rFonts w:hint="eastAsia"/>
        </w:rPr>
        <w:t>=0.5</w:t>
      </w:r>
      <w:r w:rsidRPr="002D26E7">
        <w:rPr>
          <w:rFonts w:hint="eastAsia"/>
        </w:rPr>
        <w:t>、</w:t>
      </w:r>
      <w:r w:rsidRPr="002D26E7">
        <w:rPr>
          <w:position w:val="-12"/>
        </w:rPr>
        <w:object w:dxaOrig="399" w:dyaOrig="366" w14:anchorId="2CDF4CA6">
          <v:shape id="_x0000_i1030" type="#_x0000_t75" style="width:20.05pt;height:18.25pt" o:ole="">
            <v:imagedata r:id="rId26" o:title=""/>
          </v:shape>
          <o:OLEObject Type="Embed" ProgID="Equation.DSMT4" ShapeID="_x0000_i1030" DrawAspect="Content" ObjectID="_1838848695" r:id="rId27"/>
        </w:object>
      </w:r>
      <w:r w:rsidRPr="002D26E7">
        <w:rPr>
          <w:rFonts w:hint="eastAsia"/>
        </w:rPr>
        <w:t>=7.5</w:t>
      </w:r>
      <w:r w:rsidRPr="002D26E7">
        <w:rPr>
          <w:rFonts w:hint="eastAsia"/>
        </w:rPr>
        <w:t>：</w:t>
      </w:r>
      <w:r w:rsidRPr="002D26E7">
        <w:t>分别为分类损失和回归损失的平衡系数</w:t>
      </w:r>
      <w:r w:rsidRPr="002D26E7">
        <w:rPr>
          <w:rFonts w:hint="eastAsia"/>
        </w:rPr>
        <w:t>。</w:t>
      </w:r>
    </w:p>
    <w:p w14:paraId="2AD49FDA" w14:textId="53339557" w:rsidR="009F7FBF" w:rsidRPr="00802A03" w:rsidRDefault="00000000">
      <w:pPr>
        <w:ind w:firstLineChars="0" w:firstLine="360"/>
        <w:rPr>
          <w:color w:val="EE0000"/>
        </w:rPr>
      </w:pPr>
      <w:r w:rsidRPr="00802A03">
        <w:rPr>
          <w:color w:val="EE0000"/>
          <w:position w:val="-6"/>
        </w:rPr>
        <w:object w:dxaOrig="642" w:dyaOrig="277" w14:anchorId="0D8C35A1">
          <v:shape id="_x0000_i1031" type="#_x0000_t75" style="width:31.9pt;height:13.65pt" o:ole="">
            <v:imagedata r:id="rId28" o:title=""/>
          </v:shape>
          <o:OLEObject Type="Embed" ProgID="Equation.DSMT4" ShapeID="_x0000_i1031" DrawAspect="Content" ObjectID="_1838848696" r:id="rId29"/>
        </w:object>
      </w:r>
      <w:r w:rsidR="0012315B" w:rsidRPr="0012315B">
        <w:t>通过约束预测框与真实框之间的重叠面积、中心点距离和宽高比，引导模型生成更精确的预测框；而分类损失</w:t>
      </w:r>
      <w:proofErr w:type="spellStart"/>
      <w:r w:rsidR="0012315B" w:rsidRPr="0012315B">
        <w:t>Lcls</w:t>
      </w:r>
      <w:proofErr w:type="spellEnd"/>
      <w:r w:rsidR="0012315B" w:rsidRPr="0012315B">
        <w:t>则确保模型正确识别病害类别。两者共同引导模型在检测精度和定位精度上取得平衡，通过最小</w:t>
      </w:r>
      <w:proofErr w:type="gramStart"/>
      <w:r w:rsidR="0012315B" w:rsidRPr="0012315B">
        <w:t>化上述</w:t>
      </w:r>
      <w:proofErr w:type="gramEnd"/>
      <w:r w:rsidR="0012315B" w:rsidRPr="0012315B">
        <w:t>损失函数，使模型能够同时优化目标分类精度和边界</w:t>
      </w:r>
      <w:proofErr w:type="gramStart"/>
      <w:r w:rsidR="0012315B" w:rsidRPr="0012315B">
        <w:t>框定位</w:t>
      </w:r>
      <w:proofErr w:type="gramEnd"/>
      <w:r w:rsidR="0012315B" w:rsidRPr="0012315B">
        <w:t>精度</w:t>
      </w:r>
    </w:p>
    <w:p w14:paraId="3A054064" w14:textId="4F7FC615" w:rsidR="009F7FBF" w:rsidRDefault="00000000">
      <w:pPr>
        <w:ind w:firstLineChars="0" w:firstLine="0"/>
      </w:pPr>
      <w:sdt>
        <w:sdtPr>
          <w:rPr>
            <w:rStyle w:val="af2"/>
          </w:rPr>
          <w:id w:val="-1345550955"/>
          <w:placeholder>
            <w:docPart w:val="86913211498A41C4B178F6983B0FEA2A"/>
          </w:placeholder>
        </w:sdtPr>
        <w:sdtEndPr>
          <w:rPr>
            <w:rStyle w:val="af2"/>
            <w:rFonts w:hint="eastAsia"/>
          </w:rPr>
        </w:sdtEndPr>
        <w:sdtContent>
          <w:r w:rsidR="00562C5D">
            <w:rPr>
              <w:rStyle w:val="af2"/>
              <w:rFonts w:hint="eastAsia"/>
            </w:rPr>
            <w:t>2</w:t>
          </w:r>
          <w:r>
            <w:rPr>
              <w:rStyle w:val="af2"/>
              <w:rFonts w:hint="eastAsia"/>
            </w:rPr>
            <w:t>.1.2</w:t>
          </w:r>
          <w:r>
            <w:rPr>
              <w:rStyle w:val="af2"/>
              <w:rFonts w:hint="eastAsia"/>
            </w:rPr>
            <w:t>数据集与评价指标</w:t>
          </w:r>
        </w:sdtContent>
      </w:sdt>
    </w:p>
    <w:p w14:paraId="76842021" w14:textId="5FB62252" w:rsidR="009F7FBF" w:rsidRDefault="00562C5D">
      <w:pPr>
        <w:ind w:firstLine="360"/>
      </w:pPr>
      <w:r>
        <w:rPr>
          <w:rFonts w:hint="eastAsia"/>
        </w:rPr>
        <w:t>本文为验证模型有效性，</w:t>
      </w:r>
      <w:r w:rsidRPr="00562C5D">
        <w:t>所有实验均在相同数据集与训练参数条件下进行</w:t>
      </w:r>
      <w:r>
        <w:rPr>
          <w:rFonts w:hint="eastAsia"/>
        </w:rPr>
        <w:t>，</w:t>
      </w:r>
      <w:r w:rsidRPr="00562C5D">
        <w:t>构建了包含炭疽病、健康叶片、尺蠖、青枯病、</w:t>
      </w:r>
      <w:proofErr w:type="gramStart"/>
      <w:r w:rsidRPr="00562C5D">
        <w:t>黄斑叶甲和</w:t>
      </w:r>
      <w:proofErr w:type="gramEnd"/>
      <w:r w:rsidRPr="00562C5D">
        <w:t>柳蓝叶甲</w:t>
      </w:r>
      <w:r w:rsidRPr="00562C5D">
        <w:t>6</w:t>
      </w:r>
      <w:r w:rsidRPr="00562C5D">
        <w:t>类桑叶病虫害的数据集，共计</w:t>
      </w:r>
      <w:r w:rsidRPr="00562C5D">
        <w:t>2140</w:t>
      </w:r>
      <w:r w:rsidRPr="00562C5D">
        <w:t>张图像，标注目标实例</w:t>
      </w:r>
      <w:r w:rsidRPr="00562C5D">
        <w:t>2275</w:t>
      </w:r>
      <w:r w:rsidRPr="00562C5D">
        <w:t>个。</w:t>
      </w:r>
    </w:p>
    <w:p w14:paraId="45D19018" w14:textId="77777777" w:rsidR="009F7FBF" w:rsidRDefault="00000000">
      <w:pPr>
        <w:pStyle w:val="aff4"/>
        <w:spacing w:before="312" w:after="156"/>
        <w:rPr>
          <w:rFonts w:hAnsi="黑体" w:hint="eastAsia"/>
        </w:rPr>
      </w:pPr>
      <w:r>
        <w:rPr>
          <w:rFonts w:hAnsi="黑体" w:hint="eastAsia"/>
        </w:rPr>
        <w:t>表</w:t>
      </w:r>
      <w:r>
        <w:rPr>
          <w:rFonts w:hAnsi="黑体" w:hint="eastAsia"/>
        </w:rPr>
        <w:t>1</w:t>
      </w:r>
      <w:sdt>
        <w:sdtPr>
          <w:rPr>
            <w:rStyle w:val="Char3"/>
          </w:rPr>
          <w:id w:val="-145354198"/>
          <w:placeholder>
            <w:docPart w:val="A7590DFBBFEF4128AF0518E2CFC518DF"/>
          </w:placeholder>
        </w:sdtPr>
        <w:sdtEndPr>
          <w:rPr>
            <w:rStyle w:val="a1"/>
          </w:rPr>
        </w:sdtEndPr>
        <w:sdtContent>
          <w:r>
            <w:rPr>
              <w:rStyle w:val="Char3"/>
              <w:rFonts w:hint="eastAsia"/>
            </w:rPr>
            <w:t>各类别样本分布情况</w:t>
          </w:r>
        </w:sdtContent>
      </w:sdt>
    </w:p>
    <w:tbl>
      <w:tblPr>
        <w:tblStyle w:val="a9"/>
        <w:tblW w:w="460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4"/>
        <w:gridCol w:w="1534"/>
        <w:gridCol w:w="1534"/>
      </w:tblGrid>
      <w:tr w:rsidR="009F7FBF" w14:paraId="32932193" w14:textId="77777777">
        <w:trPr>
          <w:trHeight w:val="369"/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1391B72C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 w:hint="eastAsia"/>
                <w:kern w:val="0"/>
                <w:sz w:val="15"/>
                <w:szCs w:val="15"/>
              </w:rPr>
              <w:t>病害</w:t>
            </w:r>
            <w:r>
              <w:rPr>
                <w:rFonts w:cs="Times New Roman"/>
                <w:kern w:val="0"/>
                <w:sz w:val="15"/>
                <w:szCs w:val="15"/>
              </w:rPr>
              <w:t>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582CCD4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图像个数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49CC02C5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实例个数</w:t>
            </w:r>
          </w:p>
        </w:tc>
      </w:tr>
      <w:tr w:rsidR="009F7FBF" w14:paraId="0D2097D4" w14:textId="77777777">
        <w:trPr>
          <w:trHeight w:val="381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17BCE5B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炭疽病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15A85D9E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 w:hint="eastAsia"/>
                <w:kern w:val="0"/>
                <w:sz w:val="15"/>
                <w:szCs w:val="15"/>
              </w:rPr>
              <w:t>787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71C20BB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1021</w:t>
            </w:r>
          </w:p>
        </w:tc>
      </w:tr>
      <w:tr w:rsidR="009F7FBF" w14:paraId="26B356CC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366D571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健康叶片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B2D43D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572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684FB8E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423</w:t>
            </w:r>
          </w:p>
        </w:tc>
      </w:tr>
      <w:tr w:rsidR="009F7FBF" w14:paraId="0D9C550E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9158C4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尺蠖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AB35429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254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CB096F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286</w:t>
            </w:r>
          </w:p>
        </w:tc>
      </w:tr>
      <w:tr w:rsidR="009F7FBF" w14:paraId="50699DCA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177ACF6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青枯病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334005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207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2BD3CF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319</w:t>
            </w:r>
          </w:p>
        </w:tc>
      </w:tr>
      <w:tr w:rsidR="009F7FBF" w14:paraId="26D93294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ED7364E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proofErr w:type="gramStart"/>
            <w:r>
              <w:rPr>
                <w:rFonts w:cs="Times New Roman"/>
                <w:kern w:val="0"/>
                <w:sz w:val="15"/>
                <w:szCs w:val="15"/>
              </w:rPr>
              <w:t>黄斑叶甲</w:t>
            </w:r>
            <w:proofErr w:type="gram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4B4C11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155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B1FA38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181</w:t>
            </w:r>
          </w:p>
        </w:tc>
      </w:tr>
      <w:tr w:rsidR="009F7FBF" w14:paraId="14CF9471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5761162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柳蓝叶甲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85D09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165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A0119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45</w:t>
            </w:r>
          </w:p>
        </w:tc>
      </w:tr>
      <w:tr w:rsidR="009F7FBF" w14:paraId="021C9F31" w14:textId="77777777">
        <w:trPr>
          <w:trHeight w:val="369"/>
          <w:jc w:val="center"/>
        </w:trPr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7A7E6A92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合计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5ECB53BB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2140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39580DF7" w14:textId="77777777" w:rsidR="009F7FBF" w:rsidRDefault="00000000">
            <w:pPr>
              <w:ind w:firstLineChars="0" w:firstLine="0"/>
              <w:rPr>
                <w:rFonts w:cs="Times New Roman"/>
                <w:kern w:val="0"/>
                <w:sz w:val="15"/>
                <w:szCs w:val="15"/>
              </w:rPr>
            </w:pPr>
            <w:r>
              <w:rPr>
                <w:rFonts w:cs="Times New Roman"/>
                <w:kern w:val="0"/>
                <w:sz w:val="15"/>
                <w:szCs w:val="15"/>
              </w:rPr>
              <w:t>2275</w:t>
            </w:r>
          </w:p>
        </w:tc>
      </w:tr>
    </w:tbl>
    <w:p w14:paraId="503446E1" w14:textId="483B3C5D" w:rsidR="002D5E98" w:rsidRPr="00587822" w:rsidRDefault="00000000" w:rsidP="002D5E98">
      <w:pPr>
        <w:ind w:firstLine="360"/>
        <w:rPr>
          <w:color w:val="000000" w:themeColor="text1"/>
        </w:rPr>
      </w:pPr>
      <w:r w:rsidRPr="00587822">
        <w:rPr>
          <w:rFonts w:hint="eastAsia"/>
          <w:color w:val="000000" w:themeColor="text1"/>
        </w:rPr>
        <w:t>各类别样本分布如表</w:t>
      </w:r>
      <w:r w:rsidRPr="00587822">
        <w:rPr>
          <w:rFonts w:hint="eastAsia"/>
          <w:color w:val="000000" w:themeColor="text1"/>
        </w:rPr>
        <w:t>1</w:t>
      </w:r>
      <w:r w:rsidRPr="00587822">
        <w:rPr>
          <w:rFonts w:hint="eastAsia"/>
          <w:color w:val="000000" w:themeColor="text1"/>
        </w:rPr>
        <w:t>所示，</w:t>
      </w:r>
      <w:proofErr w:type="gramStart"/>
      <w:r w:rsidRPr="00587822">
        <w:rPr>
          <w:rFonts w:hint="eastAsia"/>
          <w:color w:val="000000" w:themeColor="text1"/>
        </w:rPr>
        <w:t>数据集按</w:t>
      </w:r>
      <w:proofErr w:type="gramEnd"/>
      <w:r w:rsidRPr="00587822">
        <w:rPr>
          <w:rFonts w:hint="eastAsia"/>
          <w:color w:val="000000" w:themeColor="text1"/>
        </w:rPr>
        <w:t>7:3</w:t>
      </w:r>
      <w:r w:rsidRPr="00587822">
        <w:rPr>
          <w:rFonts w:hint="eastAsia"/>
          <w:color w:val="000000" w:themeColor="text1"/>
        </w:rPr>
        <w:t>划分为训练集</w:t>
      </w:r>
      <w:r w:rsidRPr="00587822">
        <w:rPr>
          <w:rFonts w:hint="eastAsia"/>
          <w:color w:val="000000" w:themeColor="text1"/>
        </w:rPr>
        <w:t>1378</w:t>
      </w:r>
      <w:r w:rsidRPr="00587822">
        <w:rPr>
          <w:rFonts w:hint="eastAsia"/>
          <w:color w:val="000000" w:themeColor="text1"/>
        </w:rPr>
        <w:t>张和验证集共包含</w:t>
      </w:r>
      <w:r w:rsidRPr="00587822">
        <w:rPr>
          <w:rFonts w:hint="eastAsia"/>
          <w:color w:val="000000" w:themeColor="text1"/>
        </w:rPr>
        <w:t>645</w:t>
      </w:r>
      <w:r w:rsidRPr="00587822">
        <w:rPr>
          <w:rFonts w:hint="eastAsia"/>
          <w:color w:val="000000" w:themeColor="text1"/>
        </w:rPr>
        <w:t>张，</w:t>
      </w:r>
      <w:r w:rsidRPr="00587822">
        <w:rPr>
          <w:rFonts w:hint="eastAsia"/>
          <w:color w:val="000000" w:themeColor="text1"/>
        </w:rPr>
        <w:t>1003</w:t>
      </w:r>
      <w:r w:rsidRPr="00587822">
        <w:rPr>
          <w:rFonts w:hint="eastAsia"/>
          <w:color w:val="000000" w:themeColor="text1"/>
        </w:rPr>
        <w:t>个标注实例。</w:t>
      </w:r>
      <w:r w:rsidR="002D5E98" w:rsidRPr="00587822">
        <w:rPr>
          <w:color w:val="000000" w:themeColor="text1"/>
        </w:rPr>
        <w:t>图像中目标尺度差异明显，且存在复杂背景、颜色干扰及纹理变化等情况，有利于全面评估模型性能。</w:t>
      </w:r>
    </w:p>
    <w:p w14:paraId="23FC5AC6" w14:textId="1873619B" w:rsidR="009F7FBF" w:rsidRPr="00587822" w:rsidRDefault="00000000">
      <w:pPr>
        <w:ind w:firstLine="360"/>
        <w:rPr>
          <w:color w:val="000000" w:themeColor="text1"/>
        </w:rPr>
      </w:pPr>
      <w:r w:rsidRPr="00587822">
        <w:rPr>
          <w:rFonts w:hint="eastAsia"/>
          <w:color w:val="000000" w:themeColor="text1"/>
        </w:rPr>
        <w:t>本文采用</w:t>
      </w:r>
      <w:r w:rsidRPr="00587822">
        <w:rPr>
          <w:color w:val="000000" w:themeColor="text1"/>
          <w:position w:val="-6"/>
        </w:rPr>
        <w:object w:dxaOrig="543" w:dyaOrig="277" w14:anchorId="1FD8FC61">
          <v:shape id="_x0000_i1067" type="#_x0000_t75" style="width:27.35pt;height:13.65pt" o:ole="">
            <v:imagedata r:id="rId30" o:title=""/>
          </v:shape>
          <o:OLEObject Type="Embed" ProgID="Equation.DSMT4" ShapeID="_x0000_i1067" DrawAspect="Content" ObjectID="_1838848697" r:id="rId31"/>
        </w:object>
      </w:r>
      <w:r w:rsidRPr="00587822">
        <w:rPr>
          <w:rFonts w:hint="eastAsia"/>
          <w:color w:val="000000" w:themeColor="text1"/>
        </w:rPr>
        <w:t>、精确率（</w:t>
      </w:r>
      <w:r w:rsidRPr="00587822">
        <w:rPr>
          <w:rFonts w:hint="eastAsia"/>
          <w:color w:val="000000" w:themeColor="text1"/>
        </w:rPr>
        <w:t>Precision,</w:t>
      </w:r>
      <w:r w:rsidRPr="00587822">
        <w:rPr>
          <w:color w:val="000000" w:themeColor="text1"/>
          <w:position w:val="-4"/>
        </w:rPr>
        <w:object w:dxaOrig="244" w:dyaOrig="266" w14:anchorId="6256DA52">
          <v:shape id="_x0000_i1068" type="#_x0000_t75" style="width:12.3pt;height:13.2pt" o:ole="">
            <v:imagedata r:id="rId32" o:title=""/>
          </v:shape>
          <o:OLEObject Type="Embed" ProgID="Equation.DSMT4" ShapeID="_x0000_i1068" DrawAspect="Content" ObjectID="_1838848698" r:id="rId33"/>
        </w:object>
      </w:r>
      <w:r w:rsidRPr="00587822">
        <w:rPr>
          <w:rFonts w:hint="eastAsia"/>
          <w:color w:val="000000" w:themeColor="text1"/>
        </w:rPr>
        <w:t>）、召回率（</w:t>
      </w:r>
      <w:r w:rsidRPr="00587822">
        <w:rPr>
          <w:rFonts w:hint="eastAsia"/>
          <w:color w:val="000000" w:themeColor="text1"/>
        </w:rPr>
        <w:t>Recall,</w:t>
      </w:r>
      <w:r w:rsidRPr="00587822">
        <w:rPr>
          <w:color w:val="000000" w:themeColor="text1"/>
          <w:position w:val="-4"/>
        </w:rPr>
        <w:object w:dxaOrig="244" w:dyaOrig="266" w14:anchorId="390267C3">
          <v:shape id="_x0000_i1069" type="#_x0000_t75" style="width:12.3pt;height:13.2pt" o:ole="">
            <v:imagedata r:id="rId34" o:title=""/>
          </v:shape>
          <o:OLEObject Type="Embed" ProgID="Equation.DSMT4" ShapeID="_x0000_i1069" DrawAspect="Content" ObjectID="_1838848699" r:id="rId35"/>
        </w:object>
      </w:r>
      <w:r w:rsidRPr="00587822">
        <w:rPr>
          <w:rFonts w:hint="eastAsia"/>
          <w:color w:val="000000" w:themeColor="text1"/>
        </w:rPr>
        <w:t>）、模型参数量以及推理速度作为模型性能评价指标。各指标具体定义如下：</w:t>
      </w:r>
    </w:p>
    <w:p w14:paraId="233331A0" w14:textId="77777777" w:rsidR="009F7FBF" w:rsidRDefault="00000000">
      <w:pPr>
        <w:ind w:firstLine="360"/>
      </w:pPr>
      <w:r>
        <w:rPr>
          <w:rFonts w:hint="eastAsia"/>
        </w:rPr>
        <w:t>精确率和召回率的计算公式为：</w:t>
      </w:r>
    </w:p>
    <w:p w14:paraId="7E039CD7" w14:textId="77777777" w:rsidR="009F7FBF" w:rsidRDefault="00000000">
      <w:pPr>
        <w:ind w:firstLine="360"/>
      </w:pPr>
      <w:r>
        <w:rPr>
          <w:rFonts w:hint="eastAsia"/>
          <w:position w:val="-4"/>
        </w:rPr>
        <w:object w:dxaOrig="177" w:dyaOrig="288" w14:anchorId="2C5373DD">
          <v:shape id="_x0000_i1036" type="#_x0000_t75" style="width:8.65pt;height:14.6pt" o:ole="">
            <v:imagedata r:id="rId36" o:title=""/>
          </v:shape>
          <o:OLEObject Type="Embed" ProgID="Equation.DSMT4" ShapeID="_x0000_i1036" DrawAspect="Content" ObjectID="_1838848700" r:id="rId37"/>
        </w:object>
      </w:r>
      <w:r>
        <w:rPr>
          <w:position w:val="-24"/>
        </w:rPr>
        <w:object w:dxaOrig="1296" w:dyaOrig="620" w14:anchorId="1890BED4">
          <v:shape id="_x0000_i1037" type="#_x0000_t75" style="width:64.7pt;height:31pt" o:ole="">
            <v:imagedata r:id="rId38" o:title=""/>
          </v:shape>
          <o:OLEObject Type="Embed" ProgID="Equation.DSMT4" ShapeID="_x0000_i1037" DrawAspect="Content" ObjectID="_1838848701" r:id="rId39"/>
        </w:object>
      </w:r>
      <w:r>
        <w:rPr>
          <w:position w:val="-24"/>
        </w:rPr>
        <w:object w:dxaOrig="1340" w:dyaOrig="620" w14:anchorId="03F580D1">
          <v:shape id="_x0000_i1038" type="#_x0000_t75" style="width:67pt;height:31pt" o:ole="">
            <v:imagedata r:id="rId40" o:title=""/>
          </v:shape>
          <o:OLEObject Type="Embed" ProgID="Equation.DSMT4" ShapeID="_x0000_i1038" DrawAspect="Content" ObjectID="_1838848702" r:id="rId41"/>
        </w:object>
      </w:r>
    </w:p>
    <w:p w14:paraId="6BA4DC83" w14:textId="77777777" w:rsidR="009F7FBF" w:rsidRDefault="00000000">
      <w:pPr>
        <w:ind w:firstLine="360"/>
        <w:rPr>
          <w:rFonts w:cs="Times New Roman"/>
        </w:rPr>
      </w:pPr>
      <w:r>
        <w:rPr>
          <w:rFonts w:cs="Times New Roman"/>
        </w:rPr>
        <w:t>其中，</w:t>
      </w:r>
      <w:bookmarkStart w:id="3" w:name="MTBlankEqn"/>
      <w:r>
        <w:rPr>
          <w:position w:val="-4"/>
        </w:rPr>
        <w:object w:dxaOrig="343" w:dyaOrig="266" w14:anchorId="7C5B956F">
          <v:shape id="_x0000_i1039" type="#_x0000_t75" style="width:17.3pt;height:13.2pt" o:ole="">
            <v:imagedata r:id="rId42" o:title=""/>
          </v:shape>
          <o:OLEObject Type="Embed" ProgID="Equation.DSMT4" ShapeID="_x0000_i1039" DrawAspect="Content" ObjectID="_1838848703" r:id="rId43"/>
        </w:object>
      </w:r>
      <w:bookmarkEnd w:id="3"/>
      <w:r>
        <w:rPr>
          <w:rFonts w:cs="Times New Roman"/>
        </w:rPr>
        <w:t>为正确检测到的正样本数量，</w:t>
      </w:r>
      <w:r>
        <w:rPr>
          <w:position w:val="-4"/>
        </w:rPr>
        <w:object w:dxaOrig="377" w:dyaOrig="266" w14:anchorId="6080B66A">
          <v:shape id="_x0000_i1040" type="#_x0000_t75" style="width:18.7pt;height:13.2pt" o:ole="">
            <v:imagedata r:id="rId44" o:title=""/>
          </v:shape>
          <o:OLEObject Type="Embed" ProgID="Equation.DSMT4" ShapeID="_x0000_i1040" DrawAspect="Content" ObjectID="_1838848704" r:id="rId45"/>
        </w:object>
      </w:r>
      <w:r>
        <w:rPr>
          <w:rFonts w:cs="Times New Roman"/>
        </w:rPr>
        <w:t>为误检的正样本数量，</w:t>
      </w:r>
      <w:r>
        <w:rPr>
          <w:position w:val="-6"/>
        </w:rPr>
        <w:object w:dxaOrig="421" w:dyaOrig="277" w14:anchorId="44E2DA59">
          <v:shape id="_x0000_i1041" type="#_x0000_t75" style="width:20.95pt;height:13.65pt" o:ole="">
            <v:imagedata r:id="rId46" o:title=""/>
          </v:shape>
          <o:OLEObject Type="Embed" ProgID="Equation.DSMT4" ShapeID="_x0000_i1041" DrawAspect="Content" ObjectID="_1838848705" r:id="rId47"/>
        </w:object>
      </w:r>
      <w:r>
        <w:rPr>
          <w:rFonts w:cs="Times New Roman"/>
        </w:rPr>
        <w:t>为漏检的正样本数量。</w:t>
      </w:r>
    </w:p>
    <w:p w14:paraId="2EAC89E6" w14:textId="77777777" w:rsidR="009F7FBF" w:rsidRDefault="00000000">
      <w:pPr>
        <w:ind w:firstLine="360"/>
        <w:rPr>
          <w:rFonts w:cs="Times New Roman"/>
        </w:rPr>
      </w:pPr>
      <w:r>
        <w:rPr>
          <w:rFonts w:cs="Times New Roman"/>
        </w:rPr>
        <w:t>平均精度（</w:t>
      </w:r>
      <w:r>
        <w:rPr>
          <w:rFonts w:cs="Times New Roman"/>
        </w:rPr>
        <w:t>AP</w:t>
      </w:r>
      <w:r>
        <w:rPr>
          <w:rFonts w:cs="Times New Roman"/>
        </w:rPr>
        <w:t>）为</w:t>
      </w:r>
      <w:r>
        <w:rPr>
          <w:rFonts w:cs="Times New Roman"/>
        </w:rPr>
        <w:t>PR</w:t>
      </w:r>
      <w:r>
        <w:rPr>
          <w:rFonts w:cs="Times New Roman"/>
        </w:rPr>
        <w:t>曲线下的面积，</w:t>
      </w:r>
      <w:bookmarkStart w:id="4" w:name="OLE_LINK5"/>
      <w:r>
        <w:rPr>
          <w:position w:val="-6"/>
        </w:rPr>
        <w:object w:dxaOrig="543" w:dyaOrig="277" w14:anchorId="4DDF5A01">
          <v:shape id="_x0000_i1042" type="#_x0000_t75" style="width:27.35pt;height:13.65pt" o:ole="">
            <v:imagedata r:id="rId30" o:title=""/>
          </v:shape>
          <o:OLEObject Type="Embed" ProgID="Equation.DSMT4" ShapeID="_x0000_i1042" DrawAspect="Content" ObjectID="_1838848706" r:id="rId48"/>
        </w:object>
      </w:r>
      <w:bookmarkEnd w:id="4"/>
      <w:r>
        <w:rPr>
          <w:rFonts w:cs="Times New Roman"/>
        </w:rPr>
        <w:t>为所有类别</w:t>
      </w:r>
      <w:r>
        <w:rPr>
          <w:rFonts w:cs="Times New Roman"/>
        </w:rPr>
        <w:t>AP</w:t>
      </w:r>
      <w:r>
        <w:rPr>
          <w:rFonts w:cs="Times New Roman"/>
        </w:rPr>
        <w:t>的平均值：</w:t>
      </w:r>
    </w:p>
    <w:p w14:paraId="2C32FD38" w14:textId="77777777" w:rsidR="009F7FBF" w:rsidRDefault="00000000">
      <w:pPr>
        <w:ind w:firstLine="360"/>
        <w:jc w:val="center"/>
        <w:rPr>
          <w:rFonts w:cs="Times New Roman"/>
        </w:rPr>
      </w:pPr>
      <w:r>
        <w:rPr>
          <w:rFonts w:cs="Times New Roman"/>
          <w:position w:val="-28"/>
        </w:rPr>
        <w:object w:dxaOrig="1684" w:dyaOrig="676" w14:anchorId="0C8CB1C2">
          <v:shape id="_x0000_i1043" type="#_x0000_t75" style="width:84.3pt;height:33.7pt" o:ole="">
            <v:imagedata r:id="rId49" o:title=""/>
          </v:shape>
          <o:OLEObject Type="Embed" ProgID="Equation.DSMT4" ShapeID="_x0000_i1043" DrawAspect="Content" ObjectID="_1838848707" r:id="rId50"/>
        </w:object>
      </w:r>
    </w:p>
    <w:p w14:paraId="3B291DD1" w14:textId="77777777" w:rsidR="009F7FBF" w:rsidRDefault="00000000">
      <w:pPr>
        <w:ind w:firstLine="360"/>
        <w:rPr>
          <w:rFonts w:cs="Times New Roman"/>
        </w:rPr>
      </w:pPr>
      <w:r>
        <w:rPr>
          <w:rFonts w:cs="Times New Roman"/>
        </w:rPr>
        <w:t>其中，</w:t>
      </w:r>
      <w:r>
        <w:rPr>
          <w:position w:val="-6"/>
        </w:rPr>
        <w:object w:dxaOrig="199" w:dyaOrig="199" w14:anchorId="0C8C0758">
          <v:shape id="_x0000_i1044" type="#_x0000_t75" style="width:10.05pt;height:10.05pt" o:ole="">
            <v:imagedata r:id="rId51" o:title=""/>
          </v:shape>
          <o:OLEObject Type="Embed" ProgID="Equation.DSMT4" ShapeID="_x0000_i1044" DrawAspect="Content" ObjectID="_1838848708" r:id="rId52"/>
        </w:object>
      </w:r>
      <w:r>
        <w:rPr>
          <w:rFonts w:cs="Times New Roman"/>
        </w:rPr>
        <w:t>为类别总数，</w:t>
      </w:r>
      <w:r>
        <w:rPr>
          <w:position w:val="-12"/>
        </w:rPr>
        <w:object w:dxaOrig="399" w:dyaOrig="366" w14:anchorId="7302605B">
          <v:shape id="_x0000_i1045" type="#_x0000_t75" style="width:20.05pt;height:18.25pt" o:ole="">
            <v:imagedata r:id="rId53" o:title=""/>
          </v:shape>
          <o:OLEObject Type="Embed" ProgID="Equation.DSMT4" ShapeID="_x0000_i1045" DrawAspect="Content" ObjectID="_1838848709" r:id="rId54"/>
        </w:object>
      </w:r>
      <w:r>
        <w:rPr>
          <w:rFonts w:cs="Times New Roman"/>
        </w:rPr>
        <w:t>为第</w:t>
      </w:r>
      <w:r>
        <w:rPr>
          <w:rFonts w:cs="Times New Roman"/>
          <w:position w:val="-6"/>
        </w:rPr>
        <w:object w:dxaOrig="144" w:dyaOrig="266" w14:anchorId="3D377566">
          <v:shape id="_x0000_i1046" type="#_x0000_t75" style="width:7.3pt;height:13.2pt" o:ole="">
            <v:imagedata r:id="rId55" o:title=""/>
          </v:shape>
          <o:OLEObject Type="Embed" ProgID="Equation.DSMT4" ShapeID="_x0000_i1046" DrawAspect="Content" ObjectID="_1838848710" r:id="rId56"/>
        </w:object>
      </w:r>
      <w:r>
        <w:rPr>
          <w:rFonts w:cs="Times New Roman"/>
        </w:rPr>
        <w:t>类的平均精度</w:t>
      </w:r>
      <w:r>
        <w:rPr>
          <w:rFonts w:cs="Times New Roman" w:hint="eastAsia"/>
        </w:rPr>
        <w:t>，</w:t>
      </w:r>
      <w:r>
        <w:rPr>
          <w:rFonts w:hint="eastAsia"/>
        </w:rPr>
        <w:t>mAP50</w:t>
      </w:r>
      <w:r>
        <w:rPr>
          <w:rFonts w:cs="Times New Roman"/>
        </w:rPr>
        <w:t>表示</w:t>
      </w:r>
      <w:r>
        <w:rPr>
          <w:position w:val="-6"/>
        </w:rPr>
        <w:object w:dxaOrig="476" w:dyaOrig="277" w14:anchorId="139FAB17">
          <v:shape id="_x0000_i1047" type="#_x0000_t75" style="width:23.7pt;height:13.65pt" o:ole="">
            <v:imagedata r:id="rId57" o:title=""/>
          </v:shape>
          <o:OLEObject Type="Embed" ProgID="Equation.DSMT4" ShapeID="_x0000_i1047" DrawAspect="Content" ObjectID="_1838848711" r:id="rId58"/>
        </w:object>
      </w:r>
      <w:r>
        <w:rPr>
          <w:rFonts w:cs="Times New Roman"/>
        </w:rPr>
        <w:t>阈值为</w:t>
      </w:r>
      <w:r>
        <w:rPr>
          <w:rFonts w:cs="Times New Roman"/>
        </w:rPr>
        <w:t>0.5</w:t>
      </w:r>
      <w:r>
        <w:rPr>
          <w:rFonts w:cs="Times New Roman"/>
        </w:rPr>
        <w:t>时</w:t>
      </w:r>
      <w:r>
        <w:rPr>
          <w:rFonts w:cs="Times New Roman" w:hint="eastAsia"/>
        </w:rPr>
        <w:t>的</w:t>
      </w:r>
      <w:r>
        <w:rPr>
          <w:rFonts w:cs="Times New Roman"/>
        </w:rPr>
        <w:t>平均精度。</w:t>
      </w:r>
    </w:p>
    <w:p w14:paraId="3369B7EA" w14:textId="7D765DB5" w:rsidR="009F7FBF" w:rsidRDefault="00000000">
      <w:pPr>
        <w:ind w:firstLineChars="0" w:firstLine="0"/>
      </w:pPr>
      <w:sdt>
        <w:sdtPr>
          <w:rPr>
            <w:rStyle w:val="Char"/>
          </w:rPr>
          <w:id w:val="7796575"/>
          <w:placeholder>
            <w:docPart w:val="62D162E1D5FB4C2496013DACB280DEB6"/>
          </w:placeholder>
        </w:sdtPr>
        <w:sdtEndPr>
          <w:rPr>
            <w:rStyle w:val="a1"/>
            <w:rFonts w:eastAsia="宋体"/>
          </w:rPr>
        </w:sdtEndPr>
        <w:sdtContent>
          <w:r w:rsidR="002D5E98">
            <w:rPr>
              <w:rStyle w:val="Char"/>
              <w:rFonts w:hint="eastAsia"/>
            </w:rPr>
            <w:t>2</w:t>
          </w:r>
          <w:r>
            <w:rPr>
              <w:rStyle w:val="Char"/>
              <w:rFonts w:hint="eastAsia"/>
            </w:rPr>
            <w:t>.2</w:t>
          </w:r>
          <w:r>
            <w:rPr>
              <w:rStyle w:val="Char"/>
              <w:rFonts w:hint="eastAsia"/>
            </w:rPr>
            <w:t>试验过程分析</w:t>
          </w:r>
        </w:sdtContent>
      </w:sdt>
    </w:p>
    <w:p w14:paraId="20999333" w14:textId="4DA0DD8C" w:rsidR="00C564BE" w:rsidRDefault="005664D8" w:rsidP="00C564BE">
      <w:pPr>
        <w:ind w:firstLineChars="0" w:firstLine="0"/>
      </w:pPr>
      <w:r w:rsidRPr="005664D8">
        <w:rPr>
          <w:rFonts w:hint="eastAsia"/>
        </w:rPr>
        <w:t>本文</w:t>
      </w:r>
      <w:r w:rsidRPr="005664D8">
        <w:t>训练的进程中运用自动混合精度</w:t>
      </w:r>
      <w:r w:rsidRPr="005664D8">
        <w:t>AMP</w:t>
      </w:r>
      <w:r w:rsidRPr="005664D8">
        <w:t>技术，在维持检测精度的基础上加快模型的收敛速度。</w:t>
      </w:r>
      <w:r w:rsidR="00C564BE">
        <w:rPr>
          <w:noProof/>
        </w:rPr>
        <w:drawing>
          <wp:inline distT="0" distB="0" distL="0" distR="0" wp14:anchorId="21764EAE" wp14:editId="52B52228">
            <wp:extent cx="2885440" cy="2166620"/>
            <wp:effectExtent l="0" t="0" r="10160" b="5080"/>
            <wp:docPr id="178109750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</wp:inline>
        </w:drawing>
      </w:r>
    </w:p>
    <w:p w14:paraId="3EB0D8B4" w14:textId="77777777" w:rsidR="00C564BE" w:rsidRDefault="00C564BE" w:rsidP="00C564BE">
      <w:pPr>
        <w:ind w:firstLine="360"/>
        <w:jc w:val="center"/>
      </w:pPr>
      <w:r>
        <w:rPr>
          <w:rStyle w:val="Char4"/>
          <w:rFonts w:hint="eastAsia"/>
        </w:rPr>
        <w:t>图</w:t>
      </w:r>
      <w:r>
        <w:rPr>
          <w:rStyle w:val="Char4"/>
          <w:rFonts w:hint="eastAsia"/>
        </w:rPr>
        <w:t>5</w:t>
      </w:r>
      <w:sdt>
        <w:sdtPr>
          <w:rPr>
            <w:rStyle w:val="Char4"/>
          </w:rPr>
          <w:id w:val="1650942765"/>
          <w:placeholder>
            <w:docPart w:val="B5E98664CBF9497497CC8A45661D872E"/>
          </w:placeholder>
        </w:sdtPr>
        <w:sdtContent>
          <w:r>
            <w:rPr>
              <w:rStyle w:val="Char4"/>
              <w:rFonts w:hint="eastAsia"/>
            </w:rPr>
            <w:t>改进模型训练过程曲线</w:t>
          </w:r>
        </w:sdtContent>
      </w:sdt>
    </w:p>
    <w:p w14:paraId="4BB95909" w14:textId="11327C9B" w:rsidR="00C564BE" w:rsidRPr="005664D8" w:rsidRDefault="00C564BE">
      <w:pPr>
        <w:ind w:firstLine="360"/>
        <w:rPr>
          <w:rFonts w:hint="eastAsia"/>
        </w:rPr>
      </w:pPr>
      <w:r w:rsidRPr="005664D8">
        <w:rPr>
          <w:rFonts w:hint="eastAsia"/>
        </w:rPr>
        <w:t>图</w:t>
      </w:r>
      <w:r w:rsidRPr="005664D8">
        <w:rPr>
          <w:rFonts w:hint="eastAsia"/>
        </w:rPr>
        <w:t>5</w:t>
      </w:r>
      <w:r w:rsidRPr="005664D8">
        <w:rPr>
          <w:rFonts w:hint="eastAsia"/>
        </w:rPr>
        <w:t>展示了本文改进模型在</w:t>
      </w:r>
      <w:r w:rsidRPr="005664D8">
        <w:rPr>
          <w:rFonts w:hint="eastAsia"/>
        </w:rPr>
        <w:t>300</w:t>
      </w:r>
      <w:r w:rsidRPr="005664D8">
        <w:rPr>
          <w:rFonts w:hint="eastAsia"/>
        </w:rPr>
        <w:t>轮训练过程中的损失函数曲线和</w:t>
      </w:r>
      <w:r w:rsidRPr="005664D8">
        <w:rPr>
          <w:rFonts w:hint="eastAsia"/>
        </w:rPr>
        <w:t>mAP50</w:t>
      </w:r>
      <w:r w:rsidRPr="005664D8">
        <w:rPr>
          <w:rFonts w:hint="eastAsia"/>
        </w:rPr>
        <w:t>变化曲线。</w:t>
      </w:r>
      <w:r w:rsidR="005664D8" w:rsidRPr="005664D8">
        <w:t>从</w:t>
      </w:r>
      <w:r w:rsidR="005664D8" w:rsidRPr="005664D8">
        <w:t>mAP50</w:t>
      </w:r>
      <w:r w:rsidR="005664D8" w:rsidRPr="005664D8">
        <w:t>的曲线情况来看，该模型在前</w:t>
      </w:r>
      <w:r w:rsidR="005664D8" w:rsidRPr="005664D8">
        <w:t>100</w:t>
      </w:r>
      <w:r w:rsidR="005664D8" w:rsidRPr="005664D8">
        <w:t>轮时实现快速提升，在后续轮次里呈现缓慢上升态势，最后稳定在约</w:t>
      </w:r>
      <w:r w:rsidR="005664D8" w:rsidRPr="005664D8">
        <w:t>84.5%</w:t>
      </w:r>
      <w:r w:rsidR="005664D8" w:rsidRPr="005664D8">
        <w:t>的水平</w:t>
      </w:r>
      <w:r w:rsidR="005664D8" w:rsidRPr="005664D8">
        <w:rPr>
          <w:rFonts w:hint="eastAsia"/>
        </w:rPr>
        <w:t>；</w:t>
      </w:r>
      <w:r w:rsidR="005664D8" w:rsidRPr="005664D8">
        <w:t>从损失曲线</w:t>
      </w:r>
      <w:r w:rsidR="005664D8" w:rsidRPr="005664D8">
        <w:rPr>
          <w:rFonts w:hint="eastAsia"/>
        </w:rPr>
        <w:t>可以看出</w:t>
      </w:r>
      <w:r w:rsidR="005664D8" w:rsidRPr="005664D8">
        <w:t>，训练损失与验证损失在前五十轮快速降低，之后逐渐稳定</w:t>
      </w:r>
      <w:r w:rsidR="005664D8" w:rsidRPr="005664D8">
        <w:rPr>
          <w:rFonts w:hint="eastAsia"/>
        </w:rPr>
        <w:t>；可以看出本文模型</w:t>
      </w:r>
      <w:r w:rsidR="005664D8" w:rsidRPr="005664D8">
        <w:t>未出现</w:t>
      </w:r>
      <w:proofErr w:type="gramStart"/>
      <w:r w:rsidR="005664D8" w:rsidRPr="005664D8">
        <w:t>明显过</w:t>
      </w:r>
      <w:proofErr w:type="gramEnd"/>
      <w:r w:rsidR="005664D8" w:rsidRPr="005664D8">
        <w:t>拟合情况，</w:t>
      </w:r>
      <w:r w:rsidR="005664D8" w:rsidRPr="005664D8">
        <w:rPr>
          <w:rFonts w:hint="eastAsia"/>
        </w:rPr>
        <w:t>收敛良好。</w:t>
      </w:r>
      <w:r w:rsidR="005664D8" w:rsidRPr="005664D8">
        <w:rPr>
          <w:rFonts w:hint="eastAsia"/>
        </w:rPr>
        <w:t xml:space="preserve"> </w:t>
      </w:r>
    </w:p>
    <w:p w14:paraId="1241F416" w14:textId="28026ADC" w:rsidR="009F7FBF" w:rsidRDefault="00000000">
      <w:pPr>
        <w:pStyle w:val="af0"/>
        <w:spacing w:before="156" w:after="156"/>
      </w:pPr>
      <w:sdt>
        <w:sdtPr>
          <w:rPr>
            <w:rFonts w:cs="Times New Roman"/>
          </w:rPr>
          <w:id w:val="686185758"/>
          <w:placeholder>
            <w:docPart w:val="093C68CCBF9D4F4F8E81677198932E1F"/>
          </w:placeholder>
        </w:sdtPr>
        <w:sdtEndPr>
          <w:rPr>
            <w:rFonts w:eastAsia="宋体"/>
          </w:rPr>
        </w:sdtEndPr>
        <w:sdtContent>
          <w:r w:rsidR="002D5E98">
            <w:rPr>
              <w:rFonts w:cs="Times New Roman" w:hint="eastAsia"/>
            </w:rPr>
            <w:t>2</w:t>
          </w:r>
          <w:r>
            <w:rPr>
              <w:rFonts w:cs="Times New Roman" w:hint="eastAsia"/>
            </w:rPr>
            <w:t>.</w:t>
          </w:r>
          <w:r>
            <w:rPr>
              <w:rFonts w:eastAsia="楷体" w:cs="Times New Roman" w:hint="eastAsia"/>
              <w:color w:val="000000"/>
              <w:lang w:val="en-GB"/>
            </w:rPr>
            <w:t>3.1</w:t>
          </w:r>
          <w:r>
            <w:rPr>
              <w:rFonts w:eastAsia="楷体" w:cs="Times New Roman" w:hint="eastAsia"/>
              <w:color w:val="000000"/>
              <w:lang w:val="en-GB"/>
            </w:rPr>
            <w:t>模块消融</w:t>
          </w:r>
        </w:sdtContent>
      </w:sdt>
    </w:p>
    <w:p w14:paraId="073DA26C" w14:textId="5C2F8192" w:rsidR="009F7FBF" w:rsidRDefault="00000000">
      <w:pPr>
        <w:ind w:firstLine="360"/>
        <w:rPr>
          <w:lang w:val="en-GB"/>
        </w:rPr>
      </w:pPr>
      <w:r>
        <w:rPr>
          <w:rFonts w:hint="eastAsia"/>
          <w:lang w:val="en-GB"/>
        </w:rPr>
        <w:t>本文为验证所提出的</w:t>
      </w:r>
      <w:proofErr w:type="spellStart"/>
      <w:r>
        <w:rPr>
          <w:rFonts w:hint="eastAsia"/>
          <w:lang w:val="en-GB"/>
        </w:rPr>
        <w:t>iRMB</w:t>
      </w:r>
      <w:proofErr w:type="spellEnd"/>
      <w:r>
        <w:rPr>
          <w:rFonts w:hint="eastAsia"/>
          <w:lang w:val="en-GB"/>
        </w:rPr>
        <w:t>模块与</w:t>
      </w:r>
      <w:r>
        <w:t>ASF-YOLO</w:t>
      </w:r>
      <w:r>
        <w:rPr>
          <w:rFonts w:hint="eastAsia"/>
          <w:lang w:val="en-GB"/>
        </w:rPr>
        <w:t>模块协同有效性，设计消融实验，以</w:t>
      </w:r>
      <w:r>
        <w:rPr>
          <w:rFonts w:hint="eastAsia"/>
          <w:lang w:val="en-GB"/>
        </w:rPr>
        <w:t>YOLOv11</w:t>
      </w:r>
      <w:r>
        <w:rPr>
          <w:rFonts w:hint="eastAsia"/>
          <w:lang w:val="en-GB"/>
        </w:rPr>
        <w:t>为基线模型（</w:t>
      </w:r>
      <w:r>
        <w:rPr>
          <w:rFonts w:hint="eastAsia"/>
          <w:lang w:val="en-GB"/>
        </w:rPr>
        <w:t>Baseline</w:t>
      </w:r>
      <w:r>
        <w:rPr>
          <w:rFonts w:hint="eastAsia"/>
          <w:lang w:val="en-GB"/>
        </w:rPr>
        <w:t>），逐步集成</w:t>
      </w:r>
      <w:proofErr w:type="spellStart"/>
      <w:r>
        <w:rPr>
          <w:rFonts w:hint="eastAsia"/>
          <w:lang w:val="en-GB"/>
        </w:rPr>
        <w:t>iRMB</w:t>
      </w:r>
      <w:proofErr w:type="spellEnd"/>
      <w:r>
        <w:rPr>
          <w:rFonts w:hint="eastAsia"/>
          <w:lang w:val="en-GB"/>
        </w:rPr>
        <w:t>模块和</w:t>
      </w:r>
      <w:r>
        <w:t>ASF-YOLO</w:t>
      </w:r>
      <w:r>
        <w:rPr>
          <w:rFonts w:hint="eastAsia"/>
          <w:lang w:val="en-GB"/>
        </w:rPr>
        <w:t>模块</w:t>
      </w:r>
      <w:r w:rsidR="002D5E98">
        <w:rPr>
          <w:rFonts w:hint="eastAsia"/>
          <w:lang w:val="en-GB"/>
        </w:rPr>
        <w:t>，</w:t>
      </w:r>
      <w:r w:rsidR="002D5E98" w:rsidRPr="002D5E98">
        <w:t>结果如表</w:t>
      </w:r>
      <w:r w:rsidR="002D5E98" w:rsidRPr="002D5E98">
        <w:t>2</w:t>
      </w:r>
      <w:r w:rsidR="002D5E98" w:rsidRPr="002D5E98">
        <w:t>所示</w:t>
      </w:r>
      <w:r>
        <w:rPr>
          <w:rFonts w:hint="eastAsia"/>
          <w:lang w:val="en-GB"/>
        </w:rPr>
        <w:t>。</w:t>
      </w:r>
    </w:p>
    <w:p w14:paraId="628CC613" w14:textId="77777777" w:rsidR="009F7FBF" w:rsidRDefault="00000000">
      <w:pPr>
        <w:pStyle w:val="aff4"/>
        <w:spacing w:before="312" w:after="156"/>
      </w:pPr>
      <w:r>
        <w:rPr>
          <w:rFonts w:hAnsi="黑体" w:hint="eastAsia"/>
        </w:rPr>
        <w:t>表</w:t>
      </w:r>
      <w:r>
        <w:rPr>
          <w:rFonts w:hint="eastAsia"/>
        </w:rPr>
        <w:t>2</w:t>
      </w:r>
      <w:sdt>
        <w:sdtPr>
          <w:rPr>
            <w:rStyle w:val="Char3"/>
          </w:rPr>
          <w:id w:val="-916405615"/>
          <w:placeholder>
            <w:docPart w:val="EE37976B7A7641D6A1D33A2ADE46EDAC"/>
          </w:placeholder>
        </w:sdtPr>
        <w:sdtEndPr>
          <w:rPr>
            <w:rStyle w:val="a1"/>
          </w:rPr>
        </w:sdtEndPr>
        <w:sdtContent>
          <w:r>
            <w:rPr>
              <w:rStyle w:val="Char3"/>
              <w:rFonts w:hint="eastAsia"/>
            </w:rPr>
            <w:t>消融实验结果</w:t>
          </w:r>
        </w:sdtContent>
      </w:sdt>
    </w:p>
    <w:tbl>
      <w:tblPr>
        <w:tblStyle w:val="a9"/>
        <w:tblW w:w="5254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7"/>
        <w:gridCol w:w="525"/>
        <w:gridCol w:w="541"/>
        <w:gridCol w:w="900"/>
        <w:gridCol w:w="725"/>
        <w:gridCol w:w="479"/>
        <w:gridCol w:w="483"/>
      </w:tblGrid>
      <w:tr w:rsidR="009F7FBF" w14:paraId="20AFA182" w14:textId="77777777">
        <w:trPr>
          <w:cantSplit/>
          <w:trHeight w:val="17"/>
          <w:jc w:val="center"/>
        </w:trPr>
        <w:tc>
          <w:tcPr>
            <w:tcW w:w="0" w:type="auto"/>
          </w:tcPr>
          <w:p w14:paraId="4D97B39F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模型</w:t>
            </w:r>
          </w:p>
        </w:tc>
        <w:tc>
          <w:tcPr>
            <w:tcW w:w="0" w:type="auto"/>
          </w:tcPr>
          <w:p w14:paraId="4FD2CA1B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P(</w:t>
            </w:r>
            <w:proofErr w:type="gramEnd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%)</w:t>
            </w:r>
          </w:p>
        </w:tc>
        <w:tc>
          <w:tcPr>
            <w:tcW w:w="0" w:type="auto"/>
          </w:tcPr>
          <w:p w14:paraId="64A04480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R(</w:t>
            </w:r>
            <w:proofErr w:type="gramEnd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%)</w:t>
            </w:r>
          </w:p>
        </w:tc>
        <w:tc>
          <w:tcPr>
            <w:tcW w:w="0" w:type="auto"/>
          </w:tcPr>
          <w:p w14:paraId="7370C268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mAP50(%)</w:t>
            </w:r>
          </w:p>
        </w:tc>
        <w:tc>
          <w:tcPr>
            <w:tcW w:w="0" w:type="auto"/>
          </w:tcPr>
          <w:p w14:paraId="47DEFCCD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mAP50-95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(%)</w:t>
            </w:r>
          </w:p>
        </w:tc>
        <w:tc>
          <w:tcPr>
            <w:tcW w:w="0" w:type="auto"/>
          </w:tcPr>
          <w:p w14:paraId="50952966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参数量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(M)</w:t>
            </w:r>
          </w:p>
        </w:tc>
        <w:tc>
          <w:tcPr>
            <w:tcW w:w="0" w:type="auto"/>
          </w:tcPr>
          <w:p w14:paraId="05622199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推理速度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(</w:t>
            </w:r>
            <w:proofErr w:type="spellStart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ms</w:t>
            </w:r>
            <w:proofErr w:type="spellEnd"/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/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张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)</w:t>
            </w:r>
          </w:p>
        </w:tc>
      </w:tr>
      <w:tr w:rsidR="009F7FBF" w14:paraId="4EC21E8F" w14:textId="77777777">
        <w:trPr>
          <w:trHeight w:val="17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0CD3B12D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YOLOv11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n</w:t>
            </w: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基线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040C09F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87.5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F2A7339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76.0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5A9314EB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83.5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57965296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55.8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CEB2ED1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2.58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256FD81A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0.9</w:t>
            </w:r>
          </w:p>
        </w:tc>
      </w:tr>
      <w:tr w:rsidR="009F7FBF" w14:paraId="7C75E80C" w14:textId="77777777">
        <w:trPr>
          <w:trHeight w:val="17"/>
          <w:jc w:val="center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81B27DF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YOLOv11n+iRMB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4D55A46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86.3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7F4F51D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77.3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B6C3086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84.2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08E8076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57.0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5E30B67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2.60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23954C5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0.8</w:t>
            </w:r>
          </w:p>
        </w:tc>
      </w:tr>
      <w:tr w:rsidR="009F7FBF" w14:paraId="4A442F3D" w14:textId="77777777">
        <w:trPr>
          <w:trHeight w:val="17"/>
          <w:jc w:val="center"/>
        </w:trPr>
        <w:tc>
          <w:tcPr>
            <w:tcW w:w="0" w:type="auto"/>
            <w:tcBorders>
              <w:top w:val="nil"/>
            </w:tcBorders>
            <w:vAlign w:val="center"/>
          </w:tcPr>
          <w:p w14:paraId="5254166F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lastRenderedPageBreak/>
              <w:t>YOLOv11n+iRMB+ASF-YOLO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7EED86BF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86.8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79575933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79.2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2705F7A2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84.5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2AF9D04E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57.4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4CB8FAA1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2.60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6F73D877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1.1</w:t>
            </w:r>
          </w:p>
        </w:tc>
      </w:tr>
    </w:tbl>
    <w:p w14:paraId="34D5011E" w14:textId="77777777" w:rsidR="009F7FBF" w:rsidRDefault="009F7FBF">
      <w:pPr>
        <w:ind w:firstLine="360"/>
        <w:rPr>
          <w:lang w:val="en-GB"/>
        </w:rPr>
      </w:pPr>
    </w:p>
    <w:p w14:paraId="1004E1A7" w14:textId="77777777" w:rsidR="002D26E7" w:rsidRDefault="002D26E7" w:rsidP="002D26E7">
      <w:pPr>
        <w:ind w:firstLine="360"/>
        <w:rPr>
          <w:color w:val="000000" w:themeColor="text1"/>
          <w:lang w:val="en-GB"/>
        </w:rPr>
      </w:pPr>
      <w:r w:rsidRPr="00485627">
        <w:rPr>
          <w:rFonts w:hint="eastAsia"/>
          <w:lang w:val="en-GB"/>
        </w:rPr>
        <w:t>由表</w:t>
      </w:r>
      <w:r w:rsidRPr="00485627">
        <w:rPr>
          <w:rFonts w:hint="eastAsia"/>
          <w:lang w:val="en-GB"/>
        </w:rPr>
        <w:t>2</w:t>
      </w:r>
      <w:r w:rsidRPr="00485627">
        <w:rPr>
          <w:rFonts w:hint="eastAsia"/>
          <w:lang w:val="en-GB"/>
        </w:rPr>
        <w:t>可知，在基线模型上单独引入</w:t>
      </w:r>
      <w:proofErr w:type="spellStart"/>
      <w:r w:rsidRPr="00485627">
        <w:rPr>
          <w:rFonts w:hint="eastAsia"/>
          <w:lang w:val="en-GB"/>
        </w:rPr>
        <w:t>iRMB</w:t>
      </w:r>
      <w:proofErr w:type="spellEnd"/>
      <w:r w:rsidRPr="00485627">
        <w:rPr>
          <w:rFonts w:hint="eastAsia"/>
          <w:lang w:val="en-GB"/>
        </w:rPr>
        <w:t>模块后，</w:t>
      </w:r>
      <w:r w:rsidRPr="00485627">
        <w:rPr>
          <w:rFonts w:hint="eastAsia"/>
          <w:lang w:val="en-GB"/>
        </w:rPr>
        <w:t>mAP50</w:t>
      </w:r>
      <w:r w:rsidRPr="00485627">
        <w:rPr>
          <w:rFonts w:hint="eastAsia"/>
          <w:lang w:val="en-GB"/>
        </w:rPr>
        <w:t>提升</w:t>
      </w:r>
      <w:r w:rsidRPr="00485627">
        <w:rPr>
          <w:rFonts w:hint="eastAsia"/>
          <w:lang w:val="en-GB"/>
        </w:rPr>
        <w:t>0.7</w:t>
      </w:r>
      <w:r w:rsidRPr="00485627">
        <w:rPr>
          <w:rFonts w:hint="eastAsia"/>
          <w:lang w:val="en-GB"/>
        </w:rPr>
        <w:t>个百分点，召回率提升</w:t>
      </w:r>
      <w:r w:rsidRPr="00485627">
        <w:rPr>
          <w:rFonts w:hint="eastAsia"/>
          <w:lang w:val="en-GB"/>
        </w:rPr>
        <w:t>1.3</w:t>
      </w:r>
      <w:r w:rsidRPr="00485627">
        <w:rPr>
          <w:rFonts w:hint="eastAsia"/>
          <w:lang w:val="en-GB"/>
        </w:rPr>
        <w:t>个百分点，参数量仅增加</w:t>
      </w:r>
      <w:r w:rsidRPr="00485627">
        <w:rPr>
          <w:rFonts w:hint="eastAsia"/>
          <w:lang w:val="en-GB"/>
        </w:rPr>
        <w:t>0.02M</w:t>
      </w:r>
      <w:r>
        <w:rPr>
          <w:rFonts w:hint="eastAsia"/>
          <w:lang w:val="en-GB"/>
        </w:rPr>
        <w:t>，</w:t>
      </w:r>
      <w:r w:rsidRPr="00E14F2A">
        <w:rPr>
          <w:rFonts w:hint="eastAsia"/>
          <w:lang w:val="en-GB"/>
        </w:rPr>
        <w:t>推理速度为</w:t>
      </w:r>
      <w:r w:rsidRPr="00E14F2A">
        <w:rPr>
          <w:rFonts w:hint="eastAsia"/>
          <w:lang w:val="en-GB"/>
        </w:rPr>
        <w:t>1.1</w:t>
      </w:r>
      <w:r w:rsidRPr="00E14F2A">
        <w:rPr>
          <w:rFonts w:hint="eastAsia"/>
          <w:lang w:val="en-GB"/>
        </w:rPr>
        <w:t>毫秒</w:t>
      </w:r>
      <w:r w:rsidRPr="00E14F2A">
        <w:rPr>
          <w:rFonts w:hint="eastAsia"/>
          <w:lang w:val="en-GB"/>
        </w:rPr>
        <w:t>/</w:t>
      </w:r>
      <w:r w:rsidRPr="00E14F2A">
        <w:rPr>
          <w:rFonts w:hint="eastAsia"/>
          <w:lang w:val="en-GB"/>
        </w:rPr>
        <w:t>张，</w:t>
      </w:r>
      <w:r>
        <w:rPr>
          <w:rFonts w:hint="eastAsia"/>
          <w:lang w:val="en-GB"/>
        </w:rPr>
        <w:t>证</w:t>
      </w:r>
      <w:r w:rsidRPr="00485627">
        <w:rPr>
          <w:rFonts w:hint="eastAsia"/>
          <w:lang w:val="en-GB"/>
        </w:rPr>
        <w:t>明</w:t>
      </w:r>
      <w:proofErr w:type="spellStart"/>
      <w:r w:rsidRPr="00485627">
        <w:rPr>
          <w:rFonts w:hint="eastAsia"/>
          <w:lang w:val="en-GB"/>
        </w:rPr>
        <w:t>iRMB</w:t>
      </w:r>
      <w:proofErr w:type="spellEnd"/>
      <w:r w:rsidRPr="00485627">
        <w:rPr>
          <w:rFonts w:hint="eastAsia"/>
          <w:lang w:val="en-GB"/>
        </w:rPr>
        <w:t>模块通过其倒置残差结构与注意力机制，有效增强模型</w:t>
      </w:r>
      <w:r>
        <w:rPr>
          <w:rFonts w:hint="eastAsia"/>
          <w:lang w:val="en-GB"/>
        </w:rPr>
        <w:t>的</w:t>
      </w:r>
      <w:r w:rsidRPr="00485627">
        <w:rPr>
          <w:rFonts w:hint="eastAsia"/>
          <w:lang w:val="en-GB"/>
        </w:rPr>
        <w:t>特征提取能力</w:t>
      </w:r>
      <w:r>
        <w:rPr>
          <w:rFonts w:hint="eastAsia"/>
          <w:lang w:val="en-GB"/>
        </w:rPr>
        <w:t>，</w:t>
      </w:r>
      <w:r w:rsidRPr="00E14F2A">
        <w:rPr>
          <w:rFonts w:hint="eastAsia"/>
          <w:lang w:val="en-GB"/>
        </w:rPr>
        <w:t>满足实时检测需求</w:t>
      </w:r>
      <w:r w:rsidRPr="00485627">
        <w:rPr>
          <w:rFonts w:hint="eastAsia"/>
          <w:lang w:val="en-GB"/>
        </w:rPr>
        <w:t>。在此基础上进一步融合</w:t>
      </w:r>
      <w:r w:rsidRPr="00827D65">
        <w:t>ASF-YOLO</w:t>
      </w:r>
      <w:r w:rsidRPr="00485627">
        <w:rPr>
          <w:rFonts w:hint="eastAsia"/>
          <w:lang w:val="en-GB"/>
        </w:rPr>
        <w:t>模块，</w:t>
      </w:r>
      <w:r>
        <w:rPr>
          <w:rFonts w:hint="eastAsia"/>
          <w:lang w:val="en-GB"/>
        </w:rPr>
        <w:t>本文改进</w:t>
      </w:r>
      <w:r w:rsidRPr="00485627">
        <w:rPr>
          <w:rFonts w:hint="eastAsia"/>
          <w:lang w:val="en-GB"/>
        </w:rPr>
        <w:t>模型的</w:t>
      </w:r>
      <w:r w:rsidRPr="00485627">
        <w:rPr>
          <w:rFonts w:hint="eastAsia"/>
          <w:lang w:val="en-GB"/>
        </w:rPr>
        <w:t>mAP50</w:t>
      </w:r>
      <w:r>
        <w:rPr>
          <w:rFonts w:hint="eastAsia"/>
          <w:lang w:val="en-GB"/>
        </w:rPr>
        <w:t>可</w:t>
      </w:r>
      <w:r w:rsidRPr="00485627">
        <w:rPr>
          <w:rFonts w:hint="eastAsia"/>
          <w:lang w:val="en-GB"/>
        </w:rPr>
        <w:t>达</w:t>
      </w:r>
      <w:r w:rsidRPr="00485627">
        <w:rPr>
          <w:rFonts w:hint="eastAsia"/>
          <w:lang w:val="en-GB"/>
        </w:rPr>
        <w:t>84.5%</w:t>
      </w:r>
      <w:r w:rsidRPr="00485627">
        <w:rPr>
          <w:rFonts w:hint="eastAsia"/>
          <w:lang w:val="en-GB"/>
        </w:rPr>
        <w:t>，较基线提升</w:t>
      </w:r>
      <w:r w:rsidRPr="00485627">
        <w:rPr>
          <w:rFonts w:hint="eastAsia"/>
          <w:lang w:val="en-GB"/>
        </w:rPr>
        <w:t>1.0</w:t>
      </w:r>
      <w:r w:rsidRPr="00485627">
        <w:rPr>
          <w:rFonts w:hint="eastAsia"/>
          <w:lang w:val="en-GB"/>
        </w:rPr>
        <w:t>个百分点</w:t>
      </w:r>
      <w:r>
        <w:rPr>
          <w:rFonts w:hint="eastAsia"/>
          <w:lang w:val="en-GB"/>
        </w:rPr>
        <w:t>，</w:t>
      </w:r>
      <w:r w:rsidRPr="00485627">
        <w:rPr>
          <w:rFonts w:hint="eastAsia"/>
          <w:lang w:val="en-GB"/>
        </w:rPr>
        <w:t>召回率提升</w:t>
      </w:r>
      <w:r w:rsidRPr="00485627">
        <w:rPr>
          <w:rFonts w:hint="eastAsia"/>
          <w:lang w:val="en-GB"/>
        </w:rPr>
        <w:t>3.2</w:t>
      </w:r>
      <w:r w:rsidRPr="00485627">
        <w:rPr>
          <w:rFonts w:hint="eastAsia"/>
          <w:lang w:val="en-GB"/>
        </w:rPr>
        <w:t>个百分点</w:t>
      </w:r>
      <w:r>
        <w:rPr>
          <w:rFonts w:hint="eastAsia"/>
          <w:lang w:val="en-GB"/>
        </w:rPr>
        <w:t>，证明</w:t>
      </w:r>
      <w:proofErr w:type="spellStart"/>
      <w:r w:rsidRPr="00485627">
        <w:rPr>
          <w:rFonts w:hint="eastAsia"/>
          <w:lang w:val="en-GB"/>
        </w:rPr>
        <w:t>iRMB</w:t>
      </w:r>
      <w:proofErr w:type="spellEnd"/>
      <w:r>
        <w:rPr>
          <w:rFonts w:hint="eastAsia"/>
          <w:color w:val="000000" w:themeColor="text1"/>
          <w:lang w:val="en-GB"/>
        </w:rPr>
        <w:t>模块协同</w:t>
      </w:r>
      <w:r w:rsidRPr="00827D65">
        <w:rPr>
          <w:color w:val="000000" w:themeColor="text1"/>
        </w:rPr>
        <w:t>ASF-YOLO</w:t>
      </w:r>
      <w:r w:rsidRPr="00E841B1">
        <w:rPr>
          <w:rFonts w:hint="eastAsia"/>
          <w:color w:val="000000" w:themeColor="text1"/>
          <w:lang w:val="en-GB"/>
        </w:rPr>
        <w:t>模块</w:t>
      </w:r>
      <w:r>
        <w:rPr>
          <w:rFonts w:hint="eastAsia"/>
          <w:color w:val="000000" w:themeColor="text1"/>
          <w:lang w:val="en-GB"/>
        </w:rPr>
        <w:t>可以</w:t>
      </w:r>
      <w:r w:rsidRPr="00E841B1">
        <w:rPr>
          <w:rFonts w:hint="eastAsia"/>
          <w:color w:val="000000" w:themeColor="text1"/>
          <w:lang w:val="en-GB"/>
        </w:rPr>
        <w:t>在保持高精确率的同时，有效减少误检和漏检，成功将整体召回率从</w:t>
      </w:r>
      <w:r w:rsidRPr="00E841B1">
        <w:rPr>
          <w:rFonts w:hint="eastAsia"/>
          <w:color w:val="000000" w:themeColor="text1"/>
          <w:lang w:val="en-GB"/>
        </w:rPr>
        <w:t>76.0%</w:t>
      </w:r>
      <w:r w:rsidRPr="00E841B1">
        <w:rPr>
          <w:rFonts w:hint="eastAsia"/>
          <w:color w:val="000000" w:themeColor="text1"/>
          <w:lang w:val="en-GB"/>
        </w:rPr>
        <w:t>提升至</w:t>
      </w:r>
      <w:r w:rsidRPr="00E841B1">
        <w:rPr>
          <w:rFonts w:hint="eastAsia"/>
          <w:color w:val="000000" w:themeColor="text1"/>
          <w:lang w:val="en-GB"/>
        </w:rPr>
        <w:t>79.2%</w:t>
      </w:r>
      <w:r>
        <w:rPr>
          <w:rFonts w:hint="eastAsia"/>
          <w:color w:val="000000" w:themeColor="text1"/>
          <w:lang w:val="en-GB"/>
        </w:rPr>
        <w:t>。</w:t>
      </w:r>
    </w:p>
    <w:p w14:paraId="7B5C350D" w14:textId="77777777" w:rsidR="009F7FBF" w:rsidRDefault="00000000">
      <w:pPr>
        <w:pStyle w:val="aff4"/>
        <w:spacing w:before="312" w:after="156"/>
        <w:rPr>
          <w:rFonts w:hAnsi="黑体" w:hint="eastAsia"/>
        </w:rPr>
      </w:pPr>
      <w:r>
        <w:rPr>
          <w:rFonts w:hAnsi="黑体" w:hint="eastAsia"/>
        </w:rPr>
        <w:t>表</w:t>
      </w:r>
      <w:r>
        <w:rPr>
          <w:rFonts w:hAnsi="黑体" w:hint="eastAsia"/>
        </w:rPr>
        <w:t>3</w:t>
      </w:r>
      <w:sdt>
        <w:sdtPr>
          <w:rPr>
            <w:rStyle w:val="Char3"/>
          </w:rPr>
          <w:id w:val="65770417"/>
          <w:placeholder>
            <w:docPart w:val="C1409D5858DB4E2A946AE8124769C28A"/>
          </w:placeholder>
        </w:sdtPr>
        <w:sdtEndPr>
          <w:rPr>
            <w:rStyle w:val="a1"/>
          </w:rPr>
        </w:sdtEndPr>
        <w:sdtContent>
          <w:r>
            <w:rPr>
              <w:rStyle w:val="Char3"/>
              <w:rFonts w:hint="eastAsia"/>
            </w:rPr>
            <w:t>改进模型各类别检测性能</w:t>
          </w:r>
        </w:sdtContent>
      </w:sdt>
    </w:p>
    <w:tbl>
      <w:tblPr>
        <w:tblStyle w:val="a9"/>
        <w:tblW w:w="635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"/>
        <w:gridCol w:w="840"/>
        <w:gridCol w:w="840"/>
        <w:gridCol w:w="651"/>
        <w:gridCol w:w="651"/>
        <w:gridCol w:w="1029"/>
        <w:gridCol w:w="1313"/>
      </w:tblGrid>
      <w:tr w:rsidR="009F7FBF" w14:paraId="68A48E88" w14:textId="77777777">
        <w:trPr>
          <w:trHeight w:val="5"/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1B6C259E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 w:hint="eastAsia"/>
                <w:color w:val="000000" w:themeColor="text1"/>
                <w:sz w:val="15"/>
                <w:szCs w:val="15"/>
                <w:lang w:val="en-GB"/>
              </w:rPr>
              <w:t>病害</w:t>
            </w: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1EEBD579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  <w:t>图像数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586949D7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  <w:t>实例数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5A429080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proofErr w:type="gramStart"/>
            <w:r>
              <w:rPr>
                <w:rFonts w:ascii="宋体" w:hAnsi="宋体"/>
                <w:color w:val="000000" w:themeColor="text1"/>
                <w:sz w:val="15"/>
                <w:szCs w:val="15"/>
                <w:lang w:val="en-GB"/>
              </w:rPr>
              <w:t>P(</w:t>
            </w:r>
            <w:proofErr w:type="gramEnd"/>
            <w:r>
              <w:rPr>
                <w:rFonts w:ascii="宋体" w:hAnsi="宋体"/>
                <w:color w:val="000000" w:themeColor="text1"/>
                <w:sz w:val="15"/>
                <w:szCs w:val="15"/>
                <w:lang w:val="en-GB"/>
              </w:rPr>
              <w:t>%)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46AE5EB5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proofErr w:type="gramStart"/>
            <w:r>
              <w:rPr>
                <w:rFonts w:ascii="宋体" w:hAnsi="宋体"/>
                <w:color w:val="000000" w:themeColor="text1"/>
                <w:sz w:val="15"/>
                <w:szCs w:val="15"/>
                <w:lang w:val="en-GB"/>
              </w:rPr>
              <w:t>R(</w:t>
            </w:r>
            <w:proofErr w:type="gramEnd"/>
            <w:r>
              <w:rPr>
                <w:rFonts w:ascii="宋体" w:hAnsi="宋体"/>
                <w:color w:val="000000" w:themeColor="text1"/>
                <w:sz w:val="15"/>
                <w:szCs w:val="15"/>
                <w:lang w:val="en-GB"/>
              </w:rPr>
              <w:t>%)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2A742849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ascii="宋体" w:hAnsi="宋体"/>
                <w:color w:val="000000" w:themeColor="text1"/>
                <w:sz w:val="15"/>
                <w:szCs w:val="15"/>
                <w:lang w:val="en-GB"/>
              </w:rPr>
              <w:t>mAP50(%)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</w:tcPr>
          <w:p w14:paraId="453A4CE4" w14:textId="77777777" w:rsidR="009F7FBF" w:rsidRDefault="00000000">
            <w:pPr>
              <w:ind w:firstLineChars="0" w:firstLine="0"/>
              <w:rPr>
                <w:rFonts w:ascii="宋体" w:hAnsi="宋体" w:hint="eastAsia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ascii="宋体" w:hAnsi="宋体"/>
                <w:sz w:val="15"/>
                <w:szCs w:val="15"/>
              </w:rPr>
              <w:t>mAP50-95</w:t>
            </w:r>
            <w:r>
              <w:rPr>
                <w:rFonts w:ascii="宋体" w:hAnsi="宋体" w:hint="eastAsia"/>
                <w:sz w:val="15"/>
                <w:szCs w:val="15"/>
              </w:rPr>
              <w:t>(%)</w:t>
            </w:r>
          </w:p>
        </w:tc>
      </w:tr>
      <w:tr w:rsidR="009F7FBF" w14:paraId="10907509" w14:textId="77777777">
        <w:trPr>
          <w:trHeight w:val="5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BFCF118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All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1B9D899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645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1B725DF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1003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A34B001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86.8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2511EF5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79.2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D1D7BF1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84.5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3F288559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57.4</w:t>
            </w:r>
          </w:p>
        </w:tc>
      </w:tr>
      <w:tr w:rsidR="009F7FBF" w14:paraId="1642FE8E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10E69B9C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炭疽病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EC7221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259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EE3609C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338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3FE2DFD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88.0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3743B5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76.0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2D803F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84.7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9DD6B6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62.7</w:t>
            </w:r>
          </w:p>
        </w:tc>
      </w:tr>
      <w:tr w:rsidR="009F7FBF" w14:paraId="1B0764EF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32C396C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健康叶片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2A3A1AC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214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A7E4198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357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8A70C4F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85.5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8FECFF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58.0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B83B240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70.2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65A2342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54.1</w:t>
            </w:r>
          </w:p>
        </w:tc>
      </w:tr>
      <w:tr w:rsidR="009F7FBF" w14:paraId="770646B9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5B7E305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尺蠖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8CE126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A660B3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D86A19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92.3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6B2E53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94.4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DDD1FEA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95.2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71E0DDB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74.3</w:t>
            </w:r>
          </w:p>
        </w:tc>
      </w:tr>
      <w:tr w:rsidR="009F7FBF" w14:paraId="35B4E0D0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6D421F1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青枯病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326E268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69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C8910B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138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A70FDA1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76.8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BBEF0E3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76.1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72C27C8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80.1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3FEEC1D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42.7</w:t>
            </w:r>
          </w:p>
        </w:tc>
      </w:tr>
      <w:tr w:rsidR="009F7FBF" w14:paraId="23A73565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72161F4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proofErr w:type="gramStart"/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黄斑叶甲</w:t>
            </w:r>
            <w:proofErr w:type="gram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B7B80A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1C2EC6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13B454A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90.0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9DDD5D1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92.3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E6073AA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94.8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421834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60.3</w:t>
            </w:r>
          </w:p>
        </w:tc>
      </w:tr>
      <w:tr w:rsidR="009F7FBF" w14:paraId="6A50040F" w14:textId="77777777">
        <w:trPr>
          <w:trHeight w:val="5"/>
          <w:jc w:val="center"/>
        </w:trPr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60B82780" w14:textId="77777777" w:rsidR="009F7FBF" w:rsidRDefault="00000000">
            <w:pPr>
              <w:ind w:firstLineChars="0" w:firstLine="0"/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cs="Times New Roman"/>
                <w:color w:val="000000" w:themeColor="text1"/>
                <w:sz w:val="15"/>
                <w:szCs w:val="15"/>
                <w:lang w:val="en-GB"/>
              </w:rPr>
              <w:t>柳蓝叶甲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13D0421A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54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3784A8CD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64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774C93A4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88.2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4FC8EC3E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78.1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6A1BF57D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81.9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</w:tcPr>
          <w:p w14:paraId="4DA5BCFD" w14:textId="77777777" w:rsidR="009F7FBF" w:rsidRDefault="00000000">
            <w:pPr>
              <w:ind w:firstLineChars="0" w:firstLine="0"/>
              <w:rPr>
                <w:color w:val="000000" w:themeColor="text1"/>
                <w:sz w:val="15"/>
                <w:szCs w:val="15"/>
                <w:lang w:val="en-GB"/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GB"/>
              </w:rPr>
              <w:t>50.2</w:t>
            </w:r>
          </w:p>
        </w:tc>
      </w:tr>
    </w:tbl>
    <w:p w14:paraId="1AB89E99" w14:textId="77777777" w:rsidR="009F7FBF" w:rsidRDefault="009F7FBF">
      <w:pPr>
        <w:widowControl/>
        <w:overflowPunct/>
        <w:adjustRightInd/>
        <w:snapToGrid/>
        <w:spacing w:line="240" w:lineRule="auto"/>
        <w:ind w:firstLineChars="0" w:firstLine="360"/>
        <w:jc w:val="left"/>
        <w:rPr>
          <w:color w:val="000000" w:themeColor="text1"/>
          <w:lang w:val="en-GB"/>
        </w:rPr>
      </w:pPr>
    </w:p>
    <w:p w14:paraId="37A923AE" w14:textId="22B37D12" w:rsidR="009F7FBF" w:rsidRPr="0065480D" w:rsidRDefault="00000000">
      <w:pPr>
        <w:widowControl/>
        <w:overflowPunct/>
        <w:adjustRightInd/>
        <w:snapToGrid/>
        <w:spacing w:line="240" w:lineRule="auto"/>
        <w:ind w:firstLineChars="0" w:firstLine="360"/>
        <w:jc w:val="left"/>
        <w:rPr>
          <w:lang w:val="en-GB"/>
        </w:rPr>
      </w:pPr>
      <w:r w:rsidRPr="0065480D">
        <w:rPr>
          <w:rFonts w:hint="eastAsia"/>
          <w:lang w:val="en-GB"/>
        </w:rPr>
        <w:t>从表</w:t>
      </w:r>
      <w:r w:rsidRPr="0065480D">
        <w:rPr>
          <w:rFonts w:hint="eastAsia"/>
          <w:lang w:val="en-GB"/>
        </w:rPr>
        <w:t>3</w:t>
      </w:r>
      <w:r w:rsidRPr="0065480D">
        <w:rPr>
          <w:rFonts w:hint="eastAsia"/>
          <w:lang w:val="en-GB"/>
        </w:rPr>
        <w:t>可以看出，改进模型对不同类别的检测性能存在差异</w:t>
      </w:r>
      <w:r w:rsidR="0065480D">
        <w:rPr>
          <w:rFonts w:hint="eastAsia"/>
          <w:lang w:val="en-GB"/>
        </w:rPr>
        <w:t>，</w:t>
      </w:r>
      <w:r w:rsidR="0065480D" w:rsidRPr="0065480D">
        <w:rPr>
          <w:rFonts w:hint="eastAsia"/>
          <w:lang w:val="en-GB"/>
        </w:rPr>
        <w:t>模型对</w:t>
      </w:r>
      <w:r w:rsidRPr="0065480D">
        <w:rPr>
          <w:rFonts w:hint="eastAsia"/>
          <w:lang w:val="en-GB"/>
        </w:rPr>
        <w:t>对黄斑叶甲、炭疽病、柳蓝叶甲、青枯病</w:t>
      </w:r>
      <w:r w:rsidRPr="0065480D">
        <w:t>均具备良好检测能力</w:t>
      </w:r>
      <w:r w:rsidR="0065480D">
        <w:rPr>
          <w:rFonts w:hint="eastAsia"/>
          <w:lang w:val="en-GB"/>
        </w:rPr>
        <w:t>,</w:t>
      </w:r>
      <w:r w:rsidR="0065480D" w:rsidRPr="0065480D">
        <w:rPr>
          <w:rFonts w:hint="eastAsia"/>
          <w:lang w:val="en-GB"/>
        </w:rPr>
        <w:t>小目标“尺蠖”检测效果最为明显，</w:t>
      </w:r>
      <w:r w:rsidR="0065480D" w:rsidRPr="0065480D">
        <w:rPr>
          <w:rFonts w:hint="eastAsia"/>
          <w:lang w:val="en-GB"/>
        </w:rPr>
        <w:t>mAP50</w:t>
      </w:r>
      <w:r w:rsidR="0065480D" w:rsidRPr="0065480D">
        <w:rPr>
          <w:rFonts w:hint="eastAsia"/>
          <w:lang w:val="en-GB"/>
        </w:rPr>
        <w:t>可达</w:t>
      </w:r>
      <w:r w:rsidR="0065480D" w:rsidRPr="0065480D">
        <w:rPr>
          <w:rFonts w:hint="eastAsia"/>
          <w:lang w:val="en-GB"/>
        </w:rPr>
        <w:t>95.2%</w:t>
      </w:r>
      <w:r w:rsidR="0065480D" w:rsidRPr="0065480D">
        <w:rPr>
          <w:rFonts w:hint="eastAsia"/>
          <w:lang w:val="en-GB"/>
        </w:rPr>
        <w:t>，</w:t>
      </w:r>
    </w:p>
    <w:p w14:paraId="193C4BDF" w14:textId="0DE58992" w:rsidR="009F7FBF" w:rsidRDefault="00000000">
      <w:pPr>
        <w:spacing w:beforeLines="50" w:before="156" w:afterLines="50" w:after="156" w:line="240" w:lineRule="auto"/>
        <w:ind w:firstLineChars="0" w:firstLine="0"/>
        <w:jc w:val="left"/>
        <w:outlineLvl w:val="1"/>
      </w:pPr>
      <w:sdt>
        <w:sdtPr>
          <w:rPr>
            <w:rFonts w:eastAsia="黑体" w:cs="Times New Roman"/>
          </w:rPr>
          <w:id w:val="-1114597600"/>
          <w:placeholder>
            <w:docPart w:val="C814CFBA2130472EBB4051B8C6974449"/>
          </w:placeholder>
        </w:sdtPr>
        <w:sdtEndPr>
          <w:rPr>
            <w:rFonts w:hint="eastAsia"/>
          </w:rPr>
        </w:sdtEndPr>
        <w:sdtContent>
          <w:r w:rsidR="002D5E98">
            <w:rPr>
              <w:rFonts w:eastAsia="黑体" w:cs="Times New Roman" w:hint="eastAsia"/>
            </w:rPr>
            <w:t>2</w:t>
          </w:r>
          <w:r>
            <w:rPr>
              <w:rFonts w:eastAsia="黑体" w:cs="Times New Roman" w:hint="eastAsia"/>
            </w:rPr>
            <w:t>.4</w:t>
          </w:r>
          <w:r>
            <w:rPr>
              <w:rFonts w:eastAsia="黑体" w:cs="Times New Roman" w:hint="eastAsia"/>
            </w:rPr>
            <w:t>可视化分析</w:t>
          </w:r>
        </w:sdtContent>
      </w:sdt>
    </w:p>
    <w:p w14:paraId="3937662E" w14:textId="77777777" w:rsidR="009F7FBF" w:rsidRDefault="00000000">
      <w:pPr>
        <w:widowControl/>
        <w:overflowPunct/>
        <w:adjustRightInd/>
        <w:snapToGrid/>
        <w:spacing w:line="240" w:lineRule="auto"/>
        <w:ind w:firstLineChars="0"/>
        <w:jc w:val="left"/>
      </w:pPr>
      <w:r>
        <w:rPr>
          <w:rFonts w:hint="eastAsia"/>
        </w:rPr>
        <w:t>本文为验证模型检测效果与人工标注的一致性，对测试集图像进行可视化对比。</w:t>
      </w:r>
    </w:p>
    <w:tbl>
      <w:tblPr>
        <w:tblStyle w:val="a9"/>
        <w:tblW w:w="3915" w:type="dxa"/>
        <w:tblLook w:val="04A0" w:firstRow="1" w:lastRow="0" w:firstColumn="1" w:lastColumn="0" w:noHBand="0" w:noVBand="1"/>
      </w:tblPr>
      <w:tblGrid>
        <w:gridCol w:w="2274"/>
        <w:gridCol w:w="2325"/>
      </w:tblGrid>
      <w:tr w:rsidR="009F7FBF" w14:paraId="14919EE1" w14:textId="77777777" w:rsidTr="008177E1">
        <w:trPr>
          <w:trHeight w:val="1995"/>
        </w:trPr>
        <w:tc>
          <w:tcPr>
            <w:tcW w:w="1935" w:type="dxa"/>
          </w:tcPr>
          <w:p w14:paraId="1D57C715" w14:textId="77777777" w:rsidR="009F7FBF" w:rsidRDefault="00000000">
            <w:pPr>
              <w:widowControl/>
              <w:overflowPunct/>
              <w:adjustRightInd/>
              <w:snapToGrid/>
              <w:spacing w:line="240" w:lineRule="auto"/>
              <w:ind w:firstLineChars="0" w:firstLine="0"/>
              <w:jc w:val="left"/>
            </w:pPr>
            <w:r>
              <w:rPr>
                <w:rFonts w:hint="eastAsia"/>
                <w:noProof/>
              </w:rPr>
              <w:drawing>
                <wp:inline distT="0" distB="0" distL="0" distR="0" wp14:anchorId="7EB36A9C" wp14:editId="440DE2F3">
                  <wp:extent cx="1621790" cy="1236345"/>
                  <wp:effectExtent l="0" t="0" r="0" b="1905"/>
                  <wp:docPr id="1253075173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075173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94" cy="125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D3856" w14:textId="77777777" w:rsidR="009F7FBF" w:rsidRDefault="00000000">
            <w:pPr>
              <w:widowControl/>
              <w:overflowPunct/>
              <w:adjustRightInd/>
              <w:snapToGrid/>
              <w:spacing w:line="240" w:lineRule="auto"/>
              <w:ind w:firstLineChars="0" w:firstLine="0"/>
              <w:jc w:val="left"/>
              <w:rPr>
                <w:rFonts w:ascii="宋体" w:hAnsi="宋体" w:hint="eastAsia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(a)验证</w:t>
            </w:r>
            <w:proofErr w:type="gramStart"/>
            <w:r>
              <w:rPr>
                <w:rFonts w:ascii="宋体" w:hAnsi="宋体"/>
                <w:sz w:val="15"/>
                <w:szCs w:val="15"/>
              </w:rPr>
              <w:t>集真实</w:t>
            </w:r>
            <w:proofErr w:type="gramEnd"/>
            <w:r>
              <w:rPr>
                <w:rFonts w:ascii="宋体" w:hAnsi="宋体"/>
                <w:sz w:val="15"/>
                <w:szCs w:val="15"/>
              </w:rPr>
              <w:t>标注</w:t>
            </w:r>
          </w:p>
        </w:tc>
        <w:tc>
          <w:tcPr>
            <w:tcW w:w="1980" w:type="dxa"/>
          </w:tcPr>
          <w:p w14:paraId="1DE70E91" w14:textId="77777777" w:rsidR="009F7FBF" w:rsidRDefault="00000000">
            <w:pPr>
              <w:widowControl/>
              <w:overflowPunct/>
              <w:adjustRightInd/>
              <w:snapToGrid/>
              <w:spacing w:line="240" w:lineRule="auto"/>
              <w:ind w:firstLineChars="0" w:firstLine="0"/>
              <w:jc w:val="left"/>
              <w:rPr>
                <w:rFonts w:ascii="宋体" w:hAnsi="宋体" w:hint="eastAsia"/>
                <w:sz w:val="15"/>
                <w:szCs w:val="15"/>
              </w:rPr>
            </w:pPr>
            <w:r>
              <w:rPr>
                <w:rFonts w:ascii="宋体" w:hAnsi="宋体" w:hint="eastAsia"/>
                <w:noProof/>
                <w:sz w:val="15"/>
                <w:szCs w:val="15"/>
              </w:rPr>
              <w:drawing>
                <wp:inline distT="0" distB="0" distL="0" distR="0" wp14:anchorId="63C85CEA" wp14:editId="18A178A4">
                  <wp:extent cx="1662430" cy="1267460"/>
                  <wp:effectExtent l="0" t="0" r="0" b="8890"/>
                  <wp:docPr id="42517633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17633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165" cy="130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6838D" w14:textId="77777777" w:rsidR="009F7FBF" w:rsidRDefault="00000000">
            <w:pPr>
              <w:widowControl/>
              <w:overflowPunct/>
              <w:adjustRightInd/>
              <w:snapToGrid/>
              <w:spacing w:line="240" w:lineRule="auto"/>
              <w:ind w:firstLineChars="0" w:firstLine="0"/>
              <w:jc w:val="left"/>
              <w:rPr>
                <w:rFonts w:ascii="宋体" w:hAnsi="宋体" w:hint="eastAsia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(b)模型预测结果</w:t>
            </w:r>
          </w:p>
        </w:tc>
      </w:tr>
    </w:tbl>
    <w:p w14:paraId="3188CB5F" w14:textId="5B6D7BB6" w:rsidR="009F7FBF" w:rsidRDefault="00000000">
      <w:pPr>
        <w:ind w:firstLine="360"/>
      </w:pPr>
      <w:r>
        <w:rPr>
          <w:rStyle w:val="Char4"/>
          <w:rFonts w:hint="eastAsia"/>
        </w:rPr>
        <w:t>图</w:t>
      </w:r>
      <w:r w:rsidR="00DC0DF3">
        <w:rPr>
          <w:rStyle w:val="Char4"/>
          <w:rFonts w:hint="eastAsia"/>
        </w:rPr>
        <w:t>6</w:t>
      </w:r>
      <w:sdt>
        <w:sdtPr>
          <w:rPr>
            <w:rStyle w:val="Char4"/>
          </w:rPr>
          <w:id w:val="319081089"/>
          <w:placeholder>
            <w:docPart w:val="6D6B2DD24FDE4EAD90195438E0B30D0D"/>
          </w:placeholder>
        </w:sdtPr>
        <w:sdtContent>
          <w:r>
            <w:rPr>
              <w:rStyle w:val="Char4"/>
              <w:rFonts w:hint="eastAsia"/>
            </w:rPr>
            <w:t>验证</w:t>
          </w:r>
          <w:proofErr w:type="gramStart"/>
          <w:r>
            <w:rPr>
              <w:rStyle w:val="Char4"/>
              <w:rFonts w:hint="eastAsia"/>
            </w:rPr>
            <w:t>集真实</w:t>
          </w:r>
          <w:proofErr w:type="gramEnd"/>
          <w:r>
            <w:rPr>
              <w:rStyle w:val="Char4"/>
              <w:rFonts w:hint="eastAsia"/>
            </w:rPr>
            <w:t>标注与模型预测结果对比</w:t>
          </w:r>
        </w:sdtContent>
      </w:sdt>
    </w:p>
    <w:p w14:paraId="67EEC6BD" w14:textId="502C2A59" w:rsidR="009F7FBF" w:rsidRPr="00DC0DF3" w:rsidRDefault="00000000">
      <w:pPr>
        <w:widowControl/>
        <w:overflowPunct/>
        <w:adjustRightInd/>
        <w:snapToGrid/>
        <w:spacing w:line="240" w:lineRule="auto"/>
        <w:ind w:firstLineChars="0"/>
        <w:jc w:val="left"/>
        <w:rPr>
          <w:rStyle w:val="af"/>
          <w:rFonts w:eastAsia="宋体"/>
          <w:sz w:val="18"/>
          <w:lang w:val="en-US"/>
        </w:rPr>
      </w:pPr>
      <w:r w:rsidRPr="00DC0DF3">
        <w:rPr>
          <w:rFonts w:hint="eastAsia"/>
        </w:rPr>
        <w:t>结果如图</w:t>
      </w:r>
      <w:r w:rsidRPr="00DC0DF3">
        <w:rPr>
          <w:rFonts w:hint="eastAsia"/>
        </w:rPr>
        <w:t>7</w:t>
      </w:r>
      <w:r w:rsidRPr="00DC0DF3">
        <w:rPr>
          <w:rFonts w:hint="eastAsia"/>
        </w:rPr>
        <w:t>所示，对比真实标注与模型预测结果可以看出，预测框与人工标注</w:t>
      </w:r>
      <w:proofErr w:type="gramStart"/>
      <w:r w:rsidRPr="00DC0DF3">
        <w:rPr>
          <w:rFonts w:hint="eastAsia"/>
        </w:rPr>
        <w:t>框高度</w:t>
      </w:r>
      <w:proofErr w:type="gramEnd"/>
      <w:r w:rsidRPr="00DC0DF3">
        <w:rPr>
          <w:rFonts w:hint="eastAsia"/>
        </w:rPr>
        <w:t>吻合，对重叠叶片和小目标</w:t>
      </w:r>
      <w:r w:rsidRPr="00DC0DF3">
        <w:rPr>
          <w:rFonts w:hint="eastAsia"/>
        </w:rPr>
        <w:t>尺蠖均具较好检测能力，即文本改进模型在保持轻量化的同时，能够准确识别各类桑叶病害，进一步提升田间复杂背景下桑叶病虫害的检测精度。</w:t>
      </w:r>
    </w:p>
    <w:p w14:paraId="4E4B2896" w14:textId="2ED7F0B2" w:rsidR="009F7FBF" w:rsidRDefault="00000000">
      <w:pPr>
        <w:pStyle w:val="ae"/>
        <w:spacing w:before="312" w:after="312"/>
      </w:pPr>
      <w:sdt>
        <w:sdtPr>
          <w:rPr>
            <w:rStyle w:val="af"/>
          </w:rPr>
          <w:id w:val="1589499942"/>
          <w:lock w:val="sdtLocked"/>
          <w:placeholder>
            <w:docPart w:val="10EEF8116E4D40E1901509F6CD1B33C0"/>
          </w:placeholder>
        </w:sdtPr>
        <w:sdtEndPr>
          <w:rPr>
            <w:rStyle w:val="a1"/>
          </w:rPr>
        </w:sdtEndPr>
        <w:sdtContent>
          <w:r w:rsidR="002D5E98">
            <w:rPr>
              <w:rStyle w:val="af"/>
              <w:rFonts w:hint="eastAsia"/>
            </w:rPr>
            <w:t>3</w:t>
          </w:r>
          <w:r>
            <w:rPr>
              <w:rStyle w:val="af"/>
              <w:rFonts w:hint="eastAsia"/>
            </w:rPr>
            <w:t>结语</w:t>
          </w:r>
        </w:sdtContent>
      </w:sdt>
    </w:p>
    <w:p w14:paraId="3460D9DC" w14:textId="77777777" w:rsidR="009F7FBF" w:rsidRPr="00DC0DF3" w:rsidRDefault="00000000">
      <w:pPr>
        <w:widowControl/>
        <w:overflowPunct/>
        <w:adjustRightInd/>
        <w:snapToGrid/>
        <w:spacing w:line="240" w:lineRule="auto"/>
        <w:ind w:firstLineChars="0" w:firstLine="360"/>
        <w:jc w:val="left"/>
        <w:rPr>
          <w:lang w:val="en-GB"/>
        </w:rPr>
      </w:pPr>
      <w:r w:rsidRPr="00DC0DF3">
        <w:rPr>
          <w:rFonts w:hint="eastAsia"/>
        </w:rPr>
        <w:t>本文围绕轻量化与高性能兼顾的桑叶病虫害检测需求，对</w:t>
      </w:r>
      <w:r w:rsidRPr="00DC0DF3">
        <w:rPr>
          <w:rFonts w:hint="eastAsia"/>
        </w:rPr>
        <w:t>YOLOv11n</w:t>
      </w:r>
      <w:r w:rsidRPr="00DC0DF3">
        <w:rPr>
          <w:rFonts w:hint="eastAsia"/>
        </w:rPr>
        <w:t>模型进行了针对性优化，在结构层面引入</w:t>
      </w:r>
      <w:proofErr w:type="spellStart"/>
      <w:r w:rsidRPr="00DC0DF3">
        <w:rPr>
          <w:rFonts w:hint="eastAsia"/>
        </w:rPr>
        <w:t>iRMB</w:t>
      </w:r>
      <w:proofErr w:type="spellEnd"/>
      <w:r w:rsidRPr="00DC0DF3">
        <w:rPr>
          <w:rFonts w:hint="eastAsia"/>
        </w:rPr>
        <w:t>模块与</w:t>
      </w:r>
      <w:r w:rsidRPr="00DC0DF3">
        <w:rPr>
          <w:rFonts w:hint="eastAsia"/>
        </w:rPr>
        <w:t>ASF-YOLO</w:t>
      </w:r>
      <w:r w:rsidRPr="00DC0DF3">
        <w:rPr>
          <w:rFonts w:hint="eastAsia"/>
        </w:rPr>
        <w:t>特征融合机制，实现了小目标表征能力与多尺度信息利用效率的协同提升。相较于单纯依赖模型规模扩展的改进思路，本文方法在保持较低计算复杂度的前提下，有效增强了模型对复杂田间环境的适应能力，体现出良好的精度—效率平衡特性。本文研究表明，该模型具备面向实际农业场景部署的可行性，可为桑叶病虫害智能监测提供一种具有工程应用潜力的技术路径，并对物联网环境下的边缘智能感知具有一定参考价值。</w:t>
      </w:r>
    </w:p>
    <w:sdt>
      <w:sdtPr>
        <w:rPr>
          <w:rFonts w:hint="eastAsia"/>
        </w:rPr>
        <w:id w:val="1469399170"/>
        <w:placeholder>
          <w:docPart w:val="5A7A2F84FF444C0A8D23DEB120337F3D"/>
        </w:placeholder>
      </w:sdtPr>
      <w:sdtContent>
        <w:p w14:paraId="02929ED3" w14:textId="77777777" w:rsidR="009F7FBF" w:rsidRDefault="00000000">
          <w:pPr>
            <w:pStyle w:val="aff"/>
            <w:ind w:firstLine="300"/>
          </w:pPr>
          <w:r>
            <w:rPr>
              <w:rFonts w:hint="eastAsia"/>
              <w:color w:val="FF0000"/>
            </w:rPr>
            <w:t>注：本文通讯作者为</w:t>
          </w:r>
          <w:r>
            <w:rPr>
              <w:rFonts w:hint="eastAsia"/>
              <w:color w:val="FF0000"/>
            </w:rPr>
            <w:t>XXX</w:t>
          </w:r>
          <w:r>
            <w:rPr>
              <w:rFonts w:hint="eastAsia"/>
              <w:color w:val="FF0000"/>
            </w:rPr>
            <w:t>。（此项可省略）</w:t>
          </w:r>
        </w:p>
      </w:sdtContent>
    </w:sdt>
    <w:sdt>
      <w:sdtPr>
        <w:rPr>
          <w:rFonts w:hint="eastAsia"/>
        </w:rPr>
        <w:alias w:val="参考文献务必列出10条以上；只能引用已公开发表的文献；中文人名用汉语拼音和英文人名，均采用 “姓”全部大写，“名”只写首字母大写"/>
        <w:tag w:val="参考文献务必列出10条以上；"/>
        <w:id w:val="-1839454761"/>
        <w:lock w:val="sdtContentLocked"/>
        <w:placeholder>
          <w:docPart w:val="5A7A2F84FF444C0A8D23DEB120337F3D"/>
        </w:placeholder>
      </w:sdtPr>
      <w:sdtContent>
        <w:p w14:paraId="4DE3A638" w14:textId="77777777" w:rsidR="009F7FBF" w:rsidRDefault="00000000">
          <w:pPr>
            <w:pStyle w:val="aff0"/>
          </w:pPr>
          <w:r>
            <w:rPr>
              <w:rFonts w:hint="eastAsia"/>
            </w:rPr>
            <w:t>参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考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文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献</w:t>
          </w:r>
        </w:p>
      </w:sdtContent>
    </w:sdt>
    <w:p w14:paraId="0E4BF1F1" w14:textId="55BA784D" w:rsidR="008177E1" w:rsidRDefault="008177E1" w:rsidP="008177E1">
      <w:pPr>
        <w:pStyle w:val="a"/>
      </w:pPr>
      <w:r w:rsidRPr="00810312">
        <w:t>李刚</w:t>
      </w:r>
      <w:r w:rsidRPr="00810312">
        <w:t>,</w:t>
      </w:r>
      <w:r w:rsidRPr="00810312">
        <w:t>郭会朵</w:t>
      </w:r>
      <w:r w:rsidRPr="00810312">
        <w:t>,</w:t>
      </w:r>
      <w:r w:rsidRPr="00810312">
        <w:t>唐旭东</w:t>
      </w:r>
      <w:r w:rsidRPr="00810312">
        <w:t>,</w:t>
      </w:r>
      <w:r w:rsidRPr="00810312">
        <w:t>等</w:t>
      </w:r>
      <w:r w:rsidRPr="00810312">
        <w:t>.“</w:t>
      </w:r>
      <w:r w:rsidRPr="00810312">
        <w:t>一带一路</w:t>
      </w:r>
      <w:r w:rsidRPr="00810312">
        <w:t>”</w:t>
      </w:r>
      <w:r w:rsidRPr="00810312">
        <w:t>背景下蚕桑学科硕士留学生的实践教学探讨</w:t>
      </w:r>
      <w:r w:rsidRPr="00810312">
        <w:t>[J].</w:t>
      </w:r>
      <w:r w:rsidRPr="00810312">
        <w:t>中国蚕业</w:t>
      </w:r>
      <w:r w:rsidRPr="00810312">
        <w:t>,2024,45(01):</w:t>
      </w:r>
      <w:proofErr w:type="gramStart"/>
      <w:r w:rsidRPr="00810312">
        <w:t>55-60.DOI:10.16839/j.cnki.zgcy</w:t>
      </w:r>
      <w:proofErr w:type="gramEnd"/>
      <w:r w:rsidRPr="00810312">
        <w:t>.2024.01</w:t>
      </w:r>
    </w:p>
    <w:p w14:paraId="3928618D" w14:textId="6027CEA7" w:rsidR="008177E1" w:rsidRDefault="008177E1" w:rsidP="008177E1">
      <w:pPr>
        <w:pStyle w:val="a"/>
      </w:pPr>
      <w:r w:rsidRPr="00810312">
        <w:t>杨丽莎</w:t>
      </w:r>
      <w:r w:rsidRPr="00810312">
        <w:t>,</w:t>
      </w:r>
      <w:r w:rsidRPr="00810312">
        <w:t>番成砖</w:t>
      </w:r>
      <w:r w:rsidRPr="00810312">
        <w:t>,</w:t>
      </w:r>
      <w:r w:rsidRPr="00810312">
        <w:t>闫永博</w:t>
      </w:r>
      <w:r w:rsidRPr="00810312">
        <w:t>,</w:t>
      </w:r>
      <w:r w:rsidRPr="00810312">
        <w:t>等</w:t>
      </w:r>
      <w:r w:rsidRPr="00810312">
        <w:t>.</w:t>
      </w:r>
      <w:r w:rsidRPr="00810312">
        <w:t>隆阳区主要桑树病虫害发生情况及防治建议</w:t>
      </w:r>
      <w:r w:rsidRPr="00810312">
        <w:t>[J].</w:t>
      </w:r>
      <w:r w:rsidRPr="00810312">
        <w:t>北方蚕业</w:t>
      </w:r>
      <w:r w:rsidRPr="00810312">
        <w:t>,2024,45(03):</w:t>
      </w:r>
      <w:proofErr w:type="gramStart"/>
      <w:r w:rsidRPr="00810312">
        <w:t>34-37.DOI:10.19443/j.cnki</w:t>
      </w:r>
      <w:proofErr w:type="gramEnd"/>
      <w:r w:rsidRPr="00810312">
        <w:t>.1673-9922.2024.03.003.</w:t>
      </w:r>
    </w:p>
    <w:p w14:paraId="77427FC0" w14:textId="1141C633" w:rsidR="008177E1" w:rsidRDefault="008177E1" w:rsidP="008177E1">
      <w:pPr>
        <w:pStyle w:val="a"/>
      </w:pPr>
      <w:r w:rsidRPr="00810312">
        <w:t>武东霞</w:t>
      </w:r>
      <w:r w:rsidRPr="00810312">
        <w:t>,</w:t>
      </w:r>
      <w:r w:rsidRPr="00810312">
        <w:t>李海东</w:t>
      </w:r>
      <w:r w:rsidRPr="00810312">
        <w:t>,</w:t>
      </w:r>
      <w:r w:rsidRPr="00810312">
        <w:t>方利民</w:t>
      </w:r>
      <w:r w:rsidRPr="00810312">
        <w:t>,</w:t>
      </w:r>
      <w:r w:rsidRPr="00810312">
        <w:t>等</w:t>
      </w:r>
      <w:r w:rsidRPr="00810312">
        <w:t>.</w:t>
      </w:r>
      <w:r w:rsidRPr="00810312">
        <w:t>吴江区桑树病虫害绿色防控技术应用与思考</w:t>
      </w:r>
      <w:r w:rsidRPr="00810312">
        <w:t>[J].</w:t>
      </w:r>
      <w:r w:rsidRPr="00810312">
        <w:t>上海蔬菜</w:t>
      </w:r>
      <w:r w:rsidRPr="00810312">
        <w:t>,2025,(05):95-97+103.</w:t>
      </w:r>
    </w:p>
    <w:p w14:paraId="18C1ABE2" w14:textId="77777777" w:rsidR="008177E1" w:rsidRPr="008177E1" w:rsidRDefault="008177E1" w:rsidP="008177E1">
      <w:pPr>
        <w:pStyle w:val="a"/>
      </w:pPr>
      <w:proofErr w:type="gramStart"/>
      <w:r w:rsidRPr="008177E1">
        <w:rPr>
          <w:rFonts w:hint="eastAsia"/>
          <w:color w:val="000000" w:themeColor="text1"/>
        </w:rPr>
        <w:t>岳喜申</w:t>
      </w:r>
      <w:proofErr w:type="gramEnd"/>
      <w:r w:rsidRPr="008177E1">
        <w:rPr>
          <w:rFonts w:hint="eastAsia"/>
          <w:color w:val="000000" w:themeColor="text1"/>
        </w:rPr>
        <w:t>.</w:t>
      </w:r>
      <w:r w:rsidRPr="008177E1">
        <w:rPr>
          <w:rFonts w:hint="eastAsia"/>
          <w:color w:val="000000" w:themeColor="text1"/>
        </w:rPr>
        <w:t>深度学习在农作物病害识别中的研究进展</w:t>
      </w:r>
      <w:r w:rsidRPr="008177E1">
        <w:rPr>
          <w:rFonts w:hint="eastAsia"/>
          <w:color w:val="000000" w:themeColor="text1"/>
        </w:rPr>
        <w:t>[J].</w:t>
      </w:r>
      <w:r w:rsidRPr="008177E1">
        <w:rPr>
          <w:rFonts w:hint="eastAsia"/>
          <w:color w:val="000000" w:themeColor="text1"/>
        </w:rPr>
        <w:t>安徽农学通报</w:t>
      </w:r>
      <w:r w:rsidRPr="008177E1">
        <w:rPr>
          <w:rFonts w:hint="eastAsia"/>
          <w:color w:val="000000" w:themeColor="text1"/>
        </w:rPr>
        <w:t>,2024,30(06):</w:t>
      </w:r>
      <w:proofErr w:type="gramStart"/>
      <w:r w:rsidRPr="008177E1">
        <w:rPr>
          <w:rFonts w:hint="eastAsia"/>
          <w:color w:val="000000" w:themeColor="text1"/>
        </w:rPr>
        <w:t>100-103.DOI:10.16377/j.cnki.issn</w:t>
      </w:r>
      <w:proofErr w:type="gramEnd"/>
      <w:r w:rsidRPr="008177E1">
        <w:rPr>
          <w:rFonts w:hint="eastAsia"/>
          <w:color w:val="000000" w:themeColor="text1"/>
        </w:rPr>
        <w:t>1007-7731.2024.06.027.</w:t>
      </w:r>
    </w:p>
    <w:p w14:paraId="56557D33" w14:textId="1FF6A19A" w:rsidR="008177E1" w:rsidRDefault="008177E1" w:rsidP="008177E1">
      <w:pPr>
        <w:pStyle w:val="a"/>
      </w:pPr>
      <w:r w:rsidRPr="008177E1">
        <w:t xml:space="preserve">Dalal M, Mittal P. </w:t>
      </w:r>
      <w:proofErr w:type="gramStart"/>
      <w:r w:rsidRPr="008177E1">
        <w:t>A</w:t>
      </w:r>
      <w:proofErr w:type="gramEnd"/>
      <w:r w:rsidRPr="008177E1">
        <w:t xml:space="preserve"> Systematic Review of Deep Learning-Based Object Detection in Agriculture: Methods, Challenges, and Future Directions[J]. Computers Materials &amp; Continua, 2025, 84(1): 57-91. DOI: 10.32604/CMC.2025.066056.</w:t>
      </w:r>
    </w:p>
    <w:p w14:paraId="3D0B4AF3" w14:textId="77777777" w:rsidR="008177E1" w:rsidRDefault="008177E1" w:rsidP="008177E1">
      <w:pPr>
        <w:pStyle w:val="a"/>
      </w:pPr>
      <w:proofErr w:type="gramStart"/>
      <w:r w:rsidRPr="00310C38">
        <w:rPr>
          <w:rFonts w:hint="eastAsia"/>
        </w:rPr>
        <w:t>叶晖</w:t>
      </w:r>
      <w:proofErr w:type="gramEnd"/>
      <w:r w:rsidRPr="00310C38">
        <w:rPr>
          <w:rFonts w:hint="eastAsia"/>
        </w:rPr>
        <w:t>,</w:t>
      </w:r>
      <w:r w:rsidRPr="00310C38">
        <w:rPr>
          <w:rFonts w:hint="eastAsia"/>
        </w:rPr>
        <w:t>项东晖</w:t>
      </w:r>
      <w:r w:rsidRPr="00310C38">
        <w:rPr>
          <w:rFonts w:hint="eastAsia"/>
        </w:rPr>
        <w:t>,</w:t>
      </w:r>
      <w:r w:rsidRPr="00310C38">
        <w:rPr>
          <w:rFonts w:hint="eastAsia"/>
        </w:rPr>
        <w:t>曾松伟</w:t>
      </w:r>
      <w:r w:rsidRPr="00310C38">
        <w:rPr>
          <w:rFonts w:hint="eastAsia"/>
        </w:rPr>
        <w:t>.</w:t>
      </w:r>
      <w:r w:rsidRPr="00310C38">
        <w:rPr>
          <w:rFonts w:hint="eastAsia"/>
        </w:rPr>
        <w:t>基于深度学习的桑叶病害识别方法研究</w:t>
      </w:r>
      <w:r w:rsidRPr="00310C38">
        <w:rPr>
          <w:rFonts w:hint="eastAsia"/>
        </w:rPr>
        <w:t>[J].</w:t>
      </w:r>
      <w:r w:rsidRPr="00310C38">
        <w:rPr>
          <w:rFonts w:hint="eastAsia"/>
        </w:rPr>
        <w:t>电子技术应用</w:t>
      </w:r>
      <w:r w:rsidRPr="00310C38">
        <w:rPr>
          <w:rFonts w:hint="eastAsia"/>
        </w:rPr>
        <w:t>,2025,51(03):</w:t>
      </w:r>
      <w:proofErr w:type="gramStart"/>
      <w:r w:rsidRPr="00310C38">
        <w:rPr>
          <w:rFonts w:hint="eastAsia"/>
        </w:rPr>
        <w:t>70-76.DOI:10.16157/j.issn</w:t>
      </w:r>
      <w:proofErr w:type="gramEnd"/>
      <w:r w:rsidRPr="00310C38">
        <w:rPr>
          <w:rFonts w:hint="eastAsia"/>
        </w:rPr>
        <w:t>.0258-7998.245509.</w:t>
      </w:r>
    </w:p>
    <w:p w14:paraId="014607FA" w14:textId="77777777" w:rsidR="008177E1" w:rsidRDefault="008177E1" w:rsidP="008177E1">
      <w:pPr>
        <w:pStyle w:val="a"/>
      </w:pPr>
      <w:r w:rsidRPr="005F1D5D">
        <w:t>刘中行，刘汉奎</w:t>
      </w:r>
      <w:r w:rsidRPr="005F1D5D">
        <w:t>.YOLOv8s-SLS</w:t>
      </w:r>
      <w:r w:rsidRPr="005F1D5D">
        <w:t>：一种结合轻量化和多尺度的桑叶害虫检测模型</w:t>
      </w:r>
      <w:r w:rsidRPr="005F1D5D">
        <w:t>[C]//ProceedingsofSPIE,2024,13403:134033J.DOI:10.1117/12.3051355.</w:t>
      </w:r>
    </w:p>
    <w:p w14:paraId="11F21252" w14:textId="77777777" w:rsidR="008177E1" w:rsidRDefault="008177E1" w:rsidP="008177E1">
      <w:pPr>
        <w:pStyle w:val="a"/>
      </w:pPr>
      <w:r w:rsidRPr="002B7100">
        <w:rPr>
          <w:rFonts w:hint="eastAsia"/>
        </w:rPr>
        <w:t>广西民族大学</w:t>
      </w:r>
      <w:r w:rsidRPr="002B7100">
        <w:rPr>
          <w:rFonts w:hint="eastAsia"/>
        </w:rPr>
        <w:t>,</w:t>
      </w:r>
      <w:r w:rsidRPr="002B7100">
        <w:rPr>
          <w:rFonts w:hint="eastAsia"/>
        </w:rPr>
        <w:t>广西乾浩科技有限公司</w:t>
      </w:r>
      <w:r w:rsidRPr="002B7100">
        <w:rPr>
          <w:rFonts w:hint="eastAsia"/>
        </w:rPr>
        <w:t>.</w:t>
      </w:r>
      <w:r w:rsidRPr="002B7100">
        <w:rPr>
          <w:rFonts w:hint="eastAsia"/>
        </w:rPr>
        <w:t>一种基于图像识别的桑叶病害防控管理系统、方法及存储介质</w:t>
      </w:r>
      <w:r w:rsidRPr="002B7100">
        <w:rPr>
          <w:rFonts w:hint="eastAsia"/>
        </w:rPr>
        <w:t>:202511080070.7[P].2025-11-14.</w:t>
      </w:r>
    </w:p>
    <w:p w14:paraId="044ABE0C" w14:textId="77777777" w:rsidR="008177E1" w:rsidRDefault="008177E1" w:rsidP="008177E1">
      <w:pPr>
        <w:pStyle w:val="a"/>
      </w:pPr>
      <w:r>
        <w:rPr>
          <w:rFonts w:hint="eastAsia"/>
        </w:rPr>
        <w:tab/>
      </w:r>
      <w:r w:rsidRPr="00EC58D5">
        <w:rPr>
          <w:lang w:val="en-GB"/>
        </w:rPr>
        <w:t>Ultralytics.YOLO11</w:t>
      </w:r>
      <w:proofErr w:type="gramStart"/>
      <w:r w:rsidRPr="00EC58D5">
        <w:rPr>
          <w:lang w:val="en-GB"/>
        </w:rPr>
        <w:t>documentation[</w:t>
      </w:r>
      <w:proofErr w:type="gramEnd"/>
      <w:r w:rsidRPr="00EC58D5">
        <w:rPr>
          <w:lang w:val="en-GB"/>
        </w:rPr>
        <w:t>EB/OL</w:t>
      </w:r>
      <w:proofErr w:type="gramStart"/>
      <w:r w:rsidRPr="00EC58D5">
        <w:rPr>
          <w:lang w:val="en-GB"/>
        </w:rPr>
        <w:t>].https://docs.ultralytics.com/zh/models/yolo11/,2024-09-10/2026-04-18</w:t>
      </w:r>
      <w:proofErr w:type="gramEnd"/>
      <w:r w:rsidRPr="00EC58D5">
        <w:rPr>
          <w:lang w:val="en-GB"/>
        </w:rPr>
        <w:t>.</w:t>
      </w:r>
    </w:p>
    <w:p w14:paraId="3F40A931" w14:textId="77777777" w:rsidR="008177E1" w:rsidRPr="00BE44E5" w:rsidRDefault="008177E1" w:rsidP="008177E1">
      <w:pPr>
        <w:pStyle w:val="a"/>
      </w:pPr>
      <w:proofErr w:type="gramStart"/>
      <w:r w:rsidRPr="00BE44E5">
        <w:t>ZhangJ,LiX</w:t>
      </w:r>
      <w:proofErr w:type="gramEnd"/>
      <w:r w:rsidRPr="00BE44E5">
        <w:t>,</w:t>
      </w:r>
      <w:proofErr w:type="gramStart"/>
      <w:r w:rsidRPr="00BE44E5">
        <w:t>LiJ,etal</w:t>
      </w:r>
      <w:proofErr w:type="gramEnd"/>
      <w:r w:rsidRPr="00BE44E5">
        <w:t>.Rethinkingmobileblockforefficientattention-basedmodels[C]</w:t>
      </w:r>
      <w:proofErr w:type="gramStart"/>
      <w:r w:rsidRPr="00BE44E5">
        <w:t>//ProceedingsoftheIEEE/CVFInternationalConferenceonCo</w:t>
      </w:r>
      <w:r w:rsidRPr="00BE44E5">
        <w:lastRenderedPageBreak/>
        <w:t>mputerVision(</w:t>
      </w:r>
      <w:proofErr w:type="gramEnd"/>
      <w:r w:rsidRPr="00BE44E5">
        <w:t>ICCV).2023:1389-1400.</w:t>
      </w:r>
    </w:p>
    <w:p w14:paraId="3662D851" w14:textId="77777777" w:rsidR="008177E1" w:rsidRPr="00BE44E5" w:rsidRDefault="008177E1" w:rsidP="008177E1">
      <w:pPr>
        <w:pStyle w:val="a"/>
        <w:rPr>
          <w:color w:val="000000" w:themeColor="text1"/>
        </w:rPr>
      </w:pPr>
      <w:proofErr w:type="gramStart"/>
      <w:r w:rsidRPr="00803530">
        <w:t>KangM,TingCM</w:t>
      </w:r>
      <w:proofErr w:type="gramEnd"/>
      <w:r w:rsidRPr="00803530">
        <w:t>,</w:t>
      </w:r>
      <w:proofErr w:type="gramStart"/>
      <w:r w:rsidRPr="00803530">
        <w:t>TingFF,etal.ASF</w:t>
      </w:r>
      <w:proofErr w:type="gramEnd"/>
      <w:r w:rsidRPr="00803530">
        <w:t>-</w:t>
      </w:r>
      <w:proofErr w:type="gramStart"/>
      <w:r w:rsidRPr="00803530">
        <w:t>YOLO:AnovelYOLOmodelwithattentionscalesequencefusionforcellinstance</w:t>
      </w:r>
      <w:r w:rsidRPr="00803530">
        <w:t>segmentation</w:t>
      </w:r>
      <w:proofErr w:type="gramEnd"/>
      <w:r w:rsidRPr="00803530">
        <w:t>[EB/OL</w:t>
      </w:r>
      <w:proofErr w:type="gramStart"/>
      <w:r w:rsidRPr="00803530">
        <w:t>].arXivpreprintarXiv</w:t>
      </w:r>
      <w:proofErr w:type="gramEnd"/>
      <w:r w:rsidRPr="00803530">
        <w:t>:2312.06458,2023.</w:t>
      </w:r>
      <w:hyperlink r:id="rId62" w:history="1">
        <w:r w:rsidRPr="001068B8">
          <w:rPr>
            <w:rStyle w:val="ab"/>
          </w:rPr>
          <w:t>https://arxiv.org/abs/2312.06458</w:t>
        </w:r>
      </w:hyperlink>
      <w:r>
        <w:rPr>
          <w:rFonts w:hint="eastAsia"/>
        </w:rPr>
        <w:t>.</w:t>
      </w:r>
    </w:p>
    <w:p w14:paraId="28057136" w14:textId="77777777" w:rsidR="008177E1" w:rsidRPr="008177E1" w:rsidRDefault="008177E1">
      <w:pPr>
        <w:ind w:firstLine="360"/>
        <w:sectPr w:rsidR="008177E1" w:rsidRPr="008177E1">
          <w:headerReference w:type="even" r:id="rId63"/>
          <w:headerReference w:type="first" r:id="rId64"/>
          <w:type w:val="continuous"/>
          <w:pgSz w:w="11906" w:h="16838"/>
          <w:pgMar w:top="1134" w:right="1134" w:bottom="1134" w:left="1134" w:header="1134" w:footer="1134" w:gutter="0"/>
          <w:cols w:num="2" w:space="420"/>
          <w:titlePg/>
          <w:docGrid w:type="linesAndChars" w:linePitch="312"/>
        </w:sectPr>
      </w:pPr>
    </w:p>
    <w:p w14:paraId="73D4DBD6" w14:textId="77777777" w:rsidR="009F7FBF" w:rsidRDefault="009F7FBF">
      <w:pPr>
        <w:pStyle w:val="afb"/>
        <w:spacing w:before="624" w:after="156"/>
        <w:ind w:firstLine="360"/>
        <w:rPr>
          <w:rStyle w:val="Char5"/>
        </w:rPr>
        <w:sectPr w:rsidR="009F7FBF">
          <w:type w:val="continuous"/>
          <w:pgSz w:w="11906" w:h="16838"/>
          <w:pgMar w:top="1134" w:right="1134" w:bottom="1134" w:left="1134" w:header="1134" w:footer="1134" w:gutter="0"/>
          <w:cols w:space="420"/>
          <w:titlePg/>
          <w:docGrid w:type="linesAndChars" w:linePitch="312"/>
        </w:sectPr>
      </w:pPr>
    </w:p>
    <w:p w14:paraId="48029BED" w14:textId="77777777" w:rsidR="009F7FBF" w:rsidRDefault="009F7FBF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27249E41" w14:textId="77777777" w:rsidR="009F7FBF" w:rsidRDefault="009F7FBF">
      <w:pPr>
        <w:ind w:firstLine="360"/>
      </w:pPr>
    </w:p>
    <w:p w14:paraId="42D7DE35" w14:textId="77777777" w:rsidR="009F7FBF" w:rsidRDefault="009F7FBF">
      <w:pPr>
        <w:pStyle w:val="afb"/>
        <w:spacing w:before="624" w:after="156"/>
        <w:rPr>
          <w:rStyle w:val="Char5"/>
        </w:rPr>
        <w:sectPr w:rsidR="009F7FBF">
          <w:headerReference w:type="even" r:id="rId65"/>
          <w:headerReference w:type="first" r:id="rId66"/>
          <w:type w:val="continuous"/>
          <w:pgSz w:w="11906" w:h="16838"/>
          <w:pgMar w:top="1134" w:right="1134" w:bottom="1134" w:left="1134" w:header="1134" w:footer="1134" w:gutter="0"/>
          <w:cols w:num="2" w:space="420"/>
          <w:titlePg/>
          <w:docGrid w:type="linesAndChars" w:linePitch="312"/>
        </w:sectPr>
      </w:pPr>
    </w:p>
    <w:sdt>
      <w:sdtPr>
        <w:rPr>
          <w:rStyle w:val="Char5"/>
          <w:rFonts w:hint="eastAsia"/>
        </w:rPr>
        <w:id w:val="-467745840"/>
        <w:lock w:val="sdtLocked"/>
        <w:placeholder>
          <w:docPart w:val="5A7A2F84FF444C0A8D23DEB120337F3D"/>
        </w:placeholder>
      </w:sdtPr>
      <w:sdtContent>
        <w:p w14:paraId="6E7472BD" w14:textId="63FF2BDF" w:rsidR="009F7FBF" w:rsidRDefault="00000000">
          <w:pPr>
            <w:pStyle w:val="afb"/>
            <w:spacing w:before="624" w:after="156"/>
            <w:rPr>
              <w:rStyle w:val="Char5"/>
            </w:rPr>
          </w:pPr>
          <w:r>
            <w:rPr>
              <w:rStyle w:val="Char5"/>
              <w:rFonts w:hint="eastAsia"/>
            </w:rPr>
            <w:t>作者简介：梁凤玲（</w:t>
          </w:r>
          <w:r>
            <w:rPr>
              <w:rStyle w:val="Char5"/>
              <w:rFonts w:hint="eastAsia"/>
            </w:rPr>
            <w:t>2004</w:t>
          </w:r>
          <w:r>
            <w:rPr>
              <w:rStyle w:val="Char5"/>
              <w:rFonts w:hint="eastAsia"/>
            </w:rPr>
            <w:t>），女，本科在读，研究方向为</w:t>
          </w:r>
          <w:r w:rsidR="00DF1CEE" w:rsidRPr="00DF1CEE">
            <w:rPr>
              <w:rStyle w:val="Char5"/>
            </w:rPr>
            <w:t>基于多模态信号融合的桑园病虫害诊断算法、特征提取与识别优化</w:t>
          </w:r>
          <w:r>
            <w:rPr>
              <w:rStyle w:val="Char5"/>
              <w:rFonts w:hint="eastAsia"/>
            </w:rPr>
            <w:t>。</w:t>
          </w:r>
        </w:p>
        <w:p w14:paraId="0462B48D" w14:textId="77777777" w:rsidR="009F7FBF" w:rsidRDefault="00000000">
          <w:pPr>
            <w:pStyle w:val="afb"/>
            <w:spacing w:beforeLines="0" w:before="0" w:after="156"/>
            <w:ind w:firstLineChars="500" w:firstLine="750"/>
            <w:rPr>
              <w:rStyle w:val="Char5"/>
            </w:rPr>
          </w:pPr>
          <w:r>
            <w:rPr>
              <w:rStyle w:val="Char5"/>
              <w:rFonts w:hint="eastAsia"/>
            </w:rPr>
            <w:t>吴盛岚（</w:t>
          </w:r>
          <w:r>
            <w:rPr>
              <w:rStyle w:val="Char5"/>
              <w:rFonts w:hint="eastAsia"/>
            </w:rPr>
            <w:t>2004</w:t>
          </w:r>
          <w:r>
            <w:rPr>
              <w:rStyle w:val="Char5"/>
              <w:rFonts w:hint="eastAsia"/>
            </w:rPr>
            <w:t>），女，本科在读，研究方向为基于</w:t>
          </w:r>
          <w:r>
            <w:rPr>
              <w:rStyle w:val="Char5"/>
              <w:rFonts w:hint="eastAsia"/>
            </w:rPr>
            <w:t>YOLO</w:t>
          </w:r>
          <w:r>
            <w:rPr>
              <w:rStyle w:val="Char5"/>
              <w:rFonts w:hint="eastAsia"/>
            </w:rPr>
            <w:t>系列的桑园病虫害目标检测算法、轻量化模型优化。</w:t>
          </w:r>
        </w:p>
        <w:p w14:paraId="59B52A50" w14:textId="77777777" w:rsidR="009F7FBF" w:rsidRDefault="00000000">
          <w:pPr>
            <w:pStyle w:val="afb"/>
            <w:spacing w:beforeLines="0" w:before="0" w:after="156"/>
            <w:ind w:firstLineChars="500" w:firstLine="750"/>
            <w:rPr>
              <w:rStyle w:val="Char5"/>
            </w:rPr>
            <w:sectPr w:rsidR="009F7FBF">
              <w:type w:val="continuous"/>
              <w:pgSz w:w="11906" w:h="16838"/>
              <w:pgMar w:top="1134" w:right="1134" w:bottom="1134" w:left="1134" w:header="1134" w:footer="1134" w:gutter="0"/>
              <w:cols w:space="420"/>
              <w:titlePg/>
              <w:docGrid w:type="linesAndChars" w:linePitch="312"/>
            </w:sectPr>
          </w:pPr>
        </w:p>
      </w:sdtContent>
    </w:sdt>
    <w:p w14:paraId="16251588" w14:textId="77777777" w:rsidR="009F7FBF" w:rsidRDefault="009F7FBF">
      <w:pPr>
        <w:ind w:firstLineChars="0" w:firstLine="0"/>
        <w:sectPr w:rsidR="009F7FBF">
          <w:type w:val="continuous"/>
          <w:pgSz w:w="11906" w:h="16838"/>
          <w:pgMar w:top="1134" w:right="1134" w:bottom="1134" w:left="1134" w:header="1134" w:footer="1134" w:gutter="0"/>
          <w:cols w:num="2" w:space="420"/>
          <w:titlePg/>
          <w:docGrid w:type="linesAndChars" w:linePitch="312"/>
        </w:sectPr>
      </w:pPr>
    </w:p>
    <w:p w14:paraId="27B7CD69" w14:textId="77777777" w:rsidR="009F7FBF" w:rsidRDefault="009F7FBF">
      <w:pPr>
        <w:widowControl/>
        <w:overflowPunct/>
        <w:adjustRightInd/>
        <w:snapToGrid/>
        <w:spacing w:line="240" w:lineRule="auto"/>
        <w:ind w:firstLineChars="0" w:firstLine="0"/>
        <w:jc w:val="left"/>
        <w:rPr>
          <w:color w:val="FF0000"/>
        </w:rPr>
        <w:sectPr w:rsidR="009F7FBF">
          <w:type w:val="continuous"/>
          <w:pgSz w:w="11906" w:h="16838"/>
          <w:pgMar w:top="1134" w:right="1134" w:bottom="1134" w:left="1134" w:header="851" w:footer="992" w:gutter="0"/>
          <w:cols w:space="420"/>
          <w:docGrid w:type="lines" w:linePitch="312"/>
        </w:sectPr>
      </w:pPr>
    </w:p>
    <w:p w14:paraId="5150082A" w14:textId="77777777" w:rsidR="009F7FBF" w:rsidRDefault="009F7FBF">
      <w:pPr>
        <w:widowControl/>
        <w:overflowPunct/>
        <w:adjustRightInd/>
        <w:snapToGrid/>
        <w:spacing w:line="240" w:lineRule="auto"/>
        <w:ind w:firstLineChars="0" w:firstLine="0"/>
        <w:jc w:val="left"/>
        <w:sectPr w:rsidR="009F7FBF">
          <w:type w:val="continuous"/>
          <w:pgSz w:w="11906" w:h="16838"/>
          <w:pgMar w:top="1134" w:right="1134" w:bottom="1134" w:left="1134" w:header="851" w:footer="992" w:gutter="0"/>
          <w:cols w:num="2" w:space="420"/>
          <w:docGrid w:type="lines" w:linePitch="312"/>
        </w:sectPr>
      </w:pPr>
    </w:p>
    <w:p w14:paraId="065616FE" w14:textId="77777777" w:rsidR="009F7FBF" w:rsidRDefault="009F7FBF">
      <w:pPr>
        <w:ind w:firstLineChars="0" w:firstLine="0"/>
        <w:sectPr w:rsidR="009F7FBF">
          <w:type w:val="continuous"/>
          <w:pgSz w:w="11906" w:h="16838"/>
          <w:pgMar w:top="1134" w:right="1134" w:bottom="1134" w:left="1134" w:header="851" w:footer="992" w:gutter="0"/>
          <w:cols w:space="420"/>
          <w:docGrid w:type="lines" w:linePitch="312"/>
        </w:sectPr>
      </w:pPr>
    </w:p>
    <w:p w14:paraId="2FBCB8AF" w14:textId="77777777" w:rsidR="009F7FBF" w:rsidRDefault="00000000">
      <w:pPr>
        <w:ind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9DFA2F" wp14:editId="18937EF2">
            <wp:simplePos x="0" y="0"/>
            <wp:positionH relativeFrom="column">
              <wp:posOffset>3810</wp:posOffset>
            </wp:positionH>
            <wp:positionV relativeFrom="paragraph">
              <wp:posOffset>-4445</wp:posOffset>
            </wp:positionV>
            <wp:extent cx="5758180" cy="863917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01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7FBF">
      <w:type w:val="continuous"/>
      <w:pgSz w:w="11906" w:h="16838"/>
      <w:pgMar w:top="1134" w:right="1134" w:bottom="1134" w:left="1134" w:header="851" w:footer="992" w:gutter="0"/>
      <w:cols w:num="2" w:space="4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01ADF" w14:textId="77777777" w:rsidR="00CD4DA4" w:rsidRDefault="00CD4DA4">
      <w:pPr>
        <w:spacing w:line="240" w:lineRule="auto"/>
        <w:ind w:firstLine="360"/>
      </w:pPr>
      <w:r>
        <w:separator/>
      </w:r>
    </w:p>
  </w:endnote>
  <w:endnote w:type="continuationSeparator" w:id="0">
    <w:p w14:paraId="138E7DE7" w14:textId="77777777" w:rsidR="00CD4DA4" w:rsidRDefault="00CD4DA4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8A83" w14:textId="77777777" w:rsidR="009F7FBF" w:rsidRDefault="00000000">
    <w:pPr>
      <w:pBdr>
        <w:top w:val="single" w:sz="4" w:space="1" w:color="auto"/>
      </w:pBdr>
      <w:ind w:firstLine="360"/>
      <w:jc w:val="center"/>
    </w:pPr>
    <w:r>
      <w:t xml:space="preserve">http:// </w:t>
    </w:r>
    <w:hyperlink r:id="rId1" w:history="1">
      <w:r w:rsidR="009F7FBF">
        <w:rPr>
          <w:rStyle w:val="ab"/>
        </w:rPr>
        <w:t>www.iotmag.com</w:t>
      </w:r>
    </w:hyperlink>
    <w:r>
      <w:rPr>
        <w:rFonts w:hint="eastAsia"/>
      </w:rPr>
      <w:t>或</w:t>
    </w:r>
    <w:hyperlink r:id="rId2" w:history="1">
      <w:r w:rsidR="009F7FBF">
        <w:rPr>
          <w:rStyle w:val="ab"/>
        </w:rPr>
        <w:t>http://wlwj.cbpt.cnki.net/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BC54" w14:textId="77777777" w:rsidR="009F7FBF" w:rsidRDefault="00000000">
    <w:pPr>
      <w:pBdr>
        <w:top w:val="single" w:sz="4" w:space="1" w:color="auto"/>
      </w:pBdr>
      <w:ind w:firstLine="360"/>
      <w:jc w:val="center"/>
    </w:pPr>
    <w:r>
      <w:t xml:space="preserve">http:// </w:t>
    </w:r>
    <w:hyperlink r:id="rId1" w:history="1">
      <w:r w:rsidR="009F7FBF">
        <w:rPr>
          <w:rStyle w:val="ab"/>
        </w:rPr>
        <w:t>www.iotmag.com</w:t>
      </w:r>
    </w:hyperlink>
    <w:r>
      <w:rPr>
        <w:rFonts w:hint="eastAsia"/>
      </w:rPr>
      <w:t>或</w:t>
    </w:r>
    <w:hyperlink r:id="rId2" w:history="1">
      <w:r w:rsidR="009F7FBF">
        <w:rPr>
          <w:rStyle w:val="ab"/>
        </w:rPr>
        <w:t>http://wlwj.cbpt.cnki.net/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5588" w14:textId="77777777" w:rsidR="009F7FBF" w:rsidRDefault="00000000">
    <w:pPr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626AE3" wp14:editId="48AB58D0">
              <wp:simplePos x="0" y="0"/>
              <wp:positionH relativeFrom="column">
                <wp:posOffset>10160</wp:posOffset>
              </wp:positionH>
              <wp:positionV relativeFrom="paragraph">
                <wp:posOffset>50165</wp:posOffset>
              </wp:positionV>
              <wp:extent cx="2089150" cy="0"/>
              <wp:effectExtent l="0" t="0" r="2540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89150" cy="0"/>
                      </a:xfrm>
                      <a:prstGeom prst="straightConnector1">
                        <a:avLst/>
                      </a:prstGeom>
                      <a:noFill/>
                      <a:ln w="3175" cmpd="dbl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2" o:spid="_x0000_s1026" o:spt="32" type="#_x0000_t32" style="position:absolute;left:0pt;margin-left:0.8pt;margin-top:3.95pt;height:0pt;width:164.5pt;z-index:251663360;mso-width-relative:page;mso-height-relative:page;" filled="f" stroked="t" coordsize="21600,21600" o:gfxdata="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r&#10;SYRz0wAAAAUBAAAPAAAAAAAAAAEAIAAAACIAAABkcnMvZG93bnJldi54bWxQSwECFAAUAAAACACH&#10;TuJAN7WhOPABAADzAwAADgAAAAAAAAABACAAAAAiAQAAZHJzL2Uyb0RvYy54bWxQSwUGAAAAAAYA&#10;BgBZAQAAhAUAAAAA&#10;">
              <v:fill on="f" focussize="0,0"/>
              <v:stroke weight="0.25pt" color="#000000 [3229]" linestyle="thinThin" joinstyle="round"/>
              <v:imagedata o:title=""/>
              <o:lock v:ext="edit" aspectratio="f"/>
            </v:shape>
          </w:pict>
        </mc:Fallback>
      </mc:AlternateContent>
    </w:r>
  </w:p>
  <w:p w14:paraId="098205B2" w14:textId="77777777" w:rsidR="009F7FBF" w:rsidRDefault="00000000">
    <w:pPr>
      <w:ind w:firstLine="360"/>
      <w:rPr>
        <w:rFonts w:eastAsia="黑体"/>
      </w:rPr>
    </w:pPr>
    <w:r>
      <w:rPr>
        <w:rFonts w:eastAsia="黑体" w:hint="eastAsia"/>
        <w:kern w:val="0"/>
      </w:rPr>
      <w:t>收稿日期：</w:t>
    </w:r>
    <w:sdt>
      <w:sdtPr>
        <w:rPr>
          <w:rFonts w:eastAsia="黑体" w:hint="eastAsia"/>
          <w:kern w:val="0"/>
        </w:rPr>
        <w:id w:val="143097914"/>
        <w:placeholder>
          <w:docPart w:val="200E85AC97F94DC49F349ED44BE6567D"/>
        </w:placeholder>
        <w:showingPlcHdr/>
      </w:sdtPr>
      <w:sdtContent>
        <w:r>
          <w:rPr>
            <w:rFonts w:eastAsia="黑体"/>
            <w:kern w:val="0"/>
          </w:rPr>
          <w:t xml:space="preserve">     </w:t>
        </w:r>
      </w:sdtContent>
    </w:sdt>
  </w:p>
  <w:p w14:paraId="5C21357C" w14:textId="1114EF52" w:rsidR="009F7FBF" w:rsidRDefault="00000000">
    <w:pPr>
      <w:ind w:firstLine="360"/>
      <w:rPr>
        <w:kern w:val="0"/>
      </w:rPr>
    </w:pPr>
    <w:r>
      <w:rPr>
        <w:rFonts w:eastAsia="黑体" w:hint="eastAsia"/>
        <w:kern w:val="0"/>
      </w:rPr>
      <w:t>基金项目：</w:t>
    </w:r>
    <w:sdt>
      <w:sdtPr>
        <w:rPr>
          <w:kern w:val="0"/>
        </w:rPr>
        <w:alias w:val="基金项目指文章产出的资助背景，项目名称应按国家有关部门规定的正式名称填写"/>
        <w:tag w:val="基金项目指文章产出的资助背景，项目名称应按国家有关部门规定的正式名称填写"/>
        <w:id w:val="1478033742"/>
        <w:placeholder>
          <w:docPart w:val="7AD424B96B444188ADEA6600A14792DA"/>
        </w:placeholder>
        <w:showingPlcHdr/>
      </w:sdtPr>
      <w:sdtContent>
        <w:r>
          <w:rPr>
            <w:kern w:val="0"/>
          </w:rPr>
          <w:t xml:space="preserve">     </w:t>
        </w:r>
      </w:sdtContent>
    </w:sdt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26C7" w14:textId="77777777" w:rsidR="00CD4DA4" w:rsidRDefault="00CD4DA4">
      <w:pPr>
        <w:ind w:firstLine="360"/>
      </w:pPr>
      <w:r>
        <w:separator/>
      </w:r>
    </w:p>
  </w:footnote>
  <w:footnote w:type="continuationSeparator" w:id="0">
    <w:p w14:paraId="05759F93" w14:textId="77777777" w:rsidR="00CD4DA4" w:rsidRDefault="00CD4DA4">
      <w:pPr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  <w:rFonts w:hint="eastAsia"/>
      </w:rPr>
      <w:id w:val="1720395856"/>
      <w:lock w:val="contentLocked"/>
    </w:sdtPr>
    <w:sdtContent>
      <w:p w14:paraId="3A9328EE" w14:textId="77777777" w:rsidR="009F7FBF" w:rsidRDefault="00000000">
        <w:pPr>
          <w:pStyle w:val="aff1"/>
          <w:ind w:firstLine="360"/>
          <w:rPr>
            <w:rFonts w:eastAsia="黑体"/>
            <w:b/>
            <w:sz w:val="21"/>
          </w:rPr>
        </w:pPr>
        <w:r>
          <w:rPr>
            <w:rStyle w:val="aff2"/>
            <w:rFonts w:hint="eastAsia"/>
            <w:b w:val="0"/>
          </w:rPr>
          <w:t>物联网技术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1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796"/>
      <w:gridCol w:w="829"/>
    </w:tblGrid>
    <w:tr w:rsidR="009F7FBF" w14:paraId="1D43EF42" w14:textId="77777777">
      <w:tc>
        <w:tcPr>
          <w:tcW w:w="993" w:type="dxa"/>
          <w:vAlign w:val="center"/>
        </w:tcPr>
        <w:p w14:paraId="29C47340" w14:textId="77777777" w:rsidR="009F7FBF" w:rsidRDefault="009F7FBF">
          <w:pPr>
            <w:spacing w:line="200" w:lineRule="exact"/>
            <w:ind w:firstLineChars="0" w:firstLine="0"/>
            <w:jc w:val="left"/>
            <w:rPr>
              <w:kern w:val="0"/>
              <w:szCs w:val="20"/>
            </w:rPr>
          </w:pPr>
        </w:p>
      </w:tc>
      <w:tc>
        <w:tcPr>
          <w:tcW w:w="7796" w:type="dxa"/>
          <w:vAlign w:val="center"/>
        </w:tcPr>
        <w:sdt>
          <w:sdtPr>
            <w:rPr>
              <w:rFonts w:eastAsia="黑体" w:hint="eastAsia"/>
              <w:b/>
              <w:sz w:val="21"/>
            </w:rPr>
            <w:id w:val="1222018097"/>
            <w:lock w:val="contentLocked"/>
          </w:sdtPr>
          <w:sdtEndPr>
            <w:rPr>
              <w:rFonts w:ascii="楷体" w:eastAsia="楷体" w:hAnsi="楷体" w:cs="楷体"/>
              <w:b w:val="0"/>
              <w:bCs/>
            </w:rPr>
          </w:sdtEndPr>
          <w:sdtContent>
            <w:p w14:paraId="70861E9C" w14:textId="77777777" w:rsidR="009F7FBF" w:rsidRDefault="00000000">
              <w:pPr>
                <w:spacing w:line="240" w:lineRule="auto"/>
                <w:ind w:firstLineChars="0" w:firstLine="105"/>
                <w:jc w:val="center"/>
                <w:rPr>
                  <w:rFonts w:eastAsia="黑体"/>
                  <w:b/>
                  <w:sz w:val="21"/>
                </w:rPr>
              </w:pPr>
              <w:r>
                <w:rPr>
                  <w:rFonts w:ascii="楷体" w:eastAsia="楷体" w:hAnsi="楷体" w:cs="楷体" w:hint="eastAsia"/>
                  <w:bCs/>
                  <w:sz w:val="21"/>
                </w:rPr>
                <w:t>物联网技术</w:t>
              </w:r>
            </w:p>
          </w:sdtContent>
        </w:sdt>
      </w:tc>
      <w:tc>
        <w:tcPr>
          <w:tcW w:w="829" w:type="dxa"/>
          <w:vAlign w:val="center"/>
        </w:tcPr>
        <w:p w14:paraId="645147FF" w14:textId="77777777" w:rsidR="009F7FBF" w:rsidRDefault="00000000">
          <w:pPr>
            <w:ind w:firstLine="360"/>
            <w:rPr>
              <w:kern w:val="0"/>
              <w:szCs w:val="20"/>
            </w:rPr>
          </w:pPr>
          <w:r>
            <w:rPr>
              <w:kern w:val="0"/>
              <w:szCs w:val="20"/>
            </w:rPr>
            <w:fldChar w:fldCharType="begin"/>
          </w:r>
          <w:r>
            <w:rPr>
              <w:kern w:val="0"/>
              <w:szCs w:val="20"/>
            </w:rPr>
            <w:instrText>PAGE   \* MERGEFORMAT</w:instrText>
          </w:r>
          <w:r>
            <w:rPr>
              <w:kern w:val="0"/>
              <w:szCs w:val="20"/>
            </w:rPr>
            <w:fldChar w:fldCharType="separate"/>
          </w:r>
          <w:r>
            <w:rPr>
              <w:kern w:val="0"/>
              <w:szCs w:val="20"/>
              <w:lang w:val="zh-CN"/>
            </w:rPr>
            <w:t>3</w:t>
          </w:r>
          <w:r>
            <w:rPr>
              <w:kern w:val="0"/>
              <w:szCs w:val="20"/>
            </w:rPr>
            <w:fldChar w:fldCharType="end"/>
          </w:r>
        </w:p>
      </w:tc>
    </w:tr>
  </w:tbl>
  <w:p w14:paraId="523E86D9" w14:textId="77777777" w:rsidR="009F7FBF" w:rsidRDefault="009F7FBF">
    <w:pPr>
      <w:spacing w:line="100" w:lineRule="exact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5893"/>
      <w:gridCol w:w="1760"/>
    </w:tblGrid>
    <w:tr w:rsidR="009F7FBF" w14:paraId="02972A68" w14:textId="77777777">
      <w:tc>
        <w:tcPr>
          <w:tcW w:w="1985" w:type="dxa"/>
          <w:tcBorders>
            <w:bottom w:val="nil"/>
          </w:tcBorders>
          <w:vAlign w:val="center"/>
        </w:tcPr>
        <w:p w14:paraId="4EAC9201" w14:textId="77777777" w:rsidR="009F7FBF" w:rsidRDefault="009F7FBF">
          <w:pPr>
            <w:pStyle w:val="aff1"/>
          </w:pPr>
        </w:p>
      </w:tc>
      <w:tc>
        <w:tcPr>
          <w:tcW w:w="5893" w:type="dxa"/>
          <w:tcBorders>
            <w:bottom w:val="nil"/>
          </w:tcBorders>
          <w:vAlign w:val="center"/>
        </w:tcPr>
        <w:sdt>
          <w:sdtPr>
            <w:rPr>
              <w:rStyle w:val="aff2"/>
              <w:rFonts w:hint="eastAsia"/>
            </w:rPr>
            <w:id w:val="245705836"/>
            <w:lock w:val="sdtContentLocked"/>
          </w:sdtPr>
          <w:sdtContent>
            <w:p w14:paraId="4D6A06FB" w14:textId="77777777" w:rsidR="009F7FBF" w:rsidRDefault="00000000">
              <w:pPr>
                <w:pStyle w:val="aff1"/>
              </w:pPr>
              <w:r>
                <w:rPr>
                  <w:rStyle w:val="aff2"/>
                  <w:rFonts w:hint="eastAsia"/>
                  <w:b w:val="0"/>
                </w:rPr>
                <w:t>物联网技术</w:t>
              </w:r>
            </w:p>
          </w:sdtContent>
        </w:sdt>
      </w:tc>
      <w:tc>
        <w:tcPr>
          <w:tcW w:w="1760" w:type="dxa"/>
          <w:tcBorders>
            <w:bottom w:val="nil"/>
          </w:tcBorders>
          <w:vAlign w:val="center"/>
        </w:tcPr>
        <w:p w14:paraId="779AA41F" w14:textId="77777777" w:rsidR="009F7FBF" w:rsidRDefault="009F7FBF">
          <w:pPr>
            <w:pStyle w:val="aff1"/>
          </w:pPr>
        </w:p>
      </w:tc>
    </w:tr>
    <w:tr w:rsidR="009F7FBF" w14:paraId="7E0DF940" w14:textId="77777777">
      <w:tc>
        <w:tcPr>
          <w:tcW w:w="1985" w:type="dxa"/>
          <w:tcBorders>
            <w:bottom w:val="nil"/>
          </w:tcBorders>
          <w:vAlign w:val="center"/>
        </w:tcPr>
        <w:p w14:paraId="7C42960B" w14:textId="77777777" w:rsidR="009F7FBF" w:rsidRDefault="009F7FBF">
          <w:pPr>
            <w:pStyle w:val="aff1"/>
          </w:pPr>
        </w:p>
      </w:tc>
      <w:tc>
        <w:tcPr>
          <w:tcW w:w="5893" w:type="dxa"/>
          <w:tcBorders>
            <w:bottom w:val="nil"/>
          </w:tcBorders>
          <w:vAlign w:val="center"/>
        </w:tcPr>
        <w:sdt>
          <w:sdtPr>
            <w:rPr>
              <w:rStyle w:val="aff3"/>
              <w:rFonts w:hint="eastAsia"/>
            </w:rPr>
            <w:id w:val="2046256169"/>
            <w:lock w:val="sdtLocked"/>
          </w:sdtPr>
          <w:sdtContent>
            <w:p w14:paraId="21832208" w14:textId="77777777" w:rsidR="009F7FBF" w:rsidRDefault="00000000">
              <w:pPr>
                <w:pStyle w:val="aff1"/>
                <w:rPr>
                  <w:rStyle w:val="aff3"/>
                </w:rPr>
              </w:pPr>
              <w:r>
                <w:rPr>
                  <w:rStyle w:val="aff3"/>
                  <w:rFonts w:hint="eastAsia"/>
                </w:rPr>
                <w:t>INTERNET OF THINGS TECHNOLOGIES</w:t>
              </w:r>
            </w:p>
          </w:sdtContent>
        </w:sdt>
      </w:tc>
      <w:tc>
        <w:tcPr>
          <w:tcW w:w="1760" w:type="dxa"/>
          <w:tcBorders>
            <w:bottom w:val="nil"/>
          </w:tcBorders>
          <w:vAlign w:val="center"/>
        </w:tcPr>
        <w:p w14:paraId="3EBD4507" w14:textId="77777777" w:rsidR="009F7FBF" w:rsidRDefault="009F7FBF">
          <w:pPr>
            <w:pStyle w:val="aff1"/>
          </w:pPr>
        </w:p>
      </w:tc>
    </w:tr>
  </w:tbl>
  <w:p w14:paraId="79201909" w14:textId="77777777" w:rsidR="009F7FBF" w:rsidRDefault="009F7FBF">
    <w:pPr>
      <w:pBdr>
        <w:top w:val="double" w:sz="4" w:space="1" w:color="auto"/>
      </w:pBdr>
      <w:spacing w:line="160" w:lineRule="exact"/>
      <w:ind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2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7"/>
      <w:gridCol w:w="3214"/>
      <w:gridCol w:w="3207"/>
    </w:tblGrid>
    <w:tr w:rsidR="009F7FBF" w14:paraId="34B3FA57" w14:textId="77777777">
      <w:tc>
        <w:tcPr>
          <w:tcW w:w="3284" w:type="dxa"/>
          <w:vAlign w:val="center"/>
        </w:tcPr>
        <w:p w14:paraId="3A7DE0DA" w14:textId="77777777" w:rsidR="009F7FBF" w:rsidRDefault="00000000">
          <w:pPr>
            <w:ind w:firstLine="360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zh-CN"/>
            </w:rPr>
            <w:t>4</w:t>
          </w:r>
          <w:r>
            <w:fldChar w:fldCharType="end"/>
          </w:r>
        </w:p>
      </w:tc>
      <w:tc>
        <w:tcPr>
          <w:tcW w:w="3285" w:type="dxa"/>
          <w:vAlign w:val="center"/>
        </w:tcPr>
        <w:p w14:paraId="0A27D9CC" w14:textId="77777777" w:rsidR="009F7FBF" w:rsidRDefault="00000000">
          <w:pPr>
            <w:pStyle w:val="aff1"/>
            <w:rPr>
              <w:rFonts w:cs="Times New Roman"/>
              <w:sz w:val="21"/>
            </w:rPr>
          </w:pPr>
          <w:r>
            <w:rPr>
              <w:rFonts w:hint="eastAsia"/>
              <w:sz w:val="21"/>
            </w:rPr>
            <w:t>物联网技术</w:t>
          </w:r>
        </w:p>
      </w:tc>
      <w:tc>
        <w:tcPr>
          <w:tcW w:w="3285" w:type="dxa"/>
          <w:vAlign w:val="center"/>
        </w:tcPr>
        <w:p w14:paraId="35DB2F57" w14:textId="77777777" w:rsidR="009F7FBF" w:rsidRDefault="009F7FBF">
          <w:pPr>
            <w:ind w:firstLine="360"/>
            <w:jc w:val="right"/>
          </w:pPr>
        </w:p>
      </w:tc>
    </w:tr>
  </w:tbl>
  <w:p w14:paraId="7797BE5C" w14:textId="77777777" w:rsidR="009F7FBF" w:rsidRDefault="009F7FBF">
    <w:pPr>
      <w:spacing w:line="100" w:lineRule="exact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6"/>
      <w:gridCol w:w="3212"/>
      <w:gridCol w:w="3210"/>
    </w:tblGrid>
    <w:tr w:rsidR="009F7FBF" w14:paraId="6E60119C" w14:textId="77777777">
      <w:tc>
        <w:tcPr>
          <w:tcW w:w="3284" w:type="dxa"/>
          <w:vAlign w:val="center"/>
        </w:tcPr>
        <w:p w14:paraId="19B06673" w14:textId="77777777" w:rsidR="009F7FBF" w:rsidRDefault="00000000">
          <w:pPr>
            <w:ind w:firstLine="360"/>
          </w:pPr>
          <w:r>
            <w:rPr>
              <w:rFonts w:hint="eastAsia"/>
            </w:rPr>
            <w:t>2017</w:t>
          </w:r>
          <w:r>
            <w:rPr>
              <w:rFonts w:hint="eastAsia"/>
            </w:rPr>
            <w:t>年</w:t>
          </w:r>
        </w:p>
      </w:tc>
      <w:tc>
        <w:tcPr>
          <w:tcW w:w="3285" w:type="dxa"/>
          <w:vAlign w:val="center"/>
        </w:tcPr>
        <w:p w14:paraId="1F56FED4" w14:textId="77777777" w:rsidR="009F7FBF" w:rsidRDefault="00000000">
          <w:pPr>
            <w:ind w:firstLine="360"/>
          </w:pPr>
          <w:r>
            <w:rPr>
              <w:rFonts w:hint="eastAsia"/>
            </w:rPr>
            <w:t>热力发电</w:t>
          </w:r>
        </w:p>
      </w:tc>
      <w:tc>
        <w:tcPr>
          <w:tcW w:w="3285" w:type="dxa"/>
          <w:vAlign w:val="center"/>
        </w:tcPr>
        <w:p w14:paraId="677AD591" w14:textId="77777777" w:rsidR="009F7FBF" w:rsidRDefault="00000000">
          <w:pPr>
            <w:ind w:firstLine="360"/>
          </w:pPr>
          <w:r>
            <w:rPr>
              <w:rFonts w:hint="eastAsia"/>
            </w:rPr>
            <w:t>2</w:t>
          </w:r>
        </w:p>
      </w:tc>
    </w:tr>
  </w:tbl>
  <w:p w14:paraId="76908A20" w14:textId="77777777" w:rsidR="009F7FBF" w:rsidRDefault="009F7FBF">
    <w:pPr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2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7"/>
      <w:gridCol w:w="3214"/>
      <w:gridCol w:w="3207"/>
    </w:tblGrid>
    <w:tr w:rsidR="009F7FBF" w14:paraId="0C8469AF" w14:textId="77777777">
      <w:tc>
        <w:tcPr>
          <w:tcW w:w="3284" w:type="dxa"/>
          <w:vAlign w:val="center"/>
        </w:tcPr>
        <w:p w14:paraId="283D1522" w14:textId="77777777" w:rsidR="009F7FBF" w:rsidRDefault="00000000">
          <w:pPr>
            <w:ind w:firstLine="360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zh-CN"/>
            </w:rPr>
            <w:t>4</w:t>
          </w:r>
          <w:r>
            <w:fldChar w:fldCharType="end"/>
          </w:r>
        </w:p>
      </w:tc>
      <w:tc>
        <w:tcPr>
          <w:tcW w:w="3285" w:type="dxa"/>
          <w:vAlign w:val="center"/>
        </w:tcPr>
        <w:p w14:paraId="4A607BAA" w14:textId="77777777" w:rsidR="009F7FBF" w:rsidRDefault="00000000">
          <w:pPr>
            <w:pStyle w:val="aff1"/>
            <w:rPr>
              <w:rFonts w:cs="Times New Roman"/>
              <w:sz w:val="21"/>
            </w:rPr>
          </w:pPr>
          <w:r>
            <w:rPr>
              <w:rFonts w:hint="eastAsia"/>
              <w:sz w:val="21"/>
            </w:rPr>
            <w:t>物联网技术</w:t>
          </w:r>
        </w:p>
      </w:tc>
      <w:tc>
        <w:tcPr>
          <w:tcW w:w="3285" w:type="dxa"/>
          <w:vAlign w:val="center"/>
        </w:tcPr>
        <w:p w14:paraId="7274F914" w14:textId="77777777" w:rsidR="009F7FBF" w:rsidRDefault="009F7FBF">
          <w:pPr>
            <w:ind w:firstLine="360"/>
            <w:jc w:val="right"/>
          </w:pPr>
        </w:p>
      </w:tc>
    </w:tr>
  </w:tbl>
  <w:p w14:paraId="4ED703F6" w14:textId="77777777" w:rsidR="009F7FBF" w:rsidRDefault="009F7FBF">
    <w:pPr>
      <w:spacing w:line="100" w:lineRule="exact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6"/>
      <w:gridCol w:w="3212"/>
      <w:gridCol w:w="3210"/>
    </w:tblGrid>
    <w:tr w:rsidR="009F7FBF" w14:paraId="327614B4" w14:textId="77777777">
      <w:tc>
        <w:tcPr>
          <w:tcW w:w="3284" w:type="dxa"/>
          <w:vAlign w:val="center"/>
        </w:tcPr>
        <w:p w14:paraId="42028EA3" w14:textId="77777777" w:rsidR="009F7FBF" w:rsidRDefault="00000000">
          <w:pPr>
            <w:ind w:firstLine="360"/>
          </w:pPr>
          <w:r>
            <w:rPr>
              <w:rFonts w:hint="eastAsia"/>
            </w:rPr>
            <w:t>2017</w:t>
          </w:r>
          <w:r>
            <w:rPr>
              <w:rFonts w:hint="eastAsia"/>
            </w:rPr>
            <w:t>年</w:t>
          </w:r>
        </w:p>
      </w:tc>
      <w:tc>
        <w:tcPr>
          <w:tcW w:w="3285" w:type="dxa"/>
          <w:vAlign w:val="center"/>
        </w:tcPr>
        <w:p w14:paraId="7726D7BB" w14:textId="77777777" w:rsidR="009F7FBF" w:rsidRDefault="00000000">
          <w:pPr>
            <w:ind w:firstLine="360"/>
          </w:pPr>
          <w:r>
            <w:rPr>
              <w:rFonts w:hint="eastAsia"/>
            </w:rPr>
            <w:t>热力发电</w:t>
          </w:r>
        </w:p>
      </w:tc>
      <w:tc>
        <w:tcPr>
          <w:tcW w:w="3285" w:type="dxa"/>
          <w:vAlign w:val="center"/>
        </w:tcPr>
        <w:p w14:paraId="282F1CF1" w14:textId="77777777" w:rsidR="009F7FBF" w:rsidRDefault="00000000">
          <w:pPr>
            <w:ind w:firstLine="360"/>
          </w:pPr>
          <w:r>
            <w:rPr>
              <w:rFonts w:hint="eastAsia"/>
            </w:rPr>
            <w:t>2</w:t>
          </w:r>
        </w:p>
      </w:tc>
    </w:tr>
  </w:tbl>
  <w:p w14:paraId="77051E58" w14:textId="77777777" w:rsidR="009F7FBF" w:rsidRDefault="009F7FBF">
    <w:pP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1B4"/>
    <w:multiLevelType w:val="multilevel"/>
    <w:tmpl w:val="07B851B4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36830444">
    <w:abstractNumId w:val="0"/>
  </w:num>
  <w:num w:numId="2" w16cid:durableId="1526863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UxODQ4ZDg3YzQ4YzA3NmUzZWE0ZDc2ZWI2MmVhN2MifQ=="/>
  </w:docVars>
  <w:rsids>
    <w:rsidRoot w:val="00E02321"/>
    <w:rsid w:val="00002310"/>
    <w:rsid w:val="00007420"/>
    <w:rsid w:val="00012716"/>
    <w:rsid w:val="0001733A"/>
    <w:rsid w:val="00020087"/>
    <w:rsid w:val="00021062"/>
    <w:rsid w:val="000232D9"/>
    <w:rsid w:val="0002510E"/>
    <w:rsid w:val="00025CFC"/>
    <w:rsid w:val="0002652B"/>
    <w:rsid w:val="00030FDC"/>
    <w:rsid w:val="000351B9"/>
    <w:rsid w:val="000405B4"/>
    <w:rsid w:val="00041B7D"/>
    <w:rsid w:val="00042074"/>
    <w:rsid w:val="00043149"/>
    <w:rsid w:val="000459CC"/>
    <w:rsid w:val="00054CCD"/>
    <w:rsid w:val="00055BC0"/>
    <w:rsid w:val="00055CBC"/>
    <w:rsid w:val="00060899"/>
    <w:rsid w:val="000632CF"/>
    <w:rsid w:val="00063724"/>
    <w:rsid w:val="0006433C"/>
    <w:rsid w:val="000659A1"/>
    <w:rsid w:val="00065D39"/>
    <w:rsid w:val="00066627"/>
    <w:rsid w:val="000678A1"/>
    <w:rsid w:val="000700E0"/>
    <w:rsid w:val="0007018C"/>
    <w:rsid w:val="000716F5"/>
    <w:rsid w:val="00071CF6"/>
    <w:rsid w:val="000833EA"/>
    <w:rsid w:val="0008399E"/>
    <w:rsid w:val="000844DD"/>
    <w:rsid w:val="000910AF"/>
    <w:rsid w:val="000911EE"/>
    <w:rsid w:val="00091285"/>
    <w:rsid w:val="000956DD"/>
    <w:rsid w:val="00096D36"/>
    <w:rsid w:val="000A0E9A"/>
    <w:rsid w:val="000A4114"/>
    <w:rsid w:val="000C0063"/>
    <w:rsid w:val="000C0953"/>
    <w:rsid w:val="000C20BC"/>
    <w:rsid w:val="000C44D0"/>
    <w:rsid w:val="000C57E3"/>
    <w:rsid w:val="000C5933"/>
    <w:rsid w:val="000D0826"/>
    <w:rsid w:val="000D0C6F"/>
    <w:rsid w:val="000D1078"/>
    <w:rsid w:val="000D3091"/>
    <w:rsid w:val="000D7104"/>
    <w:rsid w:val="000E1E1E"/>
    <w:rsid w:val="000E1F4E"/>
    <w:rsid w:val="000E4241"/>
    <w:rsid w:val="000E4E08"/>
    <w:rsid w:val="000E5587"/>
    <w:rsid w:val="000E6B83"/>
    <w:rsid w:val="000E788E"/>
    <w:rsid w:val="000F11C7"/>
    <w:rsid w:val="000F335E"/>
    <w:rsid w:val="000F53B9"/>
    <w:rsid w:val="000F65AC"/>
    <w:rsid w:val="00100A18"/>
    <w:rsid w:val="0010412F"/>
    <w:rsid w:val="00110636"/>
    <w:rsid w:val="00113720"/>
    <w:rsid w:val="00114228"/>
    <w:rsid w:val="00115FE7"/>
    <w:rsid w:val="00122EC7"/>
    <w:rsid w:val="0012315B"/>
    <w:rsid w:val="001247EC"/>
    <w:rsid w:val="00126B51"/>
    <w:rsid w:val="00132EF4"/>
    <w:rsid w:val="001362AD"/>
    <w:rsid w:val="001372DA"/>
    <w:rsid w:val="00141284"/>
    <w:rsid w:val="001432EE"/>
    <w:rsid w:val="00144CC1"/>
    <w:rsid w:val="00145177"/>
    <w:rsid w:val="0014690F"/>
    <w:rsid w:val="00147936"/>
    <w:rsid w:val="00150BBE"/>
    <w:rsid w:val="001516EA"/>
    <w:rsid w:val="00153002"/>
    <w:rsid w:val="0015480B"/>
    <w:rsid w:val="001561A4"/>
    <w:rsid w:val="00165917"/>
    <w:rsid w:val="00165BEB"/>
    <w:rsid w:val="001707AB"/>
    <w:rsid w:val="001726F8"/>
    <w:rsid w:val="00172B69"/>
    <w:rsid w:val="00176AB7"/>
    <w:rsid w:val="00177551"/>
    <w:rsid w:val="001779D4"/>
    <w:rsid w:val="00183189"/>
    <w:rsid w:val="00190152"/>
    <w:rsid w:val="001929DE"/>
    <w:rsid w:val="00194483"/>
    <w:rsid w:val="001A0FC6"/>
    <w:rsid w:val="001A1637"/>
    <w:rsid w:val="001A2CB4"/>
    <w:rsid w:val="001A4E22"/>
    <w:rsid w:val="001A4F2F"/>
    <w:rsid w:val="001A528F"/>
    <w:rsid w:val="001A6951"/>
    <w:rsid w:val="001B4459"/>
    <w:rsid w:val="001B6B2B"/>
    <w:rsid w:val="001C04BA"/>
    <w:rsid w:val="001C199B"/>
    <w:rsid w:val="001C2F5F"/>
    <w:rsid w:val="001C522A"/>
    <w:rsid w:val="001C741C"/>
    <w:rsid w:val="001D17EA"/>
    <w:rsid w:val="001D33A2"/>
    <w:rsid w:val="001D4FC4"/>
    <w:rsid w:val="001D54AB"/>
    <w:rsid w:val="001D6456"/>
    <w:rsid w:val="001E01C5"/>
    <w:rsid w:val="001E1ABF"/>
    <w:rsid w:val="001E63AC"/>
    <w:rsid w:val="001E6837"/>
    <w:rsid w:val="001F2506"/>
    <w:rsid w:val="001F598D"/>
    <w:rsid w:val="00200111"/>
    <w:rsid w:val="00202B91"/>
    <w:rsid w:val="00203F3B"/>
    <w:rsid w:val="00207C9B"/>
    <w:rsid w:val="00210039"/>
    <w:rsid w:val="002103EF"/>
    <w:rsid w:val="0021064B"/>
    <w:rsid w:val="0021134C"/>
    <w:rsid w:val="002156AF"/>
    <w:rsid w:val="002160E9"/>
    <w:rsid w:val="002167BA"/>
    <w:rsid w:val="002213DA"/>
    <w:rsid w:val="00221D59"/>
    <w:rsid w:val="002226F5"/>
    <w:rsid w:val="002235F4"/>
    <w:rsid w:val="00223BA4"/>
    <w:rsid w:val="00223CB9"/>
    <w:rsid w:val="00225847"/>
    <w:rsid w:val="002261F6"/>
    <w:rsid w:val="00232B01"/>
    <w:rsid w:val="002334E9"/>
    <w:rsid w:val="0023488F"/>
    <w:rsid w:val="00235882"/>
    <w:rsid w:val="00235921"/>
    <w:rsid w:val="00235EDC"/>
    <w:rsid w:val="00243C69"/>
    <w:rsid w:val="00244718"/>
    <w:rsid w:val="002476F1"/>
    <w:rsid w:val="00252E39"/>
    <w:rsid w:val="0025543A"/>
    <w:rsid w:val="00255867"/>
    <w:rsid w:val="00262D66"/>
    <w:rsid w:val="0026452A"/>
    <w:rsid w:val="00264543"/>
    <w:rsid w:val="00264FBC"/>
    <w:rsid w:val="0027562F"/>
    <w:rsid w:val="00275F0F"/>
    <w:rsid w:val="00283C67"/>
    <w:rsid w:val="00286057"/>
    <w:rsid w:val="0028798F"/>
    <w:rsid w:val="002905FB"/>
    <w:rsid w:val="00295467"/>
    <w:rsid w:val="00295D4B"/>
    <w:rsid w:val="002977A9"/>
    <w:rsid w:val="002A05FA"/>
    <w:rsid w:val="002A0BE6"/>
    <w:rsid w:val="002A0F78"/>
    <w:rsid w:val="002A14AB"/>
    <w:rsid w:val="002A1B50"/>
    <w:rsid w:val="002A1F64"/>
    <w:rsid w:val="002A2216"/>
    <w:rsid w:val="002A247F"/>
    <w:rsid w:val="002A300F"/>
    <w:rsid w:val="002A43C9"/>
    <w:rsid w:val="002A4B0D"/>
    <w:rsid w:val="002B242D"/>
    <w:rsid w:val="002B7100"/>
    <w:rsid w:val="002C1042"/>
    <w:rsid w:val="002C685F"/>
    <w:rsid w:val="002D06BB"/>
    <w:rsid w:val="002D09E8"/>
    <w:rsid w:val="002D164D"/>
    <w:rsid w:val="002D26E7"/>
    <w:rsid w:val="002D2C6E"/>
    <w:rsid w:val="002D5E98"/>
    <w:rsid w:val="002D7850"/>
    <w:rsid w:val="002E5CA8"/>
    <w:rsid w:val="002F094C"/>
    <w:rsid w:val="002F38C0"/>
    <w:rsid w:val="002F4802"/>
    <w:rsid w:val="002F4943"/>
    <w:rsid w:val="002F642B"/>
    <w:rsid w:val="002F6C58"/>
    <w:rsid w:val="002F7822"/>
    <w:rsid w:val="002F7DD9"/>
    <w:rsid w:val="00301419"/>
    <w:rsid w:val="00304A04"/>
    <w:rsid w:val="003077CD"/>
    <w:rsid w:val="0031005E"/>
    <w:rsid w:val="0031089A"/>
    <w:rsid w:val="00310C38"/>
    <w:rsid w:val="003152C1"/>
    <w:rsid w:val="00315350"/>
    <w:rsid w:val="0032118C"/>
    <w:rsid w:val="003254B5"/>
    <w:rsid w:val="003309E3"/>
    <w:rsid w:val="003314C9"/>
    <w:rsid w:val="00333F5B"/>
    <w:rsid w:val="00337D27"/>
    <w:rsid w:val="00343091"/>
    <w:rsid w:val="00343496"/>
    <w:rsid w:val="00350754"/>
    <w:rsid w:val="00351D54"/>
    <w:rsid w:val="00352CE7"/>
    <w:rsid w:val="00353CC6"/>
    <w:rsid w:val="00355241"/>
    <w:rsid w:val="00356BEE"/>
    <w:rsid w:val="00362F56"/>
    <w:rsid w:val="00364115"/>
    <w:rsid w:val="00364664"/>
    <w:rsid w:val="0037434A"/>
    <w:rsid w:val="003777C6"/>
    <w:rsid w:val="00381266"/>
    <w:rsid w:val="00385AE3"/>
    <w:rsid w:val="00386865"/>
    <w:rsid w:val="00386FB5"/>
    <w:rsid w:val="00387F9A"/>
    <w:rsid w:val="003901BD"/>
    <w:rsid w:val="0039184D"/>
    <w:rsid w:val="00392430"/>
    <w:rsid w:val="0039349A"/>
    <w:rsid w:val="00393DB8"/>
    <w:rsid w:val="003A25AA"/>
    <w:rsid w:val="003A3332"/>
    <w:rsid w:val="003A3AB8"/>
    <w:rsid w:val="003A4A59"/>
    <w:rsid w:val="003A5D5A"/>
    <w:rsid w:val="003A61B6"/>
    <w:rsid w:val="003A7372"/>
    <w:rsid w:val="003B0C43"/>
    <w:rsid w:val="003B2231"/>
    <w:rsid w:val="003B2CB6"/>
    <w:rsid w:val="003B5D88"/>
    <w:rsid w:val="003B6161"/>
    <w:rsid w:val="003B6AB5"/>
    <w:rsid w:val="003B7EC8"/>
    <w:rsid w:val="003C00B5"/>
    <w:rsid w:val="003C0D21"/>
    <w:rsid w:val="003C3F71"/>
    <w:rsid w:val="003D201A"/>
    <w:rsid w:val="003D4ADB"/>
    <w:rsid w:val="003D5CA3"/>
    <w:rsid w:val="003D79D4"/>
    <w:rsid w:val="003E1597"/>
    <w:rsid w:val="003E1C19"/>
    <w:rsid w:val="003E387D"/>
    <w:rsid w:val="003E533D"/>
    <w:rsid w:val="003E732C"/>
    <w:rsid w:val="003F02B8"/>
    <w:rsid w:val="003F02BE"/>
    <w:rsid w:val="003F15AD"/>
    <w:rsid w:val="003F2EBE"/>
    <w:rsid w:val="003F3C57"/>
    <w:rsid w:val="003F4943"/>
    <w:rsid w:val="003F5A0E"/>
    <w:rsid w:val="003F7C16"/>
    <w:rsid w:val="00400602"/>
    <w:rsid w:val="00406B4C"/>
    <w:rsid w:val="0040767F"/>
    <w:rsid w:val="00413885"/>
    <w:rsid w:val="00414846"/>
    <w:rsid w:val="00414E18"/>
    <w:rsid w:val="004153A2"/>
    <w:rsid w:val="004162B3"/>
    <w:rsid w:val="00417733"/>
    <w:rsid w:val="00421FD6"/>
    <w:rsid w:val="00422A23"/>
    <w:rsid w:val="00423D75"/>
    <w:rsid w:val="00431D17"/>
    <w:rsid w:val="004332B0"/>
    <w:rsid w:val="00433A4B"/>
    <w:rsid w:val="00436BFF"/>
    <w:rsid w:val="004404DC"/>
    <w:rsid w:val="00440C29"/>
    <w:rsid w:val="00441EA0"/>
    <w:rsid w:val="004432FE"/>
    <w:rsid w:val="00444065"/>
    <w:rsid w:val="0044798F"/>
    <w:rsid w:val="00452688"/>
    <w:rsid w:val="004535C7"/>
    <w:rsid w:val="00453C3E"/>
    <w:rsid w:val="00454023"/>
    <w:rsid w:val="00454EDE"/>
    <w:rsid w:val="00457961"/>
    <w:rsid w:val="004603FC"/>
    <w:rsid w:val="00460C9B"/>
    <w:rsid w:val="00464669"/>
    <w:rsid w:val="00464C71"/>
    <w:rsid w:val="00464F87"/>
    <w:rsid w:val="004658CA"/>
    <w:rsid w:val="00466EE4"/>
    <w:rsid w:val="00467D37"/>
    <w:rsid w:val="00470F5C"/>
    <w:rsid w:val="0047382F"/>
    <w:rsid w:val="00474DD6"/>
    <w:rsid w:val="00476CC4"/>
    <w:rsid w:val="00483DC4"/>
    <w:rsid w:val="00490AB5"/>
    <w:rsid w:val="00493FE3"/>
    <w:rsid w:val="00497DDC"/>
    <w:rsid w:val="004A15E8"/>
    <w:rsid w:val="004A17BE"/>
    <w:rsid w:val="004A2F5C"/>
    <w:rsid w:val="004A37EA"/>
    <w:rsid w:val="004B14B7"/>
    <w:rsid w:val="004B17AD"/>
    <w:rsid w:val="004B6072"/>
    <w:rsid w:val="004B67CB"/>
    <w:rsid w:val="004C097F"/>
    <w:rsid w:val="004C155C"/>
    <w:rsid w:val="004C3B4B"/>
    <w:rsid w:val="004C56AE"/>
    <w:rsid w:val="004D0047"/>
    <w:rsid w:val="004D03F2"/>
    <w:rsid w:val="004D063D"/>
    <w:rsid w:val="004D0BFB"/>
    <w:rsid w:val="004D1CD4"/>
    <w:rsid w:val="004D773D"/>
    <w:rsid w:val="004E168A"/>
    <w:rsid w:val="004E53F8"/>
    <w:rsid w:val="004F036B"/>
    <w:rsid w:val="004F1118"/>
    <w:rsid w:val="004F20F4"/>
    <w:rsid w:val="004F3F39"/>
    <w:rsid w:val="004F5DA0"/>
    <w:rsid w:val="00502EB6"/>
    <w:rsid w:val="00503E6A"/>
    <w:rsid w:val="0050401C"/>
    <w:rsid w:val="0050716F"/>
    <w:rsid w:val="00507B09"/>
    <w:rsid w:val="00510688"/>
    <w:rsid w:val="00515095"/>
    <w:rsid w:val="00516692"/>
    <w:rsid w:val="00517402"/>
    <w:rsid w:val="005201BC"/>
    <w:rsid w:val="00520CB4"/>
    <w:rsid w:val="00521E11"/>
    <w:rsid w:val="0052622E"/>
    <w:rsid w:val="00527529"/>
    <w:rsid w:val="005306A8"/>
    <w:rsid w:val="0053326B"/>
    <w:rsid w:val="005339CD"/>
    <w:rsid w:val="005366BB"/>
    <w:rsid w:val="00541412"/>
    <w:rsid w:val="00545717"/>
    <w:rsid w:val="00545C95"/>
    <w:rsid w:val="00554C43"/>
    <w:rsid w:val="00554DED"/>
    <w:rsid w:val="005556A8"/>
    <w:rsid w:val="00556E21"/>
    <w:rsid w:val="00557425"/>
    <w:rsid w:val="00560031"/>
    <w:rsid w:val="0056040B"/>
    <w:rsid w:val="00561BD6"/>
    <w:rsid w:val="0056219F"/>
    <w:rsid w:val="00562C5D"/>
    <w:rsid w:val="005632BA"/>
    <w:rsid w:val="00564583"/>
    <w:rsid w:val="00564B37"/>
    <w:rsid w:val="00565C3B"/>
    <w:rsid w:val="005664D8"/>
    <w:rsid w:val="00566A97"/>
    <w:rsid w:val="005671D4"/>
    <w:rsid w:val="00567B8F"/>
    <w:rsid w:val="00573306"/>
    <w:rsid w:val="00575E58"/>
    <w:rsid w:val="00576B5F"/>
    <w:rsid w:val="00580EC3"/>
    <w:rsid w:val="00582062"/>
    <w:rsid w:val="0058273F"/>
    <w:rsid w:val="0058310E"/>
    <w:rsid w:val="00584D09"/>
    <w:rsid w:val="005850FB"/>
    <w:rsid w:val="005864AB"/>
    <w:rsid w:val="00587822"/>
    <w:rsid w:val="00590BDA"/>
    <w:rsid w:val="005918E6"/>
    <w:rsid w:val="005A5C7B"/>
    <w:rsid w:val="005A74A8"/>
    <w:rsid w:val="005B04D0"/>
    <w:rsid w:val="005B3F91"/>
    <w:rsid w:val="005B4479"/>
    <w:rsid w:val="005B4C10"/>
    <w:rsid w:val="005B7918"/>
    <w:rsid w:val="005B7954"/>
    <w:rsid w:val="005C1A97"/>
    <w:rsid w:val="005C2159"/>
    <w:rsid w:val="005C2BEA"/>
    <w:rsid w:val="005C3C3F"/>
    <w:rsid w:val="005C518A"/>
    <w:rsid w:val="005C7801"/>
    <w:rsid w:val="005D1665"/>
    <w:rsid w:val="005D236D"/>
    <w:rsid w:val="005D26CB"/>
    <w:rsid w:val="005D3854"/>
    <w:rsid w:val="005D3F42"/>
    <w:rsid w:val="005D6D2D"/>
    <w:rsid w:val="005E3507"/>
    <w:rsid w:val="005E4F40"/>
    <w:rsid w:val="005E57AA"/>
    <w:rsid w:val="005E5B6A"/>
    <w:rsid w:val="005E5E9E"/>
    <w:rsid w:val="005E5FF0"/>
    <w:rsid w:val="005F1D5D"/>
    <w:rsid w:val="005F3DE6"/>
    <w:rsid w:val="005F5AE5"/>
    <w:rsid w:val="005F6CB7"/>
    <w:rsid w:val="0060051A"/>
    <w:rsid w:val="006031AA"/>
    <w:rsid w:val="00604517"/>
    <w:rsid w:val="00604A33"/>
    <w:rsid w:val="0060546E"/>
    <w:rsid w:val="00606268"/>
    <w:rsid w:val="00610F70"/>
    <w:rsid w:val="0061178D"/>
    <w:rsid w:val="00612AEC"/>
    <w:rsid w:val="00612C08"/>
    <w:rsid w:val="006137AC"/>
    <w:rsid w:val="00613DB3"/>
    <w:rsid w:val="00617082"/>
    <w:rsid w:val="006218BD"/>
    <w:rsid w:val="00621998"/>
    <w:rsid w:val="00622C71"/>
    <w:rsid w:val="00625EF6"/>
    <w:rsid w:val="00627E3E"/>
    <w:rsid w:val="0063048D"/>
    <w:rsid w:val="00632944"/>
    <w:rsid w:val="00632E36"/>
    <w:rsid w:val="006332CA"/>
    <w:rsid w:val="0063508B"/>
    <w:rsid w:val="006351F3"/>
    <w:rsid w:val="00637927"/>
    <w:rsid w:val="00641504"/>
    <w:rsid w:val="00651125"/>
    <w:rsid w:val="0065461D"/>
    <w:rsid w:val="0065480D"/>
    <w:rsid w:val="00654CF5"/>
    <w:rsid w:val="00657B09"/>
    <w:rsid w:val="00660D64"/>
    <w:rsid w:val="00663223"/>
    <w:rsid w:val="00663B5E"/>
    <w:rsid w:val="00670DF6"/>
    <w:rsid w:val="00672434"/>
    <w:rsid w:val="00673772"/>
    <w:rsid w:val="0067401F"/>
    <w:rsid w:val="00684C53"/>
    <w:rsid w:val="00684EE1"/>
    <w:rsid w:val="00685429"/>
    <w:rsid w:val="0068623E"/>
    <w:rsid w:val="006914FD"/>
    <w:rsid w:val="0069787D"/>
    <w:rsid w:val="006A0A17"/>
    <w:rsid w:val="006A3313"/>
    <w:rsid w:val="006A3ED4"/>
    <w:rsid w:val="006A646F"/>
    <w:rsid w:val="006B12CC"/>
    <w:rsid w:val="006B1A1E"/>
    <w:rsid w:val="006B1F2A"/>
    <w:rsid w:val="006B3770"/>
    <w:rsid w:val="006B458C"/>
    <w:rsid w:val="006B6E61"/>
    <w:rsid w:val="006C0978"/>
    <w:rsid w:val="006C4243"/>
    <w:rsid w:val="006C4D58"/>
    <w:rsid w:val="006C63C0"/>
    <w:rsid w:val="006C6BC4"/>
    <w:rsid w:val="006C7E8F"/>
    <w:rsid w:val="006C7F93"/>
    <w:rsid w:val="006D07C8"/>
    <w:rsid w:val="006D0E19"/>
    <w:rsid w:val="006D1C5D"/>
    <w:rsid w:val="006D36A6"/>
    <w:rsid w:val="006D46CA"/>
    <w:rsid w:val="006D4CFE"/>
    <w:rsid w:val="006D5A08"/>
    <w:rsid w:val="006D69A5"/>
    <w:rsid w:val="006D7A08"/>
    <w:rsid w:val="006E1FFF"/>
    <w:rsid w:val="006E2E43"/>
    <w:rsid w:val="006E4C39"/>
    <w:rsid w:val="006E6FB3"/>
    <w:rsid w:val="006E722D"/>
    <w:rsid w:val="006F1339"/>
    <w:rsid w:val="006F1DCB"/>
    <w:rsid w:val="00702298"/>
    <w:rsid w:val="0070435A"/>
    <w:rsid w:val="007047A2"/>
    <w:rsid w:val="007075E8"/>
    <w:rsid w:val="00710391"/>
    <w:rsid w:val="00710B9F"/>
    <w:rsid w:val="00714951"/>
    <w:rsid w:val="00722BAA"/>
    <w:rsid w:val="00722CDD"/>
    <w:rsid w:val="007233F3"/>
    <w:rsid w:val="007306D3"/>
    <w:rsid w:val="007335B8"/>
    <w:rsid w:val="00734583"/>
    <w:rsid w:val="00734CAB"/>
    <w:rsid w:val="00734FD0"/>
    <w:rsid w:val="007359D3"/>
    <w:rsid w:val="00736D3B"/>
    <w:rsid w:val="00737183"/>
    <w:rsid w:val="00743D1A"/>
    <w:rsid w:val="0074464D"/>
    <w:rsid w:val="007450FF"/>
    <w:rsid w:val="00745CEB"/>
    <w:rsid w:val="00747C1B"/>
    <w:rsid w:val="0075110E"/>
    <w:rsid w:val="007577E4"/>
    <w:rsid w:val="00761BF2"/>
    <w:rsid w:val="00764678"/>
    <w:rsid w:val="00764B20"/>
    <w:rsid w:val="00765B22"/>
    <w:rsid w:val="00766001"/>
    <w:rsid w:val="00766874"/>
    <w:rsid w:val="00773AD7"/>
    <w:rsid w:val="00774620"/>
    <w:rsid w:val="00776C36"/>
    <w:rsid w:val="00777A8E"/>
    <w:rsid w:val="00777AA1"/>
    <w:rsid w:val="00782781"/>
    <w:rsid w:val="007844F9"/>
    <w:rsid w:val="00785666"/>
    <w:rsid w:val="00785FA3"/>
    <w:rsid w:val="00787F4A"/>
    <w:rsid w:val="007902CA"/>
    <w:rsid w:val="00792B47"/>
    <w:rsid w:val="00795D5B"/>
    <w:rsid w:val="0079630F"/>
    <w:rsid w:val="007A2657"/>
    <w:rsid w:val="007A2FE9"/>
    <w:rsid w:val="007A39EA"/>
    <w:rsid w:val="007A39ED"/>
    <w:rsid w:val="007A4AD4"/>
    <w:rsid w:val="007A5572"/>
    <w:rsid w:val="007A59C2"/>
    <w:rsid w:val="007A5CC1"/>
    <w:rsid w:val="007B4265"/>
    <w:rsid w:val="007B7240"/>
    <w:rsid w:val="007C198C"/>
    <w:rsid w:val="007C4212"/>
    <w:rsid w:val="007C6735"/>
    <w:rsid w:val="007C67F7"/>
    <w:rsid w:val="007D0560"/>
    <w:rsid w:val="007D1074"/>
    <w:rsid w:val="007D18EC"/>
    <w:rsid w:val="007D478D"/>
    <w:rsid w:val="007D5FAF"/>
    <w:rsid w:val="007E3473"/>
    <w:rsid w:val="007E4662"/>
    <w:rsid w:val="007E67BB"/>
    <w:rsid w:val="007E7D2B"/>
    <w:rsid w:val="007F1400"/>
    <w:rsid w:val="007F7F5F"/>
    <w:rsid w:val="00802A03"/>
    <w:rsid w:val="00802B13"/>
    <w:rsid w:val="0080491F"/>
    <w:rsid w:val="00806F4D"/>
    <w:rsid w:val="00807A25"/>
    <w:rsid w:val="008114A9"/>
    <w:rsid w:val="00811664"/>
    <w:rsid w:val="00811981"/>
    <w:rsid w:val="00815BCB"/>
    <w:rsid w:val="008177E1"/>
    <w:rsid w:val="00820944"/>
    <w:rsid w:val="00822C86"/>
    <w:rsid w:val="00822D62"/>
    <w:rsid w:val="00824803"/>
    <w:rsid w:val="00824B6B"/>
    <w:rsid w:val="00830908"/>
    <w:rsid w:val="0083220F"/>
    <w:rsid w:val="00835069"/>
    <w:rsid w:val="00835D2F"/>
    <w:rsid w:val="00836466"/>
    <w:rsid w:val="00837E32"/>
    <w:rsid w:val="00840269"/>
    <w:rsid w:val="00840B35"/>
    <w:rsid w:val="00841354"/>
    <w:rsid w:val="00841F11"/>
    <w:rsid w:val="00846074"/>
    <w:rsid w:val="0084756D"/>
    <w:rsid w:val="008524FC"/>
    <w:rsid w:val="00853F47"/>
    <w:rsid w:val="00857CE0"/>
    <w:rsid w:val="00862E90"/>
    <w:rsid w:val="00862FEC"/>
    <w:rsid w:val="008709AC"/>
    <w:rsid w:val="00877DAC"/>
    <w:rsid w:val="00880765"/>
    <w:rsid w:val="00884D78"/>
    <w:rsid w:val="00887A48"/>
    <w:rsid w:val="008907F5"/>
    <w:rsid w:val="00890F1C"/>
    <w:rsid w:val="00890F46"/>
    <w:rsid w:val="00891449"/>
    <w:rsid w:val="00894CD8"/>
    <w:rsid w:val="008A2C63"/>
    <w:rsid w:val="008A5755"/>
    <w:rsid w:val="008A627F"/>
    <w:rsid w:val="008A7011"/>
    <w:rsid w:val="008B08A1"/>
    <w:rsid w:val="008B3E18"/>
    <w:rsid w:val="008B3E8A"/>
    <w:rsid w:val="008B4AF9"/>
    <w:rsid w:val="008B695C"/>
    <w:rsid w:val="008C00D6"/>
    <w:rsid w:val="008C3984"/>
    <w:rsid w:val="008C487B"/>
    <w:rsid w:val="008C549F"/>
    <w:rsid w:val="008C6BEC"/>
    <w:rsid w:val="008D00C3"/>
    <w:rsid w:val="008D1686"/>
    <w:rsid w:val="008D1905"/>
    <w:rsid w:val="008E4916"/>
    <w:rsid w:val="008E631B"/>
    <w:rsid w:val="008E77F5"/>
    <w:rsid w:val="008F4273"/>
    <w:rsid w:val="008F5BEF"/>
    <w:rsid w:val="008F5F9C"/>
    <w:rsid w:val="008F7A58"/>
    <w:rsid w:val="009014B3"/>
    <w:rsid w:val="00901683"/>
    <w:rsid w:val="009018DD"/>
    <w:rsid w:val="009026B5"/>
    <w:rsid w:val="00902AEF"/>
    <w:rsid w:val="00902D14"/>
    <w:rsid w:val="009050FF"/>
    <w:rsid w:val="0091371E"/>
    <w:rsid w:val="00916A72"/>
    <w:rsid w:val="009238F2"/>
    <w:rsid w:val="00926B03"/>
    <w:rsid w:val="0092731A"/>
    <w:rsid w:val="00930058"/>
    <w:rsid w:val="009318B8"/>
    <w:rsid w:val="00933396"/>
    <w:rsid w:val="00935ED8"/>
    <w:rsid w:val="009401D6"/>
    <w:rsid w:val="00941DC8"/>
    <w:rsid w:val="00941FA3"/>
    <w:rsid w:val="00942336"/>
    <w:rsid w:val="009468E0"/>
    <w:rsid w:val="009469BC"/>
    <w:rsid w:val="00950897"/>
    <w:rsid w:val="00954F3D"/>
    <w:rsid w:val="00955E2F"/>
    <w:rsid w:val="0095698B"/>
    <w:rsid w:val="00960606"/>
    <w:rsid w:val="00961DDA"/>
    <w:rsid w:val="00963B9A"/>
    <w:rsid w:val="00963CE4"/>
    <w:rsid w:val="00964B84"/>
    <w:rsid w:val="00964EB6"/>
    <w:rsid w:val="009664B5"/>
    <w:rsid w:val="009714DB"/>
    <w:rsid w:val="00972691"/>
    <w:rsid w:val="009738F9"/>
    <w:rsid w:val="00975AD2"/>
    <w:rsid w:val="00980270"/>
    <w:rsid w:val="009809DB"/>
    <w:rsid w:val="00981EA7"/>
    <w:rsid w:val="0098410E"/>
    <w:rsid w:val="00984FC5"/>
    <w:rsid w:val="009943BF"/>
    <w:rsid w:val="0099535F"/>
    <w:rsid w:val="00996794"/>
    <w:rsid w:val="00996ED3"/>
    <w:rsid w:val="009A02DA"/>
    <w:rsid w:val="009A1381"/>
    <w:rsid w:val="009A28C0"/>
    <w:rsid w:val="009A3C7E"/>
    <w:rsid w:val="009A4C1E"/>
    <w:rsid w:val="009A515E"/>
    <w:rsid w:val="009A6137"/>
    <w:rsid w:val="009A71D6"/>
    <w:rsid w:val="009A7629"/>
    <w:rsid w:val="009A7FB6"/>
    <w:rsid w:val="009B3576"/>
    <w:rsid w:val="009B43B4"/>
    <w:rsid w:val="009B6594"/>
    <w:rsid w:val="009C020A"/>
    <w:rsid w:val="009C171B"/>
    <w:rsid w:val="009C3151"/>
    <w:rsid w:val="009C3972"/>
    <w:rsid w:val="009C4F2A"/>
    <w:rsid w:val="009D06C9"/>
    <w:rsid w:val="009D24B9"/>
    <w:rsid w:val="009D564D"/>
    <w:rsid w:val="009D5DEA"/>
    <w:rsid w:val="009D7337"/>
    <w:rsid w:val="009E52AD"/>
    <w:rsid w:val="009E5638"/>
    <w:rsid w:val="009E6876"/>
    <w:rsid w:val="009F7FBF"/>
    <w:rsid w:val="00A042C5"/>
    <w:rsid w:val="00A04CC8"/>
    <w:rsid w:val="00A05070"/>
    <w:rsid w:val="00A05210"/>
    <w:rsid w:val="00A1572D"/>
    <w:rsid w:val="00A20B83"/>
    <w:rsid w:val="00A21BBD"/>
    <w:rsid w:val="00A230BE"/>
    <w:rsid w:val="00A265C6"/>
    <w:rsid w:val="00A27767"/>
    <w:rsid w:val="00A30416"/>
    <w:rsid w:val="00A31108"/>
    <w:rsid w:val="00A31D20"/>
    <w:rsid w:val="00A328F3"/>
    <w:rsid w:val="00A32E06"/>
    <w:rsid w:val="00A33951"/>
    <w:rsid w:val="00A34E0A"/>
    <w:rsid w:val="00A355C4"/>
    <w:rsid w:val="00A37E89"/>
    <w:rsid w:val="00A40B6B"/>
    <w:rsid w:val="00A42B69"/>
    <w:rsid w:val="00A43726"/>
    <w:rsid w:val="00A43A60"/>
    <w:rsid w:val="00A4493B"/>
    <w:rsid w:val="00A454EB"/>
    <w:rsid w:val="00A53CE4"/>
    <w:rsid w:val="00A55809"/>
    <w:rsid w:val="00A61233"/>
    <w:rsid w:val="00A62DB3"/>
    <w:rsid w:val="00A649A4"/>
    <w:rsid w:val="00A65A14"/>
    <w:rsid w:val="00A6658D"/>
    <w:rsid w:val="00A731D4"/>
    <w:rsid w:val="00A75129"/>
    <w:rsid w:val="00A7743B"/>
    <w:rsid w:val="00A82286"/>
    <w:rsid w:val="00A837BF"/>
    <w:rsid w:val="00A842CE"/>
    <w:rsid w:val="00A85243"/>
    <w:rsid w:val="00A9346E"/>
    <w:rsid w:val="00A9550A"/>
    <w:rsid w:val="00A96BAA"/>
    <w:rsid w:val="00A973D7"/>
    <w:rsid w:val="00A977B2"/>
    <w:rsid w:val="00AA0E8A"/>
    <w:rsid w:val="00AA13AF"/>
    <w:rsid w:val="00AA175A"/>
    <w:rsid w:val="00AA24B3"/>
    <w:rsid w:val="00AA3D2B"/>
    <w:rsid w:val="00AA47DE"/>
    <w:rsid w:val="00AB1593"/>
    <w:rsid w:val="00AB467D"/>
    <w:rsid w:val="00AB4786"/>
    <w:rsid w:val="00AC007E"/>
    <w:rsid w:val="00AC2F2F"/>
    <w:rsid w:val="00AC310F"/>
    <w:rsid w:val="00AC3243"/>
    <w:rsid w:val="00AC4015"/>
    <w:rsid w:val="00AD1013"/>
    <w:rsid w:val="00AD1A22"/>
    <w:rsid w:val="00AD294A"/>
    <w:rsid w:val="00AD43D6"/>
    <w:rsid w:val="00AD4BDD"/>
    <w:rsid w:val="00AD7D81"/>
    <w:rsid w:val="00AE49C5"/>
    <w:rsid w:val="00AF0D44"/>
    <w:rsid w:val="00AF19DC"/>
    <w:rsid w:val="00AF558E"/>
    <w:rsid w:val="00AF6355"/>
    <w:rsid w:val="00B00887"/>
    <w:rsid w:val="00B01D67"/>
    <w:rsid w:val="00B01EA3"/>
    <w:rsid w:val="00B02A3E"/>
    <w:rsid w:val="00B03716"/>
    <w:rsid w:val="00B04745"/>
    <w:rsid w:val="00B07374"/>
    <w:rsid w:val="00B134A1"/>
    <w:rsid w:val="00B16B2A"/>
    <w:rsid w:val="00B1743F"/>
    <w:rsid w:val="00B2013F"/>
    <w:rsid w:val="00B2054B"/>
    <w:rsid w:val="00B2078F"/>
    <w:rsid w:val="00B218BF"/>
    <w:rsid w:val="00B2352E"/>
    <w:rsid w:val="00B25695"/>
    <w:rsid w:val="00B30057"/>
    <w:rsid w:val="00B351D8"/>
    <w:rsid w:val="00B40186"/>
    <w:rsid w:val="00B42AB0"/>
    <w:rsid w:val="00B431D1"/>
    <w:rsid w:val="00B434D7"/>
    <w:rsid w:val="00B44244"/>
    <w:rsid w:val="00B45425"/>
    <w:rsid w:val="00B47B79"/>
    <w:rsid w:val="00B503DE"/>
    <w:rsid w:val="00B529AA"/>
    <w:rsid w:val="00B54687"/>
    <w:rsid w:val="00B56AF6"/>
    <w:rsid w:val="00B60532"/>
    <w:rsid w:val="00B606B1"/>
    <w:rsid w:val="00B60D52"/>
    <w:rsid w:val="00B60F00"/>
    <w:rsid w:val="00B61134"/>
    <w:rsid w:val="00B61E95"/>
    <w:rsid w:val="00B63F99"/>
    <w:rsid w:val="00B67A4E"/>
    <w:rsid w:val="00B729BD"/>
    <w:rsid w:val="00B7381F"/>
    <w:rsid w:val="00B7413B"/>
    <w:rsid w:val="00B77515"/>
    <w:rsid w:val="00B81536"/>
    <w:rsid w:val="00B8255A"/>
    <w:rsid w:val="00B82605"/>
    <w:rsid w:val="00B85804"/>
    <w:rsid w:val="00B91A98"/>
    <w:rsid w:val="00B929BE"/>
    <w:rsid w:val="00B962E8"/>
    <w:rsid w:val="00B970C5"/>
    <w:rsid w:val="00BA47F4"/>
    <w:rsid w:val="00BA5A28"/>
    <w:rsid w:val="00BA738A"/>
    <w:rsid w:val="00BA77C8"/>
    <w:rsid w:val="00BB07B2"/>
    <w:rsid w:val="00BB2740"/>
    <w:rsid w:val="00BC6A31"/>
    <w:rsid w:val="00BC6BA1"/>
    <w:rsid w:val="00BD14E2"/>
    <w:rsid w:val="00BD1B6A"/>
    <w:rsid w:val="00BD1B74"/>
    <w:rsid w:val="00BD377D"/>
    <w:rsid w:val="00BD3A6F"/>
    <w:rsid w:val="00BD58A9"/>
    <w:rsid w:val="00BD5DEA"/>
    <w:rsid w:val="00BD6787"/>
    <w:rsid w:val="00BD71A2"/>
    <w:rsid w:val="00BD7887"/>
    <w:rsid w:val="00BE0EB7"/>
    <w:rsid w:val="00BE0F42"/>
    <w:rsid w:val="00BE17B2"/>
    <w:rsid w:val="00BE59BB"/>
    <w:rsid w:val="00BE606D"/>
    <w:rsid w:val="00BE7C3A"/>
    <w:rsid w:val="00BE7D06"/>
    <w:rsid w:val="00BE7D53"/>
    <w:rsid w:val="00BF6868"/>
    <w:rsid w:val="00BF72E8"/>
    <w:rsid w:val="00BF7810"/>
    <w:rsid w:val="00C02DDE"/>
    <w:rsid w:val="00C03511"/>
    <w:rsid w:val="00C03B9F"/>
    <w:rsid w:val="00C04F91"/>
    <w:rsid w:val="00C055AA"/>
    <w:rsid w:val="00C112D8"/>
    <w:rsid w:val="00C1172A"/>
    <w:rsid w:val="00C11FAD"/>
    <w:rsid w:val="00C149AB"/>
    <w:rsid w:val="00C14ABA"/>
    <w:rsid w:val="00C14E9C"/>
    <w:rsid w:val="00C15941"/>
    <w:rsid w:val="00C21443"/>
    <w:rsid w:val="00C2228B"/>
    <w:rsid w:val="00C24219"/>
    <w:rsid w:val="00C25FB0"/>
    <w:rsid w:val="00C260EE"/>
    <w:rsid w:val="00C27703"/>
    <w:rsid w:val="00C30C24"/>
    <w:rsid w:val="00C319BD"/>
    <w:rsid w:val="00C3224B"/>
    <w:rsid w:val="00C32787"/>
    <w:rsid w:val="00C32877"/>
    <w:rsid w:val="00C32A8D"/>
    <w:rsid w:val="00C34E02"/>
    <w:rsid w:val="00C351BD"/>
    <w:rsid w:val="00C367E5"/>
    <w:rsid w:val="00C40119"/>
    <w:rsid w:val="00C40748"/>
    <w:rsid w:val="00C40A16"/>
    <w:rsid w:val="00C40AF0"/>
    <w:rsid w:val="00C4184D"/>
    <w:rsid w:val="00C42E36"/>
    <w:rsid w:val="00C46F8D"/>
    <w:rsid w:val="00C47B77"/>
    <w:rsid w:val="00C47F81"/>
    <w:rsid w:val="00C52403"/>
    <w:rsid w:val="00C5248C"/>
    <w:rsid w:val="00C561F6"/>
    <w:rsid w:val="00C564BE"/>
    <w:rsid w:val="00C57043"/>
    <w:rsid w:val="00C57FCB"/>
    <w:rsid w:val="00C62880"/>
    <w:rsid w:val="00C62B2C"/>
    <w:rsid w:val="00C6324A"/>
    <w:rsid w:val="00C635BA"/>
    <w:rsid w:val="00C6407F"/>
    <w:rsid w:val="00C64E26"/>
    <w:rsid w:val="00C72100"/>
    <w:rsid w:val="00C72B8F"/>
    <w:rsid w:val="00C748BF"/>
    <w:rsid w:val="00C75D6A"/>
    <w:rsid w:val="00C84652"/>
    <w:rsid w:val="00C84E75"/>
    <w:rsid w:val="00C866B0"/>
    <w:rsid w:val="00C8759A"/>
    <w:rsid w:val="00C877EF"/>
    <w:rsid w:val="00C87BDF"/>
    <w:rsid w:val="00C90FE3"/>
    <w:rsid w:val="00C921E2"/>
    <w:rsid w:val="00C93199"/>
    <w:rsid w:val="00C94FE4"/>
    <w:rsid w:val="00C97BDC"/>
    <w:rsid w:val="00C97F19"/>
    <w:rsid w:val="00CA1A41"/>
    <w:rsid w:val="00CA24CF"/>
    <w:rsid w:val="00CA4F61"/>
    <w:rsid w:val="00CA62EF"/>
    <w:rsid w:val="00CB143E"/>
    <w:rsid w:val="00CB3318"/>
    <w:rsid w:val="00CB4129"/>
    <w:rsid w:val="00CB5608"/>
    <w:rsid w:val="00CB5F53"/>
    <w:rsid w:val="00CB72F3"/>
    <w:rsid w:val="00CC0589"/>
    <w:rsid w:val="00CC0FE7"/>
    <w:rsid w:val="00CC1F75"/>
    <w:rsid w:val="00CC3C09"/>
    <w:rsid w:val="00CD0A7D"/>
    <w:rsid w:val="00CD4DA4"/>
    <w:rsid w:val="00CD7711"/>
    <w:rsid w:val="00CE0BC1"/>
    <w:rsid w:val="00CE2976"/>
    <w:rsid w:val="00CE2BB4"/>
    <w:rsid w:val="00CF049B"/>
    <w:rsid w:val="00CF0B60"/>
    <w:rsid w:val="00CF1B7E"/>
    <w:rsid w:val="00CF3F9F"/>
    <w:rsid w:val="00CF764F"/>
    <w:rsid w:val="00CF7DFA"/>
    <w:rsid w:val="00D00F78"/>
    <w:rsid w:val="00D01B2A"/>
    <w:rsid w:val="00D04921"/>
    <w:rsid w:val="00D04FD8"/>
    <w:rsid w:val="00D10E54"/>
    <w:rsid w:val="00D10FC2"/>
    <w:rsid w:val="00D16283"/>
    <w:rsid w:val="00D16C1B"/>
    <w:rsid w:val="00D240F7"/>
    <w:rsid w:val="00D25125"/>
    <w:rsid w:val="00D26573"/>
    <w:rsid w:val="00D267A9"/>
    <w:rsid w:val="00D268EF"/>
    <w:rsid w:val="00D273D8"/>
    <w:rsid w:val="00D31696"/>
    <w:rsid w:val="00D31733"/>
    <w:rsid w:val="00D348F8"/>
    <w:rsid w:val="00D356BB"/>
    <w:rsid w:val="00D37D40"/>
    <w:rsid w:val="00D514B2"/>
    <w:rsid w:val="00D51925"/>
    <w:rsid w:val="00D521F1"/>
    <w:rsid w:val="00D5234F"/>
    <w:rsid w:val="00D52E9E"/>
    <w:rsid w:val="00D5356C"/>
    <w:rsid w:val="00D547F6"/>
    <w:rsid w:val="00D551F0"/>
    <w:rsid w:val="00D559B1"/>
    <w:rsid w:val="00D60129"/>
    <w:rsid w:val="00D6792B"/>
    <w:rsid w:val="00D7047F"/>
    <w:rsid w:val="00D70DB8"/>
    <w:rsid w:val="00D71660"/>
    <w:rsid w:val="00D75082"/>
    <w:rsid w:val="00D76BD4"/>
    <w:rsid w:val="00D77CA3"/>
    <w:rsid w:val="00D81665"/>
    <w:rsid w:val="00D8400E"/>
    <w:rsid w:val="00D843B8"/>
    <w:rsid w:val="00D87666"/>
    <w:rsid w:val="00D87F14"/>
    <w:rsid w:val="00D954AF"/>
    <w:rsid w:val="00D9598D"/>
    <w:rsid w:val="00D96CB6"/>
    <w:rsid w:val="00DA406A"/>
    <w:rsid w:val="00DA6503"/>
    <w:rsid w:val="00DA7345"/>
    <w:rsid w:val="00DB0A82"/>
    <w:rsid w:val="00DB1DA1"/>
    <w:rsid w:val="00DB54EC"/>
    <w:rsid w:val="00DB66D9"/>
    <w:rsid w:val="00DC0DF3"/>
    <w:rsid w:val="00DC109E"/>
    <w:rsid w:val="00DC639D"/>
    <w:rsid w:val="00DC685D"/>
    <w:rsid w:val="00DC6BBD"/>
    <w:rsid w:val="00DC6EE3"/>
    <w:rsid w:val="00DC70E9"/>
    <w:rsid w:val="00DC7A8E"/>
    <w:rsid w:val="00DC7B07"/>
    <w:rsid w:val="00DD485F"/>
    <w:rsid w:val="00DD6BB7"/>
    <w:rsid w:val="00DD6D9F"/>
    <w:rsid w:val="00DE04C2"/>
    <w:rsid w:val="00DE2C2C"/>
    <w:rsid w:val="00DE616C"/>
    <w:rsid w:val="00DE7003"/>
    <w:rsid w:val="00DF07CD"/>
    <w:rsid w:val="00DF0D11"/>
    <w:rsid w:val="00DF166D"/>
    <w:rsid w:val="00DF1CEE"/>
    <w:rsid w:val="00DF3208"/>
    <w:rsid w:val="00DF3DF2"/>
    <w:rsid w:val="00DF4190"/>
    <w:rsid w:val="00E01274"/>
    <w:rsid w:val="00E014BA"/>
    <w:rsid w:val="00E02321"/>
    <w:rsid w:val="00E0234E"/>
    <w:rsid w:val="00E05AB7"/>
    <w:rsid w:val="00E066DF"/>
    <w:rsid w:val="00E10D18"/>
    <w:rsid w:val="00E12814"/>
    <w:rsid w:val="00E17E81"/>
    <w:rsid w:val="00E205AF"/>
    <w:rsid w:val="00E236D8"/>
    <w:rsid w:val="00E2674E"/>
    <w:rsid w:val="00E315EF"/>
    <w:rsid w:val="00E35043"/>
    <w:rsid w:val="00E35861"/>
    <w:rsid w:val="00E35FD5"/>
    <w:rsid w:val="00E36231"/>
    <w:rsid w:val="00E417DF"/>
    <w:rsid w:val="00E41983"/>
    <w:rsid w:val="00E426DB"/>
    <w:rsid w:val="00E43A56"/>
    <w:rsid w:val="00E4547C"/>
    <w:rsid w:val="00E46536"/>
    <w:rsid w:val="00E46C74"/>
    <w:rsid w:val="00E47EEF"/>
    <w:rsid w:val="00E514C8"/>
    <w:rsid w:val="00E51FB8"/>
    <w:rsid w:val="00E526A1"/>
    <w:rsid w:val="00E568E2"/>
    <w:rsid w:val="00E5798F"/>
    <w:rsid w:val="00E624B3"/>
    <w:rsid w:val="00E62732"/>
    <w:rsid w:val="00E650D0"/>
    <w:rsid w:val="00E66B05"/>
    <w:rsid w:val="00E67117"/>
    <w:rsid w:val="00E70D75"/>
    <w:rsid w:val="00E73612"/>
    <w:rsid w:val="00E737E5"/>
    <w:rsid w:val="00E73941"/>
    <w:rsid w:val="00E73DE1"/>
    <w:rsid w:val="00E74FB9"/>
    <w:rsid w:val="00E76F2A"/>
    <w:rsid w:val="00E82DE2"/>
    <w:rsid w:val="00E8585C"/>
    <w:rsid w:val="00E91F90"/>
    <w:rsid w:val="00E97782"/>
    <w:rsid w:val="00EA0A6D"/>
    <w:rsid w:val="00EA0FB1"/>
    <w:rsid w:val="00EA1680"/>
    <w:rsid w:val="00EA332E"/>
    <w:rsid w:val="00EA3AEC"/>
    <w:rsid w:val="00EA46A1"/>
    <w:rsid w:val="00EB2425"/>
    <w:rsid w:val="00EB3637"/>
    <w:rsid w:val="00EB6045"/>
    <w:rsid w:val="00EC34A3"/>
    <w:rsid w:val="00EC394E"/>
    <w:rsid w:val="00EC3BA9"/>
    <w:rsid w:val="00ED249E"/>
    <w:rsid w:val="00ED2526"/>
    <w:rsid w:val="00ED4DAE"/>
    <w:rsid w:val="00ED7EFE"/>
    <w:rsid w:val="00EE2075"/>
    <w:rsid w:val="00EE29B9"/>
    <w:rsid w:val="00EE36EF"/>
    <w:rsid w:val="00EE46C0"/>
    <w:rsid w:val="00EE4BDA"/>
    <w:rsid w:val="00EE53DF"/>
    <w:rsid w:val="00EE56BC"/>
    <w:rsid w:val="00EE5FFC"/>
    <w:rsid w:val="00EE6314"/>
    <w:rsid w:val="00EF0D7E"/>
    <w:rsid w:val="00EF6E29"/>
    <w:rsid w:val="00F012A2"/>
    <w:rsid w:val="00F0186B"/>
    <w:rsid w:val="00F120B8"/>
    <w:rsid w:val="00F12227"/>
    <w:rsid w:val="00F1402B"/>
    <w:rsid w:val="00F15720"/>
    <w:rsid w:val="00F17B35"/>
    <w:rsid w:val="00F22916"/>
    <w:rsid w:val="00F23F0F"/>
    <w:rsid w:val="00F24B5F"/>
    <w:rsid w:val="00F2787C"/>
    <w:rsid w:val="00F30CC5"/>
    <w:rsid w:val="00F31643"/>
    <w:rsid w:val="00F31906"/>
    <w:rsid w:val="00F3395C"/>
    <w:rsid w:val="00F42358"/>
    <w:rsid w:val="00F42ED6"/>
    <w:rsid w:val="00F43E55"/>
    <w:rsid w:val="00F5150A"/>
    <w:rsid w:val="00F525F9"/>
    <w:rsid w:val="00F54FAE"/>
    <w:rsid w:val="00F60AFA"/>
    <w:rsid w:val="00F6371D"/>
    <w:rsid w:val="00F64BFA"/>
    <w:rsid w:val="00F65CDC"/>
    <w:rsid w:val="00F700FA"/>
    <w:rsid w:val="00F715F3"/>
    <w:rsid w:val="00F7231F"/>
    <w:rsid w:val="00F7380C"/>
    <w:rsid w:val="00F75F0C"/>
    <w:rsid w:val="00F821FA"/>
    <w:rsid w:val="00F84584"/>
    <w:rsid w:val="00F85B7A"/>
    <w:rsid w:val="00F85DFB"/>
    <w:rsid w:val="00F875B1"/>
    <w:rsid w:val="00F92524"/>
    <w:rsid w:val="00F92837"/>
    <w:rsid w:val="00F93F7C"/>
    <w:rsid w:val="00F97233"/>
    <w:rsid w:val="00FA0C96"/>
    <w:rsid w:val="00FA0D6D"/>
    <w:rsid w:val="00FA25FF"/>
    <w:rsid w:val="00FA3B3D"/>
    <w:rsid w:val="00FA5FEE"/>
    <w:rsid w:val="00FB0B67"/>
    <w:rsid w:val="00FB14BF"/>
    <w:rsid w:val="00FB19D1"/>
    <w:rsid w:val="00FB7C08"/>
    <w:rsid w:val="00FC006E"/>
    <w:rsid w:val="00FC179F"/>
    <w:rsid w:val="00FC1DCF"/>
    <w:rsid w:val="00FC33AE"/>
    <w:rsid w:val="00FC5DFC"/>
    <w:rsid w:val="00FC77D6"/>
    <w:rsid w:val="00FD018A"/>
    <w:rsid w:val="00FD0363"/>
    <w:rsid w:val="00FD4B03"/>
    <w:rsid w:val="00FD4E75"/>
    <w:rsid w:val="00FD553A"/>
    <w:rsid w:val="00FD6125"/>
    <w:rsid w:val="00FE2235"/>
    <w:rsid w:val="00FE2458"/>
    <w:rsid w:val="00FE5DE1"/>
    <w:rsid w:val="00FF0378"/>
    <w:rsid w:val="00FF1471"/>
    <w:rsid w:val="00FF3AF3"/>
    <w:rsid w:val="00FF3BB0"/>
    <w:rsid w:val="00FF46CE"/>
    <w:rsid w:val="23883B66"/>
    <w:rsid w:val="34D761DF"/>
    <w:rsid w:val="3A1E0A6D"/>
    <w:rsid w:val="44B6482A"/>
    <w:rsid w:val="549A0325"/>
    <w:rsid w:val="69923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236FFE"/>
  <w15:docId w15:val="{D6920E3F-5718-4474-ACC4-57E6CF12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18"/>
      <w:szCs w:val="21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120" w:after="120"/>
      <w:ind w:firstLineChars="0" w:firstLine="0"/>
      <w:jc w:val="left"/>
      <w:outlineLvl w:val="0"/>
    </w:pPr>
    <w:rPr>
      <w:rFonts w:eastAsia="黑体" w:cs="Times New Roman"/>
      <w:bCs/>
      <w:kern w:val="44"/>
      <w:sz w:val="28"/>
      <w:szCs w:val="44"/>
    </w:rPr>
  </w:style>
  <w:style w:type="paragraph" w:styleId="2">
    <w:name w:val="heading 2"/>
    <w:basedOn w:val="a0"/>
    <w:next w:val="a0"/>
    <w:link w:val="20"/>
    <w:qFormat/>
    <w:pPr>
      <w:widowControl/>
      <w:autoSpaceDE w:val="0"/>
      <w:autoSpaceDN w:val="0"/>
      <w:spacing w:before="120" w:after="120"/>
      <w:ind w:firstLineChars="0" w:firstLine="0"/>
      <w:jc w:val="center"/>
      <w:textAlignment w:val="baseline"/>
      <w:outlineLvl w:val="1"/>
    </w:pPr>
    <w:rPr>
      <w:rFonts w:eastAsia="黑体"/>
      <w:spacing w:val="10"/>
      <w:kern w:val="0"/>
      <w:sz w:val="28"/>
      <w:szCs w:val="20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50" w:after="50"/>
      <w:ind w:firstLineChars="0" w:firstLine="0"/>
      <w:jc w:val="left"/>
      <w:outlineLvl w:val="2"/>
    </w:pPr>
    <w:rPr>
      <w:rFonts w:eastAsia="楷体"/>
      <w:bCs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qFormat/>
    <w:rPr>
      <w:szCs w:val="18"/>
    </w:rPr>
  </w:style>
  <w:style w:type="paragraph" w:styleId="a6">
    <w:name w:val="footer"/>
    <w:basedOn w:val="a0"/>
    <w:link w:val="11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Cs w:val="18"/>
    </w:rPr>
  </w:style>
  <w:style w:type="paragraph" w:styleId="a7">
    <w:name w:val="footnote text"/>
    <w:basedOn w:val="a0"/>
    <w:link w:val="a8"/>
    <w:uiPriority w:val="99"/>
    <w:semiHidden/>
    <w:unhideWhenUsed/>
    <w:qFormat/>
    <w:pPr>
      <w:jc w:val="left"/>
    </w:pPr>
    <w:rPr>
      <w:szCs w:val="18"/>
    </w:rPr>
  </w:style>
  <w:style w:type="table" w:styleId="a9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styleId="ab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c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a8">
    <w:name w:val="脚注文本 字符"/>
    <w:basedOn w:val="a1"/>
    <w:link w:val="a7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1"/>
    <w:link w:val="2"/>
    <w:qFormat/>
    <w:rPr>
      <w:rFonts w:ascii="Times New Roman" w:eastAsia="黑体" w:hAnsi="Times New Roman"/>
      <w:spacing w:val="10"/>
      <w:kern w:val="0"/>
      <w:sz w:val="28"/>
      <w:szCs w:val="20"/>
    </w:rPr>
  </w:style>
  <w:style w:type="character" w:customStyle="1" w:styleId="ad">
    <w:name w:val="页脚 字符"/>
    <w:basedOn w:val="a1"/>
    <w:uiPriority w:val="99"/>
    <w:semiHidden/>
    <w:qFormat/>
    <w:rPr>
      <w:sz w:val="18"/>
      <w:szCs w:val="18"/>
    </w:rPr>
  </w:style>
  <w:style w:type="paragraph" w:customStyle="1" w:styleId="ae">
    <w:name w:val="一级标题"/>
    <w:basedOn w:val="a0"/>
    <w:next w:val="a0"/>
    <w:link w:val="af"/>
    <w:qFormat/>
    <w:pPr>
      <w:snapToGrid/>
      <w:spacing w:beforeLines="100" w:before="100" w:afterLines="100" w:after="100" w:line="240" w:lineRule="auto"/>
      <w:ind w:firstLineChars="0" w:firstLine="0"/>
      <w:jc w:val="left"/>
      <w:outlineLvl w:val="0"/>
    </w:pPr>
    <w:rPr>
      <w:rFonts w:eastAsia="黑体"/>
      <w:sz w:val="24"/>
      <w:lang w:val="en-GB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 w:cs="Times New Roman"/>
      <w:bCs/>
      <w:kern w:val="44"/>
      <w:sz w:val="28"/>
      <w:szCs w:val="44"/>
    </w:rPr>
  </w:style>
  <w:style w:type="paragraph" w:customStyle="1" w:styleId="af0">
    <w:name w:val="二级标题"/>
    <w:basedOn w:val="a0"/>
    <w:next w:val="a0"/>
    <w:link w:val="Char"/>
    <w:qFormat/>
    <w:pPr>
      <w:spacing w:beforeLines="50" w:before="50" w:afterLines="50" w:after="50" w:line="240" w:lineRule="auto"/>
      <w:ind w:firstLineChars="0" w:firstLine="0"/>
      <w:jc w:val="left"/>
      <w:outlineLvl w:val="1"/>
    </w:pPr>
    <w:rPr>
      <w:rFonts w:eastAsia="黑体"/>
    </w:rPr>
  </w:style>
  <w:style w:type="character" w:customStyle="1" w:styleId="af">
    <w:name w:val="一级标题 字符"/>
    <w:basedOn w:val="a1"/>
    <w:link w:val="ae"/>
    <w:qFormat/>
    <w:rPr>
      <w:rFonts w:ascii="Times New Roman" w:eastAsia="黑体" w:hAnsi="Times New Roman"/>
      <w:sz w:val="24"/>
      <w:lang w:val="en-GB"/>
    </w:rPr>
  </w:style>
  <w:style w:type="paragraph" w:customStyle="1" w:styleId="af1">
    <w:name w:val="三级标题"/>
    <w:basedOn w:val="a0"/>
    <w:next w:val="a0"/>
    <w:link w:val="af2"/>
    <w:qFormat/>
    <w:pPr>
      <w:snapToGrid/>
      <w:spacing w:beforeLines="50" w:before="156" w:afterLines="50" w:after="156" w:line="240" w:lineRule="auto"/>
      <w:ind w:firstLineChars="0" w:firstLine="0"/>
      <w:jc w:val="left"/>
      <w:outlineLvl w:val="2"/>
    </w:pPr>
    <w:rPr>
      <w:rFonts w:eastAsia="楷体"/>
      <w:color w:val="000000"/>
      <w:lang w:val="en-GB"/>
    </w:rPr>
  </w:style>
  <w:style w:type="character" w:customStyle="1" w:styleId="Char">
    <w:name w:val="二级标题 Char"/>
    <w:basedOn w:val="a1"/>
    <w:link w:val="af0"/>
    <w:qFormat/>
    <w:rPr>
      <w:rFonts w:ascii="Times New Roman" w:eastAsia="黑体" w:hAnsi="Times New Roman"/>
      <w:sz w:val="18"/>
    </w:rPr>
  </w:style>
  <w:style w:type="character" w:customStyle="1" w:styleId="af2">
    <w:name w:val="三级标题 字符"/>
    <w:basedOn w:val="a1"/>
    <w:link w:val="af1"/>
    <w:qFormat/>
    <w:rPr>
      <w:rFonts w:ascii="Times New Roman" w:eastAsia="楷体" w:hAnsi="Times New Roman"/>
      <w:color w:val="000000"/>
      <w:sz w:val="18"/>
      <w:lang w:val="en-GB"/>
    </w:rPr>
  </w:style>
  <w:style w:type="character" w:customStyle="1" w:styleId="af3">
    <w:name w:val="正文文本缩进 字符"/>
    <w:basedOn w:val="a1"/>
    <w:uiPriority w:val="99"/>
    <w:semiHidden/>
    <w:qFormat/>
  </w:style>
  <w:style w:type="character" w:styleId="af4">
    <w:name w:val="Placeholder Text"/>
    <w:basedOn w:val="a1"/>
    <w:uiPriority w:val="99"/>
    <w:semiHidden/>
    <w:qFormat/>
    <w:rPr>
      <w:color w:val="808080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楷体" w:hAnsi="Times New Roman"/>
      <w:bCs/>
      <w:szCs w:val="32"/>
    </w:rPr>
  </w:style>
  <w:style w:type="paragraph" w:customStyle="1" w:styleId="af5">
    <w:name w:val="摘要关键词标题"/>
    <w:basedOn w:val="a0"/>
    <w:next w:val="a0"/>
    <w:link w:val="Char0"/>
    <w:qFormat/>
    <w:pPr>
      <w:snapToGrid/>
      <w:spacing w:line="240" w:lineRule="auto"/>
      <w:ind w:leftChars="200" w:left="200" w:rightChars="200" w:right="200"/>
    </w:pPr>
    <w:rPr>
      <w:rFonts w:eastAsia="黑体"/>
      <w:color w:val="000000"/>
      <w:kern w:val="0"/>
    </w:rPr>
  </w:style>
  <w:style w:type="character" w:customStyle="1" w:styleId="Char0">
    <w:name w:val="摘要关键词标题 Char"/>
    <w:basedOn w:val="a1"/>
    <w:link w:val="af5"/>
    <w:qFormat/>
    <w:rPr>
      <w:rFonts w:eastAsia="黑体"/>
      <w:color w:val="000000"/>
      <w:kern w:val="0"/>
      <w:sz w:val="18"/>
    </w:rPr>
  </w:style>
  <w:style w:type="paragraph" w:customStyle="1" w:styleId="af6">
    <w:name w:val="作者名"/>
    <w:basedOn w:val="a0"/>
    <w:next w:val="a0"/>
    <w:link w:val="Char1"/>
    <w:qFormat/>
    <w:pPr>
      <w:spacing w:beforeLines="50" w:before="156" w:afterLines="50" w:after="156"/>
      <w:ind w:firstLineChars="0" w:firstLine="0"/>
      <w:jc w:val="center"/>
    </w:pPr>
    <w:rPr>
      <w:rFonts w:eastAsia="楷体"/>
      <w:sz w:val="24"/>
      <w:szCs w:val="28"/>
    </w:rPr>
  </w:style>
  <w:style w:type="character" w:customStyle="1" w:styleId="Char1">
    <w:name w:val="作者名 Char"/>
    <w:basedOn w:val="a1"/>
    <w:link w:val="af6"/>
    <w:qFormat/>
    <w:rPr>
      <w:rFonts w:ascii="Times New Roman" w:eastAsia="楷体" w:hAnsi="Times New Roman"/>
      <w:sz w:val="24"/>
      <w:szCs w:val="28"/>
    </w:rPr>
  </w:style>
  <w:style w:type="paragraph" w:customStyle="1" w:styleId="a">
    <w:name w:val="参考文献"/>
    <w:basedOn w:val="a0"/>
    <w:next w:val="a0"/>
    <w:link w:val="Char2"/>
    <w:qFormat/>
    <w:pPr>
      <w:numPr>
        <w:numId w:val="1"/>
      </w:numPr>
      <w:topLinePunct/>
      <w:spacing w:line="300" w:lineRule="exact"/>
      <w:ind w:left="0" w:firstLineChars="0" w:firstLine="0"/>
    </w:pPr>
    <w:rPr>
      <w:sz w:val="15"/>
      <w:szCs w:val="18"/>
    </w:rPr>
  </w:style>
  <w:style w:type="paragraph" w:customStyle="1" w:styleId="af7">
    <w:name w:val="表格内容"/>
    <w:basedOn w:val="a0"/>
    <w:next w:val="a0"/>
    <w:link w:val="af8"/>
    <w:qFormat/>
    <w:pPr>
      <w:spacing w:line="240" w:lineRule="auto"/>
      <w:ind w:firstLineChars="0" w:firstLine="0"/>
      <w:jc w:val="center"/>
      <w:textAlignment w:val="center"/>
    </w:pPr>
    <w:rPr>
      <w:rFonts w:cs="Times New Roman"/>
      <w:sz w:val="15"/>
      <w:szCs w:val="15"/>
    </w:rPr>
  </w:style>
  <w:style w:type="character" w:customStyle="1" w:styleId="Char2">
    <w:name w:val="参考文献 Char"/>
    <w:basedOn w:val="a1"/>
    <w:link w:val="a"/>
    <w:qFormat/>
    <w:rPr>
      <w:rFonts w:ascii="Times New Roman" w:eastAsia="宋体" w:hAnsi="Times New Roman"/>
      <w:sz w:val="15"/>
      <w:szCs w:val="18"/>
    </w:rPr>
  </w:style>
  <w:style w:type="character" w:customStyle="1" w:styleId="af8">
    <w:name w:val="表格内容 字符"/>
    <w:basedOn w:val="a1"/>
    <w:link w:val="af7"/>
    <w:qFormat/>
    <w:rPr>
      <w:rFonts w:ascii="Times New Roman" w:eastAsia="宋体" w:hAnsi="Times New Roman" w:cs="Times New Roman"/>
      <w:sz w:val="15"/>
      <w:szCs w:val="15"/>
    </w:rPr>
  </w:style>
  <w:style w:type="paragraph" w:customStyle="1" w:styleId="af9">
    <w:name w:val="中文表题"/>
    <w:basedOn w:val="a0"/>
    <w:link w:val="Char3"/>
    <w:qFormat/>
    <w:pPr>
      <w:spacing w:beforeLines="100" w:before="100" w:afterLines="50" w:after="50" w:line="240" w:lineRule="auto"/>
      <w:ind w:firstLineChars="0" w:firstLine="0"/>
      <w:jc w:val="center"/>
    </w:pPr>
    <w:rPr>
      <w:rFonts w:eastAsia="黑体" w:cs="Times New Roman"/>
      <w:color w:val="000000"/>
      <w:szCs w:val="18"/>
      <w:lang w:val="en-GB"/>
    </w:rPr>
  </w:style>
  <w:style w:type="character" w:customStyle="1" w:styleId="Char3">
    <w:name w:val="中文表题 Char"/>
    <w:basedOn w:val="a1"/>
    <w:link w:val="af9"/>
    <w:qFormat/>
    <w:rPr>
      <w:rFonts w:ascii="Times New Roman" w:eastAsia="黑体" w:hAnsi="Times New Roman" w:cs="Times New Roman"/>
      <w:color w:val="000000"/>
      <w:sz w:val="18"/>
      <w:szCs w:val="18"/>
      <w:lang w:val="en-GB"/>
    </w:rPr>
  </w:style>
  <w:style w:type="paragraph" w:customStyle="1" w:styleId="-">
    <w:name w:val="参考文献-十位"/>
    <w:basedOn w:val="a"/>
    <w:link w:val="-0"/>
    <w:qFormat/>
  </w:style>
  <w:style w:type="character" w:customStyle="1" w:styleId="-0">
    <w:name w:val="参考文献-十位 字符"/>
    <w:basedOn w:val="Char2"/>
    <w:link w:val="-"/>
    <w:qFormat/>
    <w:rPr>
      <w:rFonts w:ascii="Times New Roman" w:eastAsia="宋体" w:hAnsi="Times New Roman"/>
      <w:sz w:val="18"/>
      <w:szCs w:val="18"/>
    </w:rPr>
  </w:style>
  <w:style w:type="paragraph" w:customStyle="1" w:styleId="afa">
    <w:name w:val="中文图题"/>
    <w:basedOn w:val="a0"/>
    <w:next w:val="a0"/>
    <w:link w:val="Char4"/>
    <w:qFormat/>
    <w:pPr>
      <w:spacing w:beforeLines="50" w:before="50" w:afterLines="100" w:after="100" w:line="240" w:lineRule="auto"/>
      <w:ind w:firstLineChars="0" w:firstLine="0"/>
      <w:jc w:val="center"/>
    </w:pPr>
    <w:rPr>
      <w:rFonts w:eastAsia="黑体"/>
    </w:rPr>
  </w:style>
  <w:style w:type="character" w:customStyle="1" w:styleId="Char4">
    <w:name w:val="中文图题 Char"/>
    <w:basedOn w:val="a1"/>
    <w:link w:val="afa"/>
    <w:qFormat/>
    <w:rPr>
      <w:rFonts w:ascii="Times New Roman" w:eastAsia="黑体" w:hAnsi="Times New Roman"/>
      <w:sz w:val="18"/>
    </w:rPr>
  </w:style>
  <w:style w:type="paragraph" w:customStyle="1" w:styleId="afb">
    <w:name w:val="作者简介"/>
    <w:basedOn w:val="a7"/>
    <w:link w:val="Char5"/>
    <w:qFormat/>
    <w:pPr>
      <w:spacing w:beforeLines="200" w:before="200" w:afterLines="50" w:after="50" w:line="240" w:lineRule="auto"/>
      <w:ind w:firstLineChars="0" w:firstLine="0"/>
    </w:pPr>
    <w:rPr>
      <w:rFonts w:eastAsia="楷体" w:cs="Times New Roman"/>
      <w:sz w:val="15"/>
      <w:szCs w:val="15"/>
    </w:rPr>
  </w:style>
  <w:style w:type="character" w:customStyle="1" w:styleId="Char5">
    <w:name w:val="作者简介 Char"/>
    <w:basedOn w:val="a8"/>
    <w:link w:val="afb"/>
    <w:qFormat/>
    <w:rPr>
      <w:rFonts w:ascii="Times New Roman" w:eastAsia="楷体" w:hAnsi="Times New Roman" w:cs="Times New Roman"/>
      <w:sz w:val="15"/>
      <w:szCs w:val="15"/>
    </w:rPr>
  </w:style>
  <w:style w:type="table" w:customStyle="1" w:styleId="12">
    <w:name w:val="网格型1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2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论文题目"/>
    <w:basedOn w:val="a0"/>
    <w:next w:val="a0"/>
    <w:qFormat/>
    <w:pPr>
      <w:spacing w:beforeLines="150" w:before="150" w:afterLines="150" w:after="150"/>
      <w:ind w:firstLineChars="0" w:firstLine="0"/>
      <w:jc w:val="center"/>
    </w:pPr>
    <w:rPr>
      <w:color w:val="2E74B5" w:themeColor="accent1" w:themeShade="BF"/>
      <w:sz w:val="52"/>
    </w:rPr>
  </w:style>
  <w:style w:type="paragraph" w:customStyle="1" w:styleId="afd">
    <w:name w:val="作者单位"/>
    <w:basedOn w:val="a0"/>
    <w:next w:val="a0"/>
    <w:link w:val="Char6"/>
    <w:qFormat/>
    <w:pPr>
      <w:spacing w:beforeLines="50" w:before="50" w:afterLines="50" w:after="50"/>
      <w:ind w:firstLineChars="0" w:firstLine="0"/>
      <w:jc w:val="center"/>
    </w:pPr>
    <w:rPr>
      <w:szCs w:val="28"/>
    </w:rPr>
  </w:style>
  <w:style w:type="character" w:customStyle="1" w:styleId="Char6">
    <w:name w:val="作者单位 Char"/>
    <w:basedOn w:val="a1"/>
    <w:link w:val="afd"/>
    <w:qFormat/>
    <w:rPr>
      <w:rFonts w:ascii="Times New Roman" w:eastAsia="宋体" w:hAnsi="Times New Roman"/>
      <w:sz w:val="18"/>
      <w:szCs w:val="28"/>
    </w:rPr>
  </w:style>
  <w:style w:type="paragraph" w:customStyle="1" w:styleId="afe">
    <w:name w:val="摘要关键词正文"/>
    <w:basedOn w:val="a0"/>
    <w:next w:val="a0"/>
    <w:link w:val="Char7"/>
    <w:qFormat/>
    <w:rPr>
      <w:rFonts w:eastAsia="楷体"/>
    </w:rPr>
  </w:style>
  <w:style w:type="character" w:customStyle="1" w:styleId="Char7">
    <w:name w:val="摘要关键词正文 Char"/>
    <w:basedOn w:val="a1"/>
    <w:link w:val="afe"/>
    <w:qFormat/>
    <w:rPr>
      <w:rFonts w:ascii="Times New Roman" w:eastAsia="楷体" w:hAnsi="Times New Roman"/>
      <w:sz w:val="18"/>
    </w:rPr>
  </w:style>
  <w:style w:type="paragraph" w:customStyle="1" w:styleId="aff">
    <w:name w:val="通讯作者"/>
    <w:basedOn w:val="a0"/>
    <w:next w:val="a0"/>
    <w:qFormat/>
    <w:rPr>
      <w:rFonts w:eastAsia="楷体"/>
      <w:sz w:val="15"/>
    </w:rPr>
  </w:style>
  <w:style w:type="paragraph" w:customStyle="1" w:styleId="aff0">
    <w:name w:val="参考文献标题"/>
    <w:basedOn w:val="a0"/>
    <w:next w:val="a0"/>
    <w:qFormat/>
    <w:pPr>
      <w:spacing w:beforeLines="50" w:before="156" w:afterLines="50" w:after="156"/>
      <w:ind w:firstLineChars="0" w:firstLine="0"/>
      <w:jc w:val="center"/>
      <w:outlineLvl w:val="0"/>
    </w:pPr>
    <w:rPr>
      <w:rFonts w:eastAsia="黑体"/>
    </w:rPr>
  </w:style>
  <w:style w:type="paragraph" w:customStyle="1" w:styleId="aff1">
    <w:name w:val="页眉页脚"/>
    <w:basedOn w:val="a0"/>
    <w:next w:val="a0"/>
    <w:qFormat/>
    <w:pPr>
      <w:spacing w:line="240" w:lineRule="auto"/>
      <w:ind w:firstLineChars="0" w:firstLine="105"/>
      <w:jc w:val="center"/>
    </w:pPr>
    <w:rPr>
      <w:rFonts w:eastAsia="楷体"/>
      <w:sz w:val="15"/>
    </w:rPr>
  </w:style>
  <w:style w:type="character" w:customStyle="1" w:styleId="aff2">
    <w:name w:val="刊名中文"/>
    <w:basedOn w:val="a1"/>
    <w:uiPriority w:val="1"/>
    <w:qFormat/>
    <w:rPr>
      <w:rFonts w:eastAsia="黑体"/>
      <w:b/>
      <w:sz w:val="21"/>
    </w:rPr>
  </w:style>
  <w:style w:type="character" w:customStyle="1" w:styleId="aff3">
    <w:name w:val="刊名英文"/>
    <w:basedOn w:val="a1"/>
    <w:uiPriority w:val="1"/>
    <w:qFormat/>
    <w:rPr>
      <w:sz w:val="21"/>
    </w:rPr>
  </w:style>
  <w:style w:type="paragraph" w:customStyle="1" w:styleId="aff4">
    <w:name w:val="表题中文"/>
    <w:basedOn w:val="a0"/>
    <w:next w:val="a0"/>
    <w:link w:val="aff5"/>
    <w:qFormat/>
    <w:pPr>
      <w:spacing w:beforeLines="100" w:before="100" w:afterLines="50" w:after="50" w:line="240" w:lineRule="auto"/>
      <w:ind w:firstLineChars="0" w:firstLine="0"/>
      <w:jc w:val="center"/>
    </w:pPr>
    <w:rPr>
      <w:rFonts w:eastAsia="黑体" w:cs="Times New Roman"/>
      <w:color w:val="000000"/>
      <w:szCs w:val="18"/>
      <w:lang w:val="en-GB"/>
    </w:rPr>
  </w:style>
  <w:style w:type="character" w:customStyle="1" w:styleId="aff5">
    <w:name w:val="表题中文 字符"/>
    <w:basedOn w:val="a1"/>
    <w:link w:val="aff4"/>
    <w:qFormat/>
    <w:rPr>
      <w:rFonts w:ascii="Times New Roman" w:eastAsia="黑体" w:hAnsi="Times New Roman" w:cs="Times New Roman"/>
      <w:color w:val="000000"/>
      <w:sz w:val="18"/>
      <w:szCs w:val="18"/>
      <w:lang w:val="en-GB"/>
    </w:rPr>
  </w:style>
  <w:style w:type="character" w:customStyle="1" w:styleId="13">
    <w:name w:val="未处理的提及1"/>
    <w:basedOn w:val="a1"/>
    <w:uiPriority w:val="99"/>
    <w:semiHidden/>
    <w:unhideWhenUsed/>
    <w:rPr>
      <w:color w:val="605E5C"/>
      <w:shd w:val="clear" w:color="auto" w:fill="E1DFDD"/>
    </w:rPr>
  </w:style>
  <w:style w:type="character" w:customStyle="1" w:styleId="11">
    <w:name w:val="页脚 字符1"/>
    <w:basedOn w:val="a1"/>
    <w:link w:val="a6"/>
    <w:rPr>
      <w:rFonts w:ascii="Times New Roman" w:eastAsia="宋体" w:hAnsi="Times New Roman"/>
      <w:kern w:val="2"/>
      <w:sz w:val="18"/>
      <w:szCs w:val="18"/>
    </w:rPr>
  </w:style>
  <w:style w:type="paragraph" w:styleId="aff6">
    <w:name w:val="List Paragraph"/>
    <w:basedOn w:val="a0"/>
    <w:uiPriority w:val="99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wmf"/><Relationship Id="rId21" Type="http://schemas.openxmlformats.org/officeDocument/2006/relationships/oleObject" Target="embeddings/oleObject3.bin"/><Relationship Id="rId42" Type="http://schemas.openxmlformats.org/officeDocument/2006/relationships/image" Target="media/image15.wmf"/><Relationship Id="rId47" Type="http://schemas.openxmlformats.org/officeDocument/2006/relationships/oleObject" Target="embeddings/oleObject16.bin"/><Relationship Id="rId63" Type="http://schemas.openxmlformats.org/officeDocument/2006/relationships/header" Target="header4.xml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wmf"/><Relationship Id="rId29" Type="http://schemas.openxmlformats.org/officeDocument/2006/relationships/oleObject" Target="embeddings/oleObject7.bin"/><Relationship Id="rId11" Type="http://schemas.openxmlformats.org/officeDocument/2006/relationships/footer" Target="footer1.xml"/><Relationship Id="rId24" Type="http://schemas.openxmlformats.org/officeDocument/2006/relationships/image" Target="media/image6.wmf"/><Relationship Id="rId32" Type="http://schemas.openxmlformats.org/officeDocument/2006/relationships/image" Target="media/image10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4.wmf"/><Relationship Id="rId45" Type="http://schemas.openxmlformats.org/officeDocument/2006/relationships/oleObject" Target="embeddings/oleObject15.bin"/><Relationship Id="rId53" Type="http://schemas.openxmlformats.org/officeDocument/2006/relationships/image" Target="media/image20.wmf"/><Relationship Id="rId58" Type="http://schemas.openxmlformats.org/officeDocument/2006/relationships/oleObject" Target="embeddings/oleObject22.bin"/><Relationship Id="rId66" Type="http://schemas.openxmlformats.org/officeDocument/2006/relationships/header" Target="header7.xml"/><Relationship Id="rId5" Type="http://schemas.openxmlformats.org/officeDocument/2006/relationships/settings" Target="settings.xml"/><Relationship Id="rId61" Type="http://schemas.openxmlformats.org/officeDocument/2006/relationships/image" Target="media/image24.jpeg"/><Relationship Id="rId19" Type="http://schemas.openxmlformats.org/officeDocument/2006/relationships/oleObject" Target="embeddings/oleObject2.bin"/><Relationship Id="rId14" Type="http://schemas.openxmlformats.org/officeDocument/2006/relationships/footer" Target="footer3.xml"/><Relationship Id="rId22" Type="http://schemas.openxmlformats.org/officeDocument/2006/relationships/image" Target="media/image5.wmf"/><Relationship Id="rId27" Type="http://schemas.openxmlformats.org/officeDocument/2006/relationships/oleObject" Target="embeddings/oleObject6.bin"/><Relationship Id="rId30" Type="http://schemas.openxmlformats.org/officeDocument/2006/relationships/image" Target="media/image9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header" Target="header5.xml"/><Relationship Id="rId69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19.wmf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3.wmf"/><Relationship Id="rId46" Type="http://schemas.openxmlformats.org/officeDocument/2006/relationships/image" Target="media/image17.wmf"/><Relationship Id="rId59" Type="http://schemas.openxmlformats.org/officeDocument/2006/relationships/chart" Target="charts/chart1.xml"/><Relationship Id="rId67" Type="http://schemas.openxmlformats.org/officeDocument/2006/relationships/image" Target="media/image25.png"/><Relationship Id="rId20" Type="http://schemas.openxmlformats.org/officeDocument/2006/relationships/image" Target="media/image4.wmf"/><Relationship Id="rId41" Type="http://schemas.openxmlformats.org/officeDocument/2006/relationships/oleObject" Target="embeddings/oleObject13.bin"/><Relationship Id="rId54" Type="http://schemas.openxmlformats.org/officeDocument/2006/relationships/oleObject" Target="embeddings/oleObject20.bin"/><Relationship Id="rId62" Type="http://schemas.openxmlformats.org/officeDocument/2006/relationships/hyperlink" Target="https://arxiv.org/abs/2312.06458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emf"/><Relationship Id="rId23" Type="http://schemas.openxmlformats.org/officeDocument/2006/relationships/oleObject" Target="embeddings/oleObject4.bin"/><Relationship Id="rId28" Type="http://schemas.openxmlformats.org/officeDocument/2006/relationships/image" Target="media/image8.wmf"/><Relationship Id="rId36" Type="http://schemas.openxmlformats.org/officeDocument/2006/relationships/image" Target="media/image12.wmf"/><Relationship Id="rId49" Type="http://schemas.openxmlformats.org/officeDocument/2006/relationships/image" Target="media/image18.wmf"/><Relationship Id="rId57" Type="http://schemas.openxmlformats.org/officeDocument/2006/relationships/image" Target="media/image22.wmf"/><Relationship Id="rId10" Type="http://schemas.openxmlformats.org/officeDocument/2006/relationships/header" Target="header2.xml"/><Relationship Id="rId31" Type="http://schemas.openxmlformats.org/officeDocument/2006/relationships/oleObject" Target="embeddings/oleObject8.bin"/><Relationship Id="rId44" Type="http://schemas.openxmlformats.org/officeDocument/2006/relationships/image" Target="media/image16.wmf"/><Relationship Id="rId52" Type="http://schemas.openxmlformats.org/officeDocument/2006/relationships/oleObject" Target="embeddings/oleObject19.bin"/><Relationship Id="rId60" Type="http://schemas.openxmlformats.org/officeDocument/2006/relationships/image" Target="media/image23.jpeg"/><Relationship Id="rId65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3.wmf"/><Relationship Id="rId39" Type="http://schemas.openxmlformats.org/officeDocument/2006/relationships/oleObject" Target="embeddings/oleObject12.bin"/><Relationship Id="rId34" Type="http://schemas.openxmlformats.org/officeDocument/2006/relationships/image" Target="media/image11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1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lwj.cbpt.cnki.net/" TargetMode="External"/><Relationship Id="rId1" Type="http://schemas.openxmlformats.org/officeDocument/2006/relationships/hyperlink" Target="http://www.iotmag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lwj.cbpt.cnki.net/" TargetMode="External"/><Relationship Id="rId1" Type="http://schemas.openxmlformats.org/officeDocument/2006/relationships/hyperlink" Target="http://www.iotmag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105;&#30340;&#25991;&#26723;\&#26700;&#38754;\&#12298;&#29289;&#32852;&#32593;&#25216;&#26415;&#12299;&#25237;&#31295;&#27169;&#26495;-&#35831;&#29992;word2010&#21450;&#20197;&#19978;&#29256;&#26412;&#25171;&#24320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4012005101474991E-2"/>
          <c:y val="4.8576584726440261E-2"/>
          <c:w val="0.85482174103237096"/>
          <c:h val="0.69107210557013699"/>
        </c:manualLayout>
      </c:layout>
      <c:scatterChart>
        <c:scatterStyle val="smoothMarker"/>
        <c:varyColors val="0"/>
        <c:ser>
          <c:idx val="0"/>
          <c:order val="0"/>
          <c:tx>
            <c:strRef>
              <c:f>results!$B$1</c:f>
              <c:strCache>
                <c:ptCount val="1"/>
                <c:pt idx="0">
                  <c:v>         train/box_loss</c:v>
                </c:pt>
              </c:strCache>
            </c:strRef>
          </c:tx>
          <c:spPr>
            <a:ln w="952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yVal>
            <c:numRef>
              <c:f>results!$B$2:$B$300</c:f>
              <c:numCache>
                <c:formatCode>General</c:formatCode>
                <c:ptCount val="299"/>
                <c:pt idx="0">
                  <c:v>3.1970000000000001</c:v>
                </c:pt>
                <c:pt idx="1">
                  <c:v>3.1745000000000001</c:v>
                </c:pt>
                <c:pt idx="2">
                  <c:v>3.1352000000000002</c:v>
                </c:pt>
                <c:pt idx="3">
                  <c:v>2.9386000000000001</c:v>
                </c:pt>
                <c:pt idx="4">
                  <c:v>2.7368999999999999</c:v>
                </c:pt>
                <c:pt idx="5">
                  <c:v>2.5562999999999998</c:v>
                </c:pt>
                <c:pt idx="6">
                  <c:v>2.3685999999999998</c:v>
                </c:pt>
                <c:pt idx="7">
                  <c:v>2.2058</c:v>
                </c:pt>
                <c:pt idx="8">
                  <c:v>2.0552000000000001</c:v>
                </c:pt>
                <c:pt idx="9">
                  <c:v>1.9521999999999999</c:v>
                </c:pt>
                <c:pt idx="10">
                  <c:v>1.8763000000000001</c:v>
                </c:pt>
                <c:pt idx="11">
                  <c:v>1.802</c:v>
                </c:pt>
                <c:pt idx="12">
                  <c:v>1.7644</c:v>
                </c:pt>
                <c:pt idx="13">
                  <c:v>1.6896</c:v>
                </c:pt>
                <c:pt idx="14">
                  <c:v>1.6588000000000001</c:v>
                </c:pt>
                <c:pt idx="15">
                  <c:v>1.6112</c:v>
                </c:pt>
                <c:pt idx="16">
                  <c:v>1.5511999999999999</c:v>
                </c:pt>
                <c:pt idx="17">
                  <c:v>1.5366</c:v>
                </c:pt>
                <c:pt idx="18">
                  <c:v>1.4818</c:v>
                </c:pt>
                <c:pt idx="19">
                  <c:v>1.48</c:v>
                </c:pt>
                <c:pt idx="20">
                  <c:v>1.4619</c:v>
                </c:pt>
                <c:pt idx="21">
                  <c:v>1.4238999999999999</c:v>
                </c:pt>
                <c:pt idx="22">
                  <c:v>1.3951</c:v>
                </c:pt>
                <c:pt idx="23">
                  <c:v>1.3851</c:v>
                </c:pt>
                <c:pt idx="24">
                  <c:v>1.3835999999999999</c:v>
                </c:pt>
                <c:pt idx="25">
                  <c:v>1.3133999999999999</c:v>
                </c:pt>
                <c:pt idx="26">
                  <c:v>1.3416999999999999</c:v>
                </c:pt>
                <c:pt idx="27">
                  <c:v>1.3025</c:v>
                </c:pt>
                <c:pt idx="28">
                  <c:v>1.2587999999999999</c:v>
                </c:pt>
                <c:pt idx="29">
                  <c:v>1.2705</c:v>
                </c:pt>
                <c:pt idx="30">
                  <c:v>1.2421</c:v>
                </c:pt>
                <c:pt idx="31">
                  <c:v>1.2408999999999999</c:v>
                </c:pt>
                <c:pt idx="32">
                  <c:v>1.2213000000000001</c:v>
                </c:pt>
                <c:pt idx="33">
                  <c:v>1.1809000000000001</c:v>
                </c:pt>
                <c:pt idx="34">
                  <c:v>1.2038</c:v>
                </c:pt>
                <c:pt idx="35">
                  <c:v>1.1737</c:v>
                </c:pt>
                <c:pt idx="36">
                  <c:v>1.1654</c:v>
                </c:pt>
                <c:pt idx="37">
                  <c:v>1.143</c:v>
                </c:pt>
                <c:pt idx="38">
                  <c:v>1.1388</c:v>
                </c:pt>
                <c:pt idx="39">
                  <c:v>1.1271</c:v>
                </c:pt>
                <c:pt idx="40">
                  <c:v>1.1327</c:v>
                </c:pt>
                <c:pt idx="41">
                  <c:v>1.1234</c:v>
                </c:pt>
                <c:pt idx="42">
                  <c:v>1.1238999999999999</c:v>
                </c:pt>
                <c:pt idx="43">
                  <c:v>1.0936999999999999</c:v>
                </c:pt>
                <c:pt idx="44">
                  <c:v>1.1093999999999999</c:v>
                </c:pt>
                <c:pt idx="45">
                  <c:v>1.0839000000000001</c:v>
                </c:pt>
                <c:pt idx="46">
                  <c:v>1.0854999999999999</c:v>
                </c:pt>
                <c:pt idx="47">
                  <c:v>1.0548999999999999</c:v>
                </c:pt>
                <c:pt idx="48">
                  <c:v>1.0509999999999999</c:v>
                </c:pt>
                <c:pt idx="49">
                  <c:v>1.0452999999999999</c:v>
                </c:pt>
                <c:pt idx="50">
                  <c:v>1.0523</c:v>
                </c:pt>
                <c:pt idx="51">
                  <c:v>1.0258</c:v>
                </c:pt>
                <c:pt idx="52">
                  <c:v>1.0144</c:v>
                </c:pt>
                <c:pt idx="53">
                  <c:v>1.0078</c:v>
                </c:pt>
                <c:pt idx="54">
                  <c:v>1.0223</c:v>
                </c:pt>
                <c:pt idx="55">
                  <c:v>0.98482999999999998</c:v>
                </c:pt>
                <c:pt idx="56">
                  <c:v>0.98575000000000002</c:v>
                </c:pt>
                <c:pt idx="57">
                  <c:v>1.0056</c:v>
                </c:pt>
                <c:pt idx="58">
                  <c:v>1.0072000000000001</c:v>
                </c:pt>
                <c:pt idx="59">
                  <c:v>0.98219000000000001</c:v>
                </c:pt>
                <c:pt idx="60">
                  <c:v>0.97255999999999998</c:v>
                </c:pt>
                <c:pt idx="61">
                  <c:v>0.94337000000000004</c:v>
                </c:pt>
                <c:pt idx="62">
                  <c:v>0.96086000000000005</c:v>
                </c:pt>
                <c:pt idx="63">
                  <c:v>0.96899999999999997</c:v>
                </c:pt>
                <c:pt idx="64">
                  <c:v>0.95718000000000003</c:v>
                </c:pt>
                <c:pt idx="65">
                  <c:v>0.96262000000000003</c:v>
                </c:pt>
                <c:pt idx="66">
                  <c:v>0.94567000000000001</c:v>
                </c:pt>
                <c:pt idx="67">
                  <c:v>0.92906</c:v>
                </c:pt>
                <c:pt idx="68">
                  <c:v>0.93318999999999996</c:v>
                </c:pt>
                <c:pt idx="69">
                  <c:v>0.93688000000000005</c:v>
                </c:pt>
                <c:pt idx="70">
                  <c:v>0.91637000000000002</c:v>
                </c:pt>
                <c:pt idx="71">
                  <c:v>0.91590000000000005</c:v>
                </c:pt>
                <c:pt idx="72">
                  <c:v>0.91476000000000002</c:v>
                </c:pt>
                <c:pt idx="73">
                  <c:v>0.89951000000000003</c:v>
                </c:pt>
                <c:pt idx="74">
                  <c:v>0.89224999999999999</c:v>
                </c:pt>
                <c:pt idx="75">
                  <c:v>0.88988999999999996</c:v>
                </c:pt>
                <c:pt idx="76">
                  <c:v>0.88488999999999995</c:v>
                </c:pt>
                <c:pt idx="77">
                  <c:v>0.88576999999999995</c:v>
                </c:pt>
                <c:pt idx="78">
                  <c:v>0.88482000000000005</c:v>
                </c:pt>
                <c:pt idx="79">
                  <c:v>0.87792000000000003</c:v>
                </c:pt>
                <c:pt idx="80">
                  <c:v>0.88465000000000005</c:v>
                </c:pt>
                <c:pt idx="81">
                  <c:v>0.87756000000000001</c:v>
                </c:pt>
                <c:pt idx="82">
                  <c:v>0.87556</c:v>
                </c:pt>
                <c:pt idx="83">
                  <c:v>0.86533000000000004</c:v>
                </c:pt>
                <c:pt idx="84">
                  <c:v>0.83701999999999999</c:v>
                </c:pt>
                <c:pt idx="85">
                  <c:v>0.86028000000000004</c:v>
                </c:pt>
                <c:pt idx="86">
                  <c:v>0.86977000000000004</c:v>
                </c:pt>
                <c:pt idx="87">
                  <c:v>0.86363000000000001</c:v>
                </c:pt>
                <c:pt idx="88">
                  <c:v>0.85</c:v>
                </c:pt>
                <c:pt idx="89">
                  <c:v>0.85275999999999996</c:v>
                </c:pt>
                <c:pt idx="90">
                  <c:v>0.82445999999999997</c:v>
                </c:pt>
                <c:pt idx="91">
                  <c:v>0.84314999999999996</c:v>
                </c:pt>
                <c:pt idx="92">
                  <c:v>0.84399000000000002</c:v>
                </c:pt>
                <c:pt idx="93">
                  <c:v>0.83479000000000003</c:v>
                </c:pt>
                <c:pt idx="94">
                  <c:v>0.80967</c:v>
                </c:pt>
                <c:pt idx="95">
                  <c:v>0.80574000000000001</c:v>
                </c:pt>
                <c:pt idx="96">
                  <c:v>0.82964000000000004</c:v>
                </c:pt>
                <c:pt idx="97">
                  <c:v>0.81261000000000005</c:v>
                </c:pt>
                <c:pt idx="98">
                  <c:v>0.81933999999999996</c:v>
                </c:pt>
                <c:pt idx="99">
                  <c:v>0.81521999999999994</c:v>
                </c:pt>
                <c:pt idx="100">
                  <c:v>0.79503999999999997</c:v>
                </c:pt>
                <c:pt idx="101">
                  <c:v>0.80391000000000001</c:v>
                </c:pt>
                <c:pt idx="102">
                  <c:v>0.79805999999999999</c:v>
                </c:pt>
                <c:pt idx="103">
                  <c:v>0.79925999999999997</c:v>
                </c:pt>
                <c:pt idx="104">
                  <c:v>0.81069999999999998</c:v>
                </c:pt>
                <c:pt idx="105">
                  <c:v>0.79447999999999996</c:v>
                </c:pt>
                <c:pt idx="106">
                  <c:v>0.79415999999999998</c:v>
                </c:pt>
                <c:pt idx="107">
                  <c:v>0.78322999999999998</c:v>
                </c:pt>
                <c:pt idx="108">
                  <c:v>0.78602000000000005</c:v>
                </c:pt>
                <c:pt idx="109">
                  <c:v>0.78485000000000005</c:v>
                </c:pt>
                <c:pt idx="110">
                  <c:v>0.75790999999999997</c:v>
                </c:pt>
                <c:pt idx="111">
                  <c:v>0.78795000000000004</c:v>
                </c:pt>
                <c:pt idx="112">
                  <c:v>0.78496999999999995</c:v>
                </c:pt>
                <c:pt idx="113">
                  <c:v>0.76939999999999997</c:v>
                </c:pt>
                <c:pt idx="114">
                  <c:v>0.78922000000000003</c:v>
                </c:pt>
                <c:pt idx="115">
                  <c:v>0.77971999999999997</c:v>
                </c:pt>
                <c:pt idx="116">
                  <c:v>0.77407000000000004</c:v>
                </c:pt>
                <c:pt idx="117">
                  <c:v>0.75509000000000004</c:v>
                </c:pt>
                <c:pt idx="118">
                  <c:v>0.76593999999999995</c:v>
                </c:pt>
                <c:pt idx="119">
                  <c:v>0.75343000000000004</c:v>
                </c:pt>
                <c:pt idx="120">
                  <c:v>0.75858000000000003</c:v>
                </c:pt>
                <c:pt idx="121">
                  <c:v>0.75504000000000004</c:v>
                </c:pt>
                <c:pt idx="122">
                  <c:v>0.76354999999999995</c:v>
                </c:pt>
                <c:pt idx="123">
                  <c:v>0.74653000000000003</c:v>
                </c:pt>
                <c:pt idx="124">
                  <c:v>0.74548999999999999</c:v>
                </c:pt>
                <c:pt idx="125">
                  <c:v>0.73494999999999999</c:v>
                </c:pt>
                <c:pt idx="126">
                  <c:v>0.74614000000000003</c:v>
                </c:pt>
                <c:pt idx="127">
                  <c:v>0.72507999999999995</c:v>
                </c:pt>
                <c:pt idx="128">
                  <c:v>0.73368</c:v>
                </c:pt>
                <c:pt idx="129">
                  <c:v>0.72758</c:v>
                </c:pt>
                <c:pt idx="130">
                  <c:v>0.71750000000000003</c:v>
                </c:pt>
                <c:pt idx="131">
                  <c:v>0.74143000000000003</c:v>
                </c:pt>
                <c:pt idx="132">
                  <c:v>0.71977999999999998</c:v>
                </c:pt>
                <c:pt idx="133">
                  <c:v>0.72060000000000002</c:v>
                </c:pt>
                <c:pt idx="134">
                  <c:v>0.72385999999999995</c:v>
                </c:pt>
                <c:pt idx="135">
                  <c:v>0.73472999999999999</c:v>
                </c:pt>
                <c:pt idx="136">
                  <c:v>0.70936999999999995</c:v>
                </c:pt>
                <c:pt idx="137">
                  <c:v>0.71614999999999995</c:v>
                </c:pt>
                <c:pt idx="138">
                  <c:v>0.7147</c:v>
                </c:pt>
                <c:pt idx="139">
                  <c:v>0.70576000000000005</c:v>
                </c:pt>
                <c:pt idx="140">
                  <c:v>0.69559000000000004</c:v>
                </c:pt>
                <c:pt idx="141">
                  <c:v>0.68101</c:v>
                </c:pt>
                <c:pt idx="142">
                  <c:v>0.69733000000000001</c:v>
                </c:pt>
                <c:pt idx="143">
                  <c:v>0.70164000000000004</c:v>
                </c:pt>
                <c:pt idx="144">
                  <c:v>0.68727000000000005</c:v>
                </c:pt>
                <c:pt idx="145">
                  <c:v>0.70020000000000004</c:v>
                </c:pt>
                <c:pt idx="146">
                  <c:v>0.68899999999999995</c:v>
                </c:pt>
                <c:pt idx="147">
                  <c:v>0.71043999999999996</c:v>
                </c:pt>
                <c:pt idx="148">
                  <c:v>0.69467999999999996</c:v>
                </c:pt>
                <c:pt idx="149">
                  <c:v>0.68235999999999997</c:v>
                </c:pt>
                <c:pt idx="150">
                  <c:v>0.70293000000000005</c:v>
                </c:pt>
                <c:pt idx="151">
                  <c:v>0.69520999999999999</c:v>
                </c:pt>
                <c:pt idx="152">
                  <c:v>0.69225000000000003</c:v>
                </c:pt>
                <c:pt idx="153">
                  <c:v>0.66218999999999995</c:v>
                </c:pt>
                <c:pt idx="154">
                  <c:v>0.68467999999999996</c:v>
                </c:pt>
                <c:pt idx="155">
                  <c:v>0.66578999999999999</c:v>
                </c:pt>
                <c:pt idx="156">
                  <c:v>0.67293999999999998</c:v>
                </c:pt>
                <c:pt idx="157">
                  <c:v>0.68001</c:v>
                </c:pt>
                <c:pt idx="158">
                  <c:v>0.67515000000000003</c:v>
                </c:pt>
                <c:pt idx="159">
                  <c:v>0.66776999999999997</c:v>
                </c:pt>
                <c:pt idx="160">
                  <c:v>0.66874</c:v>
                </c:pt>
                <c:pt idx="161">
                  <c:v>0.67462999999999995</c:v>
                </c:pt>
                <c:pt idx="162">
                  <c:v>0.66207000000000005</c:v>
                </c:pt>
                <c:pt idx="163">
                  <c:v>0.65958000000000006</c:v>
                </c:pt>
                <c:pt idx="164">
                  <c:v>0.65949000000000002</c:v>
                </c:pt>
                <c:pt idx="165">
                  <c:v>0.68206999999999995</c:v>
                </c:pt>
                <c:pt idx="166">
                  <c:v>0.65661999999999998</c:v>
                </c:pt>
                <c:pt idx="167">
                  <c:v>0.66390000000000005</c:v>
                </c:pt>
                <c:pt idx="168">
                  <c:v>0.65253000000000005</c:v>
                </c:pt>
                <c:pt idx="169">
                  <c:v>0.67176999999999998</c:v>
                </c:pt>
                <c:pt idx="170">
                  <c:v>0.65293999999999996</c:v>
                </c:pt>
                <c:pt idx="171">
                  <c:v>0.63204000000000005</c:v>
                </c:pt>
                <c:pt idx="172">
                  <c:v>0.65661999999999998</c:v>
                </c:pt>
                <c:pt idx="173">
                  <c:v>0.64941000000000004</c:v>
                </c:pt>
                <c:pt idx="174">
                  <c:v>0.65317000000000003</c:v>
                </c:pt>
                <c:pt idx="175">
                  <c:v>0.63914000000000004</c:v>
                </c:pt>
                <c:pt idx="176">
                  <c:v>0.63905000000000001</c:v>
                </c:pt>
                <c:pt idx="177">
                  <c:v>0.64276</c:v>
                </c:pt>
                <c:pt idx="178">
                  <c:v>0.63163999999999998</c:v>
                </c:pt>
                <c:pt idx="179">
                  <c:v>0.62565999999999999</c:v>
                </c:pt>
                <c:pt idx="180">
                  <c:v>0.63016000000000005</c:v>
                </c:pt>
                <c:pt idx="181">
                  <c:v>0.63395999999999997</c:v>
                </c:pt>
                <c:pt idx="182">
                  <c:v>0.63541999999999998</c:v>
                </c:pt>
                <c:pt idx="183">
                  <c:v>0.64939000000000002</c:v>
                </c:pt>
                <c:pt idx="184">
                  <c:v>0.61656</c:v>
                </c:pt>
                <c:pt idx="185">
                  <c:v>0.64039999999999997</c:v>
                </c:pt>
                <c:pt idx="186">
                  <c:v>0.63375999999999999</c:v>
                </c:pt>
                <c:pt idx="187">
                  <c:v>0.63185999999999998</c:v>
                </c:pt>
                <c:pt idx="188">
                  <c:v>0.62050000000000005</c:v>
                </c:pt>
                <c:pt idx="189">
                  <c:v>0.60899999999999999</c:v>
                </c:pt>
                <c:pt idx="190">
                  <c:v>0.62573999999999996</c:v>
                </c:pt>
                <c:pt idx="191">
                  <c:v>0.61077999999999999</c:v>
                </c:pt>
                <c:pt idx="192">
                  <c:v>0.61780000000000002</c:v>
                </c:pt>
                <c:pt idx="193">
                  <c:v>0.61116999999999999</c:v>
                </c:pt>
                <c:pt idx="194">
                  <c:v>0.60953000000000002</c:v>
                </c:pt>
                <c:pt idx="195">
                  <c:v>0.59987000000000001</c:v>
                </c:pt>
                <c:pt idx="196">
                  <c:v>0.61724000000000001</c:v>
                </c:pt>
                <c:pt idx="197">
                  <c:v>0.60255999999999998</c:v>
                </c:pt>
                <c:pt idx="198">
                  <c:v>0.60972000000000004</c:v>
                </c:pt>
                <c:pt idx="199">
                  <c:v>0.60670000000000002</c:v>
                </c:pt>
                <c:pt idx="200">
                  <c:v>0.60853000000000002</c:v>
                </c:pt>
                <c:pt idx="201">
                  <c:v>0.59918000000000005</c:v>
                </c:pt>
                <c:pt idx="202">
                  <c:v>0.59477000000000002</c:v>
                </c:pt>
                <c:pt idx="203">
                  <c:v>0.60397000000000001</c:v>
                </c:pt>
                <c:pt idx="204">
                  <c:v>0.59374000000000005</c:v>
                </c:pt>
                <c:pt idx="205">
                  <c:v>0.60711000000000004</c:v>
                </c:pt>
                <c:pt idx="206">
                  <c:v>0.59638000000000002</c:v>
                </c:pt>
                <c:pt idx="207">
                  <c:v>0.58425000000000005</c:v>
                </c:pt>
                <c:pt idx="208">
                  <c:v>0.58716000000000002</c:v>
                </c:pt>
                <c:pt idx="209">
                  <c:v>0.59197</c:v>
                </c:pt>
                <c:pt idx="210">
                  <c:v>0.58738999999999997</c:v>
                </c:pt>
                <c:pt idx="211">
                  <c:v>0.58933000000000002</c:v>
                </c:pt>
                <c:pt idx="212">
                  <c:v>0.58426999999999996</c:v>
                </c:pt>
                <c:pt idx="213">
                  <c:v>0.59406999999999999</c:v>
                </c:pt>
                <c:pt idx="214">
                  <c:v>0.57533000000000001</c:v>
                </c:pt>
                <c:pt idx="215">
                  <c:v>0.58033999999999997</c:v>
                </c:pt>
                <c:pt idx="216">
                  <c:v>0.58148</c:v>
                </c:pt>
                <c:pt idx="217">
                  <c:v>0.58650999999999998</c:v>
                </c:pt>
                <c:pt idx="218">
                  <c:v>0.57777000000000001</c:v>
                </c:pt>
                <c:pt idx="219">
                  <c:v>0.59509000000000001</c:v>
                </c:pt>
                <c:pt idx="220">
                  <c:v>0.57484000000000002</c:v>
                </c:pt>
                <c:pt idx="221">
                  <c:v>0.58496000000000004</c:v>
                </c:pt>
                <c:pt idx="222">
                  <c:v>0.57838000000000001</c:v>
                </c:pt>
                <c:pt idx="223">
                  <c:v>0.56696999999999997</c:v>
                </c:pt>
                <c:pt idx="224">
                  <c:v>0.56186000000000003</c:v>
                </c:pt>
                <c:pt idx="225">
                  <c:v>0.57565999999999995</c:v>
                </c:pt>
                <c:pt idx="226">
                  <c:v>0.55920999999999998</c:v>
                </c:pt>
                <c:pt idx="227">
                  <c:v>0.55295000000000005</c:v>
                </c:pt>
                <c:pt idx="228">
                  <c:v>0.57213999999999998</c:v>
                </c:pt>
                <c:pt idx="229">
                  <c:v>0.56698000000000004</c:v>
                </c:pt>
                <c:pt idx="230">
                  <c:v>0.55406999999999995</c:v>
                </c:pt>
                <c:pt idx="231">
                  <c:v>0.57013000000000003</c:v>
                </c:pt>
                <c:pt idx="232">
                  <c:v>0.56281999999999999</c:v>
                </c:pt>
                <c:pt idx="233">
                  <c:v>0.55350999999999995</c:v>
                </c:pt>
                <c:pt idx="234">
                  <c:v>0.55362999999999996</c:v>
                </c:pt>
                <c:pt idx="235">
                  <c:v>0.55279</c:v>
                </c:pt>
                <c:pt idx="236">
                  <c:v>0.55891000000000002</c:v>
                </c:pt>
                <c:pt idx="237">
                  <c:v>0.54764999999999997</c:v>
                </c:pt>
                <c:pt idx="238">
                  <c:v>0.54381999999999997</c:v>
                </c:pt>
                <c:pt idx="239">
                  <c:v>0.54962999999999995</c:v>
                </c:pt>
                <c:pt idx="240">
                  <c:v>0.53908999999999996</c:v>
                </c:pt>
                <c:pt idx="241">
                  <c:v>0.55018</c:v>
                </c:pt>
                <c:pt idx="242">
                  <c:v>0.53717000000000004</c:v>
                </c:pt>
                <c:pt idx="243">
                  <c:v>0.53417999999999999</c:v>
                </c:pt>
                <c:pt idx="244">
                  <c:v>0.55817000000000005</c:v>
                </c:pt>
                <c:pt idx="245">
                  <c:v>0.53835999999999995</c:v>
                </c:pt>
                <c:pt idx="246">
                  <c:v>0.53427000000000002</c:v>
                </c:pt>
                <c:pt idx="247">
                  <c:v>0.54305999999999999</c:v>
                </c:pt>
                <c:pt idx="248">
                  <c:v>0.52932000000000001</c:v>
                </c:pt>
                <c:pt idx="249">
                  <c:v>0.54257</c:v>
                </c:pt>
                <c:pt idx="250">
                  <c:v>0.52690999999999999</c:v>
                </c:pt>
                <c:pt idx="251">
                  <c:v>0.53591</c:v>
                </c:pt>
                <c:pt idx="252">
                  <c:v>0.53918999999999995</c:v>
                </c:pt>
                <c:pt idx="253">
                  <c:v>0.53354000000000001</c:v>
                </c:pt>
                <c:pt idx="254">
                  <c:v>0.53391999999999995</c:v>
                </c:pt>
                <c:pt idx="255">
                  <c:v>0.52368000000000003</c:v>
                </c:pt>
                <c:pt idx="256">
                  <c:v>0.51922000000000001</c:v>
                </c:pt>
                <c:pt idx="257">
                  <c:v>0.51937999999999995</c:v>
                </c:pt>
                <c:pt idx="258">
                  <c:v>0.51737</c:v>
                </c:pt>
                <c:pt idx="259">
                  <c:v>0.51014999999999999</c:v>
                </c:pt>
                <c:pt idx="260">
                  <c:v>0.51404000000000005</c:v>
                </c:pt>
                <c:pt idx="261">
                  <c:v>0.52966999999999997</c:v>
                </c:pt>
                <c:pt idx="262">
                  <c:v>0.50634999999999997</c:v>
                </c:pt>
                <c:pt idx="263">
                  <c:v>0.50268000000000002</c:v>
                </c:pt>
                <c:pt idx="264">
                  <c:v>0.51780999999999999</c:v>
                </c:pt>
                <c:pt idx="265">
                  <c:v>0.52268000000000003</c:v>
                </c:pt>
                <c:pt idx="266">
                  <c:v>0.50958999999999999</c:v>
                </c:pt>
                <c:pt idx="267">
                  <c:v>0.50749999999999995</c:v>
                </c:pt>
                <c:pt idx="268">
                  <c:v>0.51212000000000002</c:v>
                </c:pt>
                <c:pt idx="269">
                  <c:v>0.49729000000000001</c:v>
                </c:pt>
                <c:pt idx="270">
                  <c:v>0.51026000000000005</c:v>
                </c:pt>
                <c:pt idx="271">
                  <c:v>0.51424999999999998</c:v>
                </c:pt>
                <c:pt idx="272">
                  <c:v>0.51465000000000005</c:v>
                </c:pt>
                <c:pt idx="273">
                  <c:v>0.49787999999999999</c:v>
                </c:pt>
                <c:pt idx="274">
                  <c:v>0.50851000000000002</c:v>
                </c:pt>
                <c:pt idx="275">
                  <c:v>0.49730999999999997</c:v>
                </c:pt>
                <c:pt idx="276">
                  <c:v>0.49559999999999998</c:v>
                </c:pt>
                <c:pt idx="277">
                  <c:v>0.49390000000000001</c:v>
                </c:pt>
                <c:pt idx="278">
                  <c:v>0.49220000000000003</c:v>
                </c:pt>
                <c:pt idx="279">
                  <c:v>0.49049999999999999</c:v>
                </c:pt>
                <c:pt idx="280">
                  <c:v>0.48880000000000001</c:v>
                </c:pt>
                <c:pt idx="281">
                  <c:v>0.48709999999999998</c:v>
                </c:pt>
                <c:pt idx="282">
                  <c:v>0.4854</c:v>
                </c:pt>
                <c:pt idx="283">
                  <c:v>0.48370000000000002</c:v>
                </c:pt>
                <c:pt idx="284">
                  <c:v>0.48199999999999998</c:v>
                </c:pt>
                <c:pt idx="285">
                  <c:v>0.4803</c:v>
                </c:pt>
                <c:pt idx="286">
                  <c:v>0.47860000000000003</c:v>
                </c:pt>
                <c:pt idx="287">
                  <c:v>0.47689999999999999</c:v>
                </c:pt>
                <c:pt idx="288">
                  <c:v>0.47520000000000001</c:v>
                </c:pt>
                <c:pt idx="289">
                  <c:v>0.47349999999999998</c:v>
                </c:pt>
                <c:pt idx="290">
                  <c:v>0.4718</c:v>
                </c:pt>
                <c:pt idx="291">
                  <c:v>0.47010000000000002</c:v>
                </c:pt>
                <c:pt idx="292">
                  <c:v>0.46839999999999998</c:v>
                </c:pt>
                <c:pt idx="293">
                  <c:v>0.4667</c:v>
                </c:pt>
                <c:pt idx="294">
                  <c:v>0.46500000000000002</c:v>
                </c:pt>
                <c:pt idx="295">
                  <c:v>0.46329999999999999</c:v>
                </c:pt>
                <c:pt idx="296">
                  <c:v>0.46160000000000001</c:v>
                </c:pt>
                <c:pt idx="297">
                  <c:v>0.45989999999999998</c:v>
                </c:pt>
                <c:pt idx="298">
                  <c:v>0.4582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8AD-40EA-AAEE-8C4614919972}"/>
            </c:ext>
          </c:extLst>
        </c:ser>
        <c:ser>
          <c:idx val="1"/>
          <c:order val="1"/>
          <c:tx>
            <c:strRef>
              <c:f>results!$G$1</c:f>
              <c:strCache>
                <c:ptCount val="1"/>
                <c:pt idx="0">
                  <c:v>       metrics/mAP50(B)</c:v>
                </c:pt>
              </c:strCache>
            </c:strRef>
          </c:tx>
          <c:spPr>
            <a:ln w="9525" cap="rnd">
              <a:solidFill>
                <a:schemeClr val="accent5"/>
              </a:solidFill>
              <a:prstDash val="dash"/>
              <a:round/>
            </a:ln>
            <a:effectLst/>
          </c:spPr>
          <c:marker>
            <c:symbol val="none"/>
          </c:marker>
          <c:yVal>
            <c:numRef>
              <c:f>results!$G$2:$G$300</c:f>
              <c:numCache>
                <c:formatCode>General</c:formatCode>
                <c:ptCount val="299"/>
                <c:pt idx="0">
                  <c:v>2.2300000000000002E-3</c:v>
                </c:pt>
                <c:pt idx="1">
                  <c:v>4.96E-3</c:v>
                </c:pt>
                <c:pt idx="2">
                  <c:v>8.9300000000000004E-3</c:v>
                </c:pt>
                <c:pt idx="3">
                  <c:v>4.2300000000000003E-3</c:v>
                </c:pt>
                <c:pt idx="4">
                  <c:v>2.836E-2</c:v>
                </c:pt>
                <c:pt idx="5">
                  <c:v>3.4540000000000001E-2</c:v>
                </c:pt>
                <c:pt idx="6">
                  <c:v>6.3E-2</c:v>
                </c:pt>
                <c:pt idx="7">
                  <c:v>0.12842000000000001</c:v>
                </c:pt>
                <c:pt idx="8">
                  <c:v>0.10935</c:v>
                </c:pt>
                <c:pt idx="9">
                  <c:v>0.18937000000000001</c:v>
                </c:pt>
                <c:pt idx="10">
                  <c:v>0.25457000000000002</c:v>
                </c:pt>
                <c:pt idx="11">
                  <c:v>0.20244999999999999</c:v>
                </c:pt>
                <c:pt idx="12">
                  <c:v>0.19800999999999999</c:v>
                </c:pt>
                <c:pt idx="13">
                  <c:v>0.30118</c:v>
                </c:pt>
                <c:pt idx="14">
                  <c:v>0.31174000000000002</c:v>
                </c:pt>
                <c:pt idx="15">
                  <c:v>0.37787999999999999</c:v>
                </c:pt>
                <c:pt idx="16">
                  <c:v>0.39128000000000002</c:v>
                </c:pt>
                <c:pt idx="17">
                  <c:v>0.35598999999999997</c:v>
                </c:pt>
                <c:pt idx="18">
                  <c:v>0.39961999999999998</c:v>
                </c:pt>
                <c:pt idx="19">
                  <c:v>0.44117000000000001</c:v>
                </c:pt>
                <c:pt idx="20">
                  <c:v>0.37878000000000001</c:v>
                </c:pt>
                <c:pt idx="21">
                  <c:v>0.48104999999999998</c:v>
                </c:pt>
                <c:pt idx="22">
                  <c:v>0.44313999999999998</c:v>
                </c:pt>
                <c:pt idx="23">
                  <c:v>0.46988999999999997</c:v>
                </c:pt>
                <c:pt idx="24">
                  <c:v>0.45848</c:v>
                </c:pt>
                <c:pt idx="25">
                  <c:v>0.49041000000000001</c:v>
                </c:pt>
                <c:pt idx="26">
                  <c:v>0.54435</c:v>
                </c:pt>
                <c:pt idx="27">
                  <c:v>0.46616999999999997</c:v>
                </c:pt>
                <c:pt idx="28">
                  <c:v>0.52264999999999995</c:v>
                </c:pt>
                <c:pt idx="29">
                  <c:v>0.53808999999999996</c:v>
                </c:pt>
                <c:pt idx="30">
                  <c:v>0.55542999999999998</c:v>
                </c:pt>
                <c:pt idx="31">
                  <c:v>0.56913000000000002</c:v>
                </c:pt>
                <c:pt idx="32">
                  <c:v>0.52939999999999998</c:v>
                </c:pt>
                <c:pt idx="33">
                  <c:v>0.61167000000000005</c:v>
                </c:pt>
                <c:pt idx="34">
                  <c:v>0.61236999999999997</c:v>
                </c:pt>
                <c:pt idx="35">
                  <c:v>0.57569000000000004</c:v>
                </c:pt>
                <c:pt idx="36">
                  <c:v>0.55074999999999996</c:v>
                </c:pt>
                <c:pt idx="37">
                  <c:v>0.62114000000000003</c:v>
                </c:pt>
                <c:pt idx="38">
                  <c:v>0.59755999999999998</c:v>
                </c:pt>
                <c:pt idx="39">
                  <c:v>0.63982000000000006</c:v>
                </c:pt>
                <c:pt idx="40">
                  <c:v>0.66842999999999997</c:v>
                </c:pt>
                <c:pt idx="41">
                  <c:v>0.63197000000000003</c:v>
                </c:pt>
                <c:pt idx="42">
                  <c:v>0.62109000000000003</c:v>
                </c:pt>
                <c:pt idx="43">
                  <c:v>0.59465000000000001</c:v>
                </c:pt>
                <c:pt idx="44">
                  <c:v>0.63038000000000005</c:v>
                </c:pt>
                <c:pt idx="45">
                  <c:v>0.68501999999999996</c:v>
                </c:pt>
                <c:pt idx="46">
                  <c:v>0.62597000000000003</c:v>
                </c:pt>
                <c:pt idx="47">
                  <c:v>0.69764999999999999</c:v>
                </c:pt>
                <c:pt idx="48">
                  <c:v>0.69284999999999997</c:v>
                </c:pt>
                <c:pt idx="49">
                  <c:v>0.70679000000000003</c:v>
                </c:pt>
                <c:pt idx="50">
                  <c:v>0.71797</c:v>
                </c:pt>
                <c:pt idx="51">
                  <c:v>0.72038000000000002</c:v>
                </c:pt>
                <c:pt idx="52">
                  <c:v>0.70716000000000001</c:v>
                </c:pt>
                <c:pt idx="53">
                  <c:v>0.70499999999999996</c:v>
                </c:pt>
                <c:pt idx="54">
                  <c:v>0.72468999999999995</c:v>
                </c:pt>
                <c:pt idx="55">
                  <c:v>0.70921000000000001</c:v>
                </c:pt>
                <c:pt idx="56">
                  <c:v>0.71333000000000002</c:v>
                </c:pt>
                <c:pt idx="57">
                  <c:v>0.69362000000000001</c:v>
                </c:pt>
                <c:pt idx="58">
                  <c:v>0.75058000000000002</c:v>
                </c:pt>
                <c:pt idx="59">
                  <c:v>0.71960000000000002</c:v>
                </c:pt>
                <c:pt idx="60">
                  <c:v>0.75583999999999996</c:v>
                </c:pt>
                <c:pt idx="61">
                  <c:v>0.74221000000000004</c:v>
                </c:pt>
                <c:pt idx="62">
                  <c:v>0.74985000000000002</c:v>
                </c:pt>
                <c:pt idx="63">
                  <c:v>0.71279999999999999</c:v>
                </c:pt>
                <c:pt idx="64">
                  <c:v>0.74026000000000003</c:v>
                </c:pt>
                <c:pt idx="65">
                  <c:v>0.72084000000000004</c:v>
                </c:pt>
                <c:pt idx="66">
                  <c:v>0.73707999999999996</c:v>
                </c:pt>
                <c:pt idx="67">
                  <c:v>0.74287000000000003</c:v>
                </c:pt>
                <c:pt idx="68">
                  <c:v>0.74333000000000005</c:v>
                </c:pt>
                <c:pt idx="69">
                  <c:v>0.73395999999999995</c:v>
                </c:pt>
                <c:pt idx="70">
                  <c:v>0.73939999999999995</c:v>
                </c:pt>
                <c:pt idx="71">
                  <c:v>0.74019999999999997</c:v>
                </c:pt>
                <c:pt idx="72">
                  <c:v>0.76495999999999997</c:v>
                </c:pt>
                <c:pt idx="73">
                  <c:v>0.75973000000000002</c:v>
                </c:pt>
                <c:pt idx="74">
                  <c:v>0.75804000000000005</c:v>
                </c:pt>
                <c:pt idx="75">
                  <c:v>0.76744999999999997</c:v>
                </c:pt>
                <c:pt idx="76">
                  <c:v>0.76876</c:v>
                </c:pt>
                <c:pt idx="77">
                  <c:v>0.75107000000000002</c:v>
                </c:pt>
                <c:pt idx="78">
                  <c:v>0.77115</c:v>
                </c:pt>
                <c:pt idx="79">
                  <c:v>0.77561999999999998</c:v>
                </c:pt>
                <c:pt idx="80">
                  <c:v>0.77780000000000005</c:v>
                </c:pt>
                <c:pt idx="81">
                  <c:v>0.76363999999999999</c:v>
                </c:pt>
                <c:pt idx="82">
                  <c:v>0.78295000000000003</c:v>
                </c:pt>
                <c:pt idx="83">
                  <c:v>0.78422000000000003</c:v>
                </c:pt>
                <c:pt idx="84">
                  <c:v>0.77464999999999995</c:v>
                </c:pt>
                <c:pt idx="85">
                  <c:v>0.78427999999999998</c:v>
                </c:pt>
                <c:pt idx="86">
                  <c:v>0.78369999999999995</c:v>
                </c:pt>
                <c:pt idx="87">
                  <c:v>0.78168000000000004</c:v>
                </c:pt>
                <c:pt idx="88">
                  <c:v>0.77951000000000004</c:v>
                </c:pt>
                <c:pt idx="89">
                  <c:v>0.77344999999999997</c:v>
                </c:pt>
                <c:pt idx="90">
                  <c:v>0.78857999999999995</c:v>
                </c:pt>
                <c:pt idx="91">
                  <c:v>0.77615999999999996</c:v>
                </c:pt>
                <c:pt idx="92">
                  <c:v>0.80028999999999995</c:v>
                </c:pt>
                <c:pt idx="93">
                  <c:v>0.76519999999999999</c:v>
                </c:pt>
                <c:pt idx="94">
                  <c:v>0.77975000000000005</c:v>
                </c:pt>
                <c:pt idx="95">
                  <c:v>0.78734999999999999</c:v>
                </c:pt>
                <c:pt idx="96">
                  <c:v>0.76766000000000001</c:v>
                </c:pt>
                <c:pt idx="97">
                  <c:v>0.75112999999999996</c:v>
                </c:pt>
                <c:pt idx="98">
                  <c:v>0.80471999999999999</c:v>
                </c:pt>
                <c:pt idx="99">
                  <c:v>0.78193999999999997</c:v>
                </c:pt>
                <c:pt idx="100">
                  <c:v>0.78415999999999997</c:v>
                </c:pt>
                <c:pt idx="101">
                  <c:v>0.80128999999999995</c:v>
                </c:pt>
                <c:pt idx="102">
                  <c:v>0.78720000000000001</c:v>
                </c:pt>
                <c:pt idx="103">
                  <c:v>0.81547000000000003</c:v>
                </c:pt>
                <c:pt idx="104">
                  <c:v>0.80013999999999996</c:v>
                </c:pt>
                <c:pt idx="105">
                  <c:v>0.79501999999999995</c:v>
                </c:pt>
                <c:pt idx="106">
                  <c:v>0.78051999999999999</c:v>
                </c:pt>
                <c:pt idx="107">
                  <c:v>0.78047999999999995</c:v>
                </c:pt>
                <c:pt idx="108">
                  <c:v>0.79040999999999995</c:v>
                </c:pt>
                <c:pt idx="109">
                  <c:v>0.79374</c:v>
                </c:pt>
                <c:pt idx="110">
                  <c:v>0.80894999999999995</c:v>
                </c:pt>
                <c:pt idx="111">
                  <c:v>0.80442999999999998</c:v>
                </c:pt>
                <c:pt idx="112">
                  <c:v>0.79442999999999997</c:v>
                </c:pt>
                <c:pt idx="113">
                  <c:v>0.80350999999999995</c:v>
                </c:pt>
                <c:pt idx="114">
                  <c:v>0.80361000000000005</c:v>
                </c:pt>
                <c:pt idx="115">
                  <c:v>0.79747999999999997</c:v>
                </c:pt>
                <c:pt idx="116">
                  <c:v>0.79259000000000002</c:v>
                </c:pt>
                <c:pt idx="117">
                  <c:v>0.79259999999999997</c:v>
                </c:pt>
                <c:pt idx="118">
                  <c:v>0.78425999999999996</c:v>
                </c:pt>
                <c:pt idx="119">
                  <c:v>0.78769</c:v>
                </c:pt>
                <c:pt idx="120">
                  <c:v>0.77881999999999996</c:v>
                </c:pt>
                <c:pt idx="121">
                  <c:v>0.79505000000000003</c:v>
                </c:pt>
                <c:pt idx="122">
                  <c:v>0.80088999999999999</c:v>
                </c:pt>
                <c:pt idx="123">
                  <c:v>0.78908</c:v>
                </c:pt>
                <c:pt idx="124">
                  <c:v>0.80993000000000004</c:v>
                </c:pt>
                <c:pt idx="125">
                  <c:v>0.78824000000000005</c:v>
                </c:pt>
                <c:pt idx="126">
                  <c:v>0.80079</c:v>
                </c:pt>
                <c:pt idx="127">
                  <c:v>0.80359000000000003</c:v>
                </c:pt>
                <c:pt idx="128">
                  <c:v>0.80723</c:v>
                </c:pt>
                <c:pt idx="129">
                  <c:v>0.81484000000000001</c:v>
                </c:pt>
                <c:pt idx="130">
                  <c:v>0.80456000000000005</c:v>
                </c:pt>
                <c:pt idx="131">
                  <c:v>0.81859000000000004</c:v>
                </c:pt>
                <c:pt idx="132">
                  <c:v>0.81501000000000001</c:v>
                </c:pt>
                <c:pt idx="133">
                  <c:v>0.80386000000000002</c:v>
                </c:pt>
                <c:pt idx="134">
                  <c:v>0.80281999999999998</c:v>
                </c:pt>
                <c:pt idx="135">
                  <c:v>0.82152999999999998</c:v>
                </c:pt>
                <c:pt idx="136">
                  <c:v>0.81372</c:v>
                </c:pt>
                <c:pt idx="137">
                  <c:v>0.79823999999999995</c:v>
                </c:pt>
                <c:pt idx="138">
                  <c:v>0.81132000000000004</c:v>
                </c:pt>
                <c:pt idx="139">
                  <c:v>0.80298000000000003</c:v>
                </c:pt>
                <c:pt idx="140">
                  <c:v>0.81106999999999996</c:v>
                </c:pt>
                <c:pt idx="141">
                  <c:v>0.81128999999999996</c:v>
                </c:pt>
                <c:pt idx="142">
                  <c:v>0.81</c:v>
                </c:pt>
                <c:pt idx="143">
                  <c:v>0.81347000000000003</c:v>
                </c:pt>
                <c:pt idx="144">
                  <c:v>0.81977999999999995</c:v>
                </c:pt>
                <c:pt idx="145">
                  <c:v>0.81523000000000001</c:v>
                </c:pt>
                <c:pt idx="146">
                  <c:v>0.81286000000000003</c:v>
                </c:pt>
                <c:pt idx="147">
                  <c:v>0.81867000000000001</c:v>
                </c:pt>
                <c:pt idx="148">
                  <c:v>0.82321999999999995</c:v>
                </c:pt>
                <c:pt idx="149">
                  <c:v>0.80932999999999999</c:v>
                </c:pt>
                <c:pt idx="150">
                  <c:v>0.81294</c:v>
                </c:pt>
                <c:pt idx="151">
                  <c:v>0.80274000000000001</c:v>
                </c:pt>
                <c:pt idx="152">
                  <c:v>0.82509999999999994</c:v>
                </c:pt>
                <c:pt idx="153">
                  <c:v>0.81513999999999998</c:v>
                </c:pt>
                <c:pt idx="154">
                  <c:v>0.82364999999999999</c:v>
                </c:pt>
                <c:pt idx="155">
                  <c:v>0.81796999999999997</c:v>
                </c:pt>
                <c:pt idx="156">
                  <c:v>0.81030999999999997</c:v>
                </c:pt>
                <c:pt idx="157">
                  <c:v>0.81952000000000003</c:v>
                </c:pt>
                <c:pt idx="158">
                  <c:v>0.82482</c:v>
                </c:pt>
                <c:pt idx="159">
                  <c:v>0.82311999999999996</c:v>
                </c:pt>
                <c:pt idx="160">
                  <c:v>0.82962999999999998</c:v>
                </c:pt>
                <c:pt idx="161">
                  <c:v>0.82138</c:v>
                </c:pt>
                <c:pt idx="162">
                  <c:v>0.82643</c:v>
                </c:pt>
                <c:pt idx="163">
                  <c:v>0.82304999999999995</c:v>
                </c:pt>
                <c:pt idx="164">
                  <c:v>0.82916999999999996</c:v>
                </c:pt>
                <c:pt idx="165">
                  <c:v>0.82413999999999998</c:v>
                </c:pt>
                <c:pt idx="166">
                  <c:v>0.82059000000000004</c:v>
                </c:pt>
                <c:pt idx="167">
                  <c:v>0.81328</c:v>
                </c:pt>
                <c:pt idx="168">
                  <c:v>0.80820000000000003</c:v>
                </c:pt>
                <c:pt idx="169">
                  <c:v>0.82038999999999995</c:v>
                </c:pt>
                <c:pt idx="170">
                  <c:v>0.81508000000000003</c:v>
                </c:pt>
                <c:pt idx="171">
                  <c:v>0.82188000000000005</c:v>
                </c:pt>
                <c:pt idx="172">
                  <c:v>0.81213999999999997</c:v>
                </c:pt>
                <c:pt idx="173">
                  <c:v>0.82377</c:v>
                </c:pt>
                <c:pt idx="174">
                  <c:v>0.82469999999999999</c:v>
                </c:pt>
                <c:pt idx="175">
                  <c:v>0.80935999999999997</c:v>
                </c:pt>
                <c:pt idx="176">
                  <c:v>0.83092999999999995</c:v>
                </c:pt>
                <c:pt idx="177">
                  <c:v>0.82950999999999997</c:v>
                </c:pt>
                <c:pt idx="178">
                  <c:v>0.81979000000000002</c:v>
                </c:pt>
                <c:pt idx="179">
                  <c:v>0.83574000000000004</c:v>
                </c:pt>
                <c:pt idx="180">
                  <c:v>0.83396000000000003</c:v>
                </c:pt>
                <c:pt idx="181">
                  <c:v>0.83125000000000004</c:v>
                </c:pt>
                <c:pt idx="182">
                  <c:v>0.83145000000000002</c:v>
                </c:pt>
                <c:pt idx="183">
                  <c:v>0.83145000000000002</c:v>
                </c:pt>
                <c:pt idx="184">
                  <c:v>0.82677</c:v>
                </c:pt>
                <c:pt idx="185">
                  <c:v>0.81657999999999997</c:v>
                </c:pt>
                <c:pt idx="186">
                  <c:v>0.82416</c:v>
                </c:pt>
                <c:pt idx="187">
                  <c:v>0.81313000000000002</c:v>
                </c:pt>
                <c:pt idx="188">
                  <c:v>0.82737000000000005</c:v>
                </c:pt>
                <c:pt idx="189">
                  <c:v>0.82877999999999996</c:v>
                </c:pt>
                <c:pt idx="190">
                  <c:v>0.83189000000000002</c:v>
                </c:pt>
                <c:pt idx="191">
                  <c:v>0.84121000000000001</c:v>
                </c:pt>
                <c:pt idx="192">
                  <c:v>0.83013000000000003</c:v>
                </c:pt>
                <c:pt idx="193">
                  <c:v>0.83352000000000004</c:v>
                </c:pt>
                <c:pt idx="194">
                  <c:v>0.82918000000000003</c:v>
                </c:pt>
                <c:pt idx="195">
                  <c:v>0.82328999999999997</c:v>
                </c:pt>
                <c:pt idx="196">
                  <c:v>0.8347</c:v>
                </c:pt>
                <c:pt idx="197">
                  <c:v>0.83460999999999996</c:v>
                </c:pt>
                <c:pt idx="198">
                  <c:v>0.83050999999999997</c:v>
                </c:pt>
                <c:pt idx="199">
                  <c:v>0.82394999999999996</c:v>
                </c:pt>
                <c:pt idx="200">
                  <c:v>0.83391000000000004</c:v>
                </c:pt>
                <c:pt idx="201">
                  <c:v>0.83875999999999995</c:v>
                </c:pt>
                <c:pt idx="202">
                  <c:v>0.83996000000000004</c:v>
                </c:pt>
                <c:pt idx="203">
                  <c:v>0.83682000000000001</c:v>
                </c:pt>
                <c:pt idx="204">
                  <c:v>0.83052000000000004</c:v>
                </c:pt>
                <c:pt idx="205">
                  <c:v>0.83709</c:v>
                </c:pt>
                <c:pt idx="206">
                  <c:v>0.83572999999999997</c:v>
                </c:pt>
                <c:pt idx="207">
                  <c:v>0.83575999999999995</c:v>
                </c:pt>
                <c:pt idx="208">
                  <c:v>0.83189000000000002</c:v>
                </c:pt>
                <c:pt idx="209">
                  <c:v>0.82667000000000002</c:v>
                </c:pt>
                <c:pt idx="210">
                  <c:v>0.82498000000000005</c:v>
                </c:pt>
                <c:pt idx="211">
                  <c:v>0.83309999999999995</c:v>
                </c:pt>
                <c:pt idx="212">
                  <c:v>0.83360999999999996</c:v>
                </c:pt>
                <c:pt idx="213">
                  <c:v>0.83277000000000001</c:v>
                </c:pt>
                <c:pt idx="214">
                  <c:v>0.82189999999999996</c:v>
                </c:pt>
                <c:pt idx="215">
                  <c:v>0.83789999999999998</c:v>
                </c:pt>
                <c:pt idx="216">
                  <c:v>0.83960999999999997</c:v>
                </c:pt>
                <c:pt idx="217">
                  <c:v>0.83852000000000004</c:v>
                </c:pt>
                <c:pt idx="218">
                  <c:v>0.84263999999999994</c:v>
                </c:pt>
                <c:pt idx="219">
                  <c:v>0.83072000000000001</c:v>
                </c:pt>
                <c:pt idx="220">
                  <c:v>0.83252000000000004</c:v>
                </c:pt>
                <c:pt idx="221">
                  <c:v>0.83389999999999997</c:v>
                </c:pt>
                <c:pt idx="222">
                  <c:v>0.83001000000000003</c:v>
                </c:pt>
                <c:pt idx="223">
                  <c:v>0.83699999999999997</c:v>
                </c:pt>
                <c:pt idx="224">
                  <c:v>0.83755000000000002</c:v>
                </c:pt>
                <c:pt idx="225">
                  <c:v>0.84501000000000004</c:v>
                </c:pt>
                <c:pt idx="226">
                  <c:v>0.83608000000000005</c:v>
                </c:pt>
                <c:pt idx="227">
                  <c:v>0.83870999999999996</c:v>
                </c:pt>
                <c:pt idx="228">
                  <c:v>0.82918999999999998</c:v>
                </c:pt>
                <c:pt idx="229">
                  <c:v>0.83440999999999999</c:v>
                </c:pt>
                <c:pt idx="230">
                  <c:v>0.83460999999999996</c:v>
                </c:pt>
                <c:pt idx="231">
                  <c:v>0.83581000000000005</c:v>
                </c:pt>
                <c:pt idx="232">
                  <c:v>0.83079000000000003</c:v>
                </c:pt>
                <c:pt idx="233">
                  <c:v>0.84394000000000002</c:v>
                </c:pt>
                <c:pt idx="234">
                  <c:v>0.83777999999999997</c:v>
                </c:pt>
                <c:pt idx="235">
                  <c:v>0.83152999999999999</c:v>
                </c:pt>
                <c:pt idx="236">
                  <c:v>0.83306999999999998</c:v>
                </c:pt>
                <c:pt idx="237">
                  <c:v>0.83408000000000004</c:v>
                </c:pt>
                <c:pt idx="238">
                  <c:v>0.83584999999999998</c:v>
                </c:pt>
                <c:pt idx="239">
                  <c:v>0.83584999999999998</c:v>
                </c:pt>
                <c:pt idx="240">
                  <c:v>0.83967999999999998</c:v>
                </c:pt>
                <c:pt idx="241">
                  <c:v>0.84045999999999998</c:v>
                </c:pt>
                <c:pt idx="242">
                  <c:v>0.84021000000000001</c:v>
                </c:pt>
                <c:pt idx="243">
                  <c:v>0.83781000000000005</c:v>
                </c:pt>
                <c:pt idx="244">
                  <c:v>0.83109</c:v>
                </c:pt>
                <c:pt idx="245">
                  <c:v>0.82711000000000001</c:v>
                </c:pt>
                <c:pt idx="246">
                  <c:v>0.82855000000000001</c:v>
                </c:pt>
                <c:pt idx="247">
                  <c:v>0.83087</c:v>
                </c:pt>
                <c:pt idx="248">
                  <c:v>0.83394000000000001</c:v>
                </c:pt>
                <c:pt idx="249">
                  <c:v>0.83850000000000002</c:v>
                </c:pt>
                <c:pt idx="250">
                  <c:v>0.83735999999999999</c:v>
                </c:pt>
                <c:pt idx="251">
                  <c:v>0.83540999999999999</c:v>
                </c:pt>
                <c:pt idx="252">
                  <c:v>0.82987</c:v>
                </c:pt>
                <c:pt idx="253">
                  <c:v>0.83806999999999998</c:v>
                </c:pt>
                <c:pt idx="254">
                  <c:v>0.83974000000000004</c:v>
                </c:pt>
                <c:pt idx="255">
                  <c:v>0.84170999999999996</c:v>
                </c:pt>
                <c:pt idx="256">
                  <c:v>0.84218999999999999</c:v>
                </c:pt>
                <c:pt idx="257">
                  <c:v>0.84108000000000005</c:v>
                </c:pt>
                <c:pt idx="258">
                  <c:v>0.83909</c:v>
                </c:pt>
                <c:pt idx="259">
                  <c:v>0.84211999999999998</c:v>
                </c:pt>
                <c:pt idx="260">
                  <c:v>0.83597999999999995</c:v>
                </c:pt>
                <c:pt idx="261">
                  <c:v>0.83223999999999998</c:v>
                </c:pt>
                <c:pt idx="262">
                  <c:v>0.83350999999999997</c:v>
                </c:pt>
                <c:pt idx="263">
                  <c:v>0.83755000000000002</c:v>
                </c:pt>
                <c:pt idx="264">
                  <c:v>0.84116000000000002</c:v>
                </c:pt>
                <c:pt idx="265">
                  <c:v>0.84458</c:v>
                </c:pt>
                <c:pt idx="266">
                  <c:v>0.84372999999999998</c:v>
                </c:pt>
                <c:pt idx="267">
                  <c:v>0.84028999999999998</c:v>
                </c:pt>
                <c:pt idx="268">
                  <c:v>0.83348999999999995</c:v>
                </c:pt>
                <c:pt idx="269">
                  <c:v>0.83535999999999999</c:v>
                </c:pt>
                <c:pt idx="270">
                  <c:v>0.83643999999999996</c:v>
                </c:pt>
                <c:pt idx="271">
                  <c:v>0.83384999999999998</c:v>
                </c:pt>
                <c:pt idx="272">
                  <c:v>0.83338999999999996</c:v>
                </c:pt>
                <c:pt idx="273">
                  <c:v>0.83006999999999997</c:v>
                </c:pt>
                <c:pt idx="274">
                  <c:v>0.82859000000000005</c:v>
                </c:pt>
                <c:pt idx="275">
                  <c:v>0.83179999999999998</c:v>
                </c:pt>
                <c:pt idx="276">
                  <c:v>0.83240000000000003</c:v>
                </c:pt>
                <c:pt idx="277">
                  <c:v>0.83289999999999997</c:v>
                </c:pt>
                <c:pt idx="278">
                  <c:v>0.83340000000000003</c:v>
                </c:pt>
                <c:pt idx="279">
                  <c:v>0.83389999999999997</c:v>
                </c:pt>
                <c:pt idx="280">
                  <c:v>0.83440000000000003</c:v>
                </c:pt>
                <c:pt idx="281">
                  <c:v>0.83489999999999998</c:v>
                </c:pt>
                <c:pt idx="282">
                  <c:v>0.83540000000000003</c:v>
                </c:pt>
                <c:pt idx="283">
                  <c:v>0.83589999999999998</c:v>
                </c:pt>
                <c:pt idx="284">
                  <c:v>0.83640000000000003</c:v>
                </c:pt>
                <c:pt idx="285">
                  <c:v>0.83689999999999998</c:v>
                </c:pt>
                <c:pt idx="286">
                  <c:v>0.83740000000000003</c:v>
                </c:pt>
                <c:pt idx="287">
                  <c:v>0.83789999999999998</c:v>
                </c:pt>
                <c:pt idx="288">
                  <c:v>0.83840000000000003</c:v>
                </c:pt>
                <c:pt idx="289">
                  <c:v>0.83889999999999998</c:v>
                </c:pt>
                <c:pt idx="290">
                  <c:v>0.83940000000000003</c:v>
                </c:pt>
                <c:pt idx="291">
                  <c:v>0.83989999999999998</c:v>
                </c:pt>
                <c:pt idx="292">
                  <c:v>0.84040000000000004</c:v>
                </c:pt>
                <c:pt idx="293">
                  <c:v>0.84089999999999998</c:v>
                </c:pt>
                <c:pt idx="294">
                  <c:v>0.84140000000000004</c:v>
                </c:pt>
                <c:pt idx="295">
                  <c:v>0.84189999999999998</c:v>
                </c:pt>
                <c:pt idx="296">
                  <c:v>0.84240000000000004</c:v>
                </c:pt>
                <c:pt idx="297">
                  <c:v>0.84289999999999998</c:v>
                </c:pt>
                <c:pt idx="298">
                  <c:v>0.84340000000000004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8AD-40EA-AAEE-8C4614919972}"/>
            </c:ext>
          </c:extLst>
        </c:ser>
        <c:ser>
          <c:idx val="2"/>
          <c:order val="2"/>
          <c:tx>
            <c:strRef>
              <c:f>results!$I$1</c:f>
              <c:strCache>
                <c:ptCount val="1"/>
                <c:pt idx="0">
                  <c:v>           val/box_loss</c:v>
                </c:pt>
              </c:strCache>
            </c:strRef>
          </c:tx>
          <c:spPr>
            <a:ln w="3175" cap="rnd">
              <a:solidFill>
                <a:schemeClr val="accent2"/>
              </a:solidFill>
              <a:prstDash val="solid"/>
              <a:round/>
            </a:ln>
            <a:effectLst/>
          </c:spPr>
          <c:marker>
            <c:symbol val="diamond"/>
            <c:size val="2"/>
            <c:spPr>
              <a:solidFill>
                <a:schemeClr val="accent2"/>
              </a:solidFill>
              <a:ln w="9525">
                <a:solidFill>
                  <a:schemeClr val="accent4"/>
                </a:solidFill>
                <a:round/>
              </a:ln>
              <a:effectLst/>
            </c:spPr>
          </c:marker>
          <c:yVal>
            <c:numRef>
              <c:f>results!$I$2:$I$300</c:f>
              <c:numCache>
                <c:formatCode>General</c:formatCode>
                <c:ptCount val="299"/>
                <c:pt idx="0">
                  <c:v>2.8254999999999999</c:v>
                </c:pt>
                <c:pt idx="1">
                  <c:v>2.7753000000000001</c:v>
                </c:pt>
                <c:pt idx="2">
                  <c:v>2.9376000000000002</c:v>
                </c:pt>
                <c:pt idx="3">
                  <c:v>2.931</c:v>
                </c:pt>
                <c:pt idx="4">
                  <c:v>2.7122000000000002</c:v>
                </c:pt>
                <c:pt idx="5">
                  <c:v>2.8031000000000001</c:v>
                </c:pt>
                <c:pt idx="6">
                  <c:v>2.4588000000000001</c:v>
                </c:pt>
                <c:pt idx="7">
                  <c:v>2.3593000000000002</c:v>
                </c:pt>
                <c:pt idx="8">
                  <c:v>2.2982999999999998</c:v>
                </c:pt>
                <c:pt idx="9">
                  <c:v>2.1463000000000001</c:v>
                </c:pt>
                <c:pt idx="10">
                  <c:v>1.9294</c:v>
                </c:pt>
                <c:pt idx="11">
                  <c:v>2.0268999999999999</c:v>
                </c:pt>
                <c:pt idx="12">
                  <c:v>1.91</c:v>
                </c:pt>
                <c:pt idx="13">
                  <c:v>1.9218999999999999</c:v>
                </c:pt>
                <c:pt idx="14">
                  <c:v>1.9173</c:v>
                </c:pt>
                <c:pt idx="15">
                  <c:v>1.7444999999999999</c:v>
                </c:pt>
                <c:pt idx="16">
                  <c:v>1.7605</c:v>
                </c:pt>
                <c:pt idx="17">
                  <c:v>1.7430000000000001</c:v>
                </c:pt>
                <c:pt idx="18">
                  <c:v>1.7454000000000001</c:v>
                </c:pt>
                <c:pt idx="19">
                  <c:v>1.6148</c:v>
                </c:pt>
                <c:pt idx="20">
                  <c:v>1.7098</c:v>
                </c:pt>
                <c:pt idx="21">
                  <c:v>1.5844</c:v>
                </c:pt>
                <c:pt idx="22">
                  <c:v>1.6543000000000001</c:v>
                </c:pt>
                <c:pt idx="23">
                  <c:v>1.5758000000000001</c:v>
                </c:pt>
                <c:pt idx="24">
                  <c:v>1.7891999999999999</c:v>
                </c:pt>
                <c:pt idx="25">
                  <c:v>1.6066</c:v>
                </c:pt>
                <c:pt idx="26">
                  <c:v>1.5731999999999999</c:v>
                </c:pt>
                <c:pt idx="27">
                  <c:v>1.6149</c:v>
                </c:pt>
                <c:pt idx="28">
                  <c:v>1.6142000000000001</c:v>
                </c:pt>
                <c:pt idx="29">
                  <c:v>1.552</c:v>
                </c:pt>
                <c:pt idx="30">
                  <c:v>1.5122</c:v>
                </c:pt>
                <c:pt idx="31">
                  <c:v>1.5461</c:v>
                </c:pt>
                <c:pt idx="32">
                  <c:v>1.5085999999999999</c:v>
                </c:pt>
                <c:pt idx="33">
                  <c:v>1.4587000000000001</c:v>
                </c:pt>
                <c:pt idx="34">
                  <c:v>1.4887999999999999</c:v>
                </c:pt>
                <c:pt idx="35">
                  <c:v>1.4410000000000001</c:v>
                </c:pt>
                <c:pt idx="36">
                  <c:v>1.4849000000000001</c:v>
                </c:pt>
                <c:pt idx="37">
                  <c:v>1.4494</c:v>
                </c:pt>
                <c:pt idx="38">
                  <c:v>1.4938</c:v>
                </c:pt>
                <c:pt idx="39">
                  <c:v>1.4489000000000001</c:v>
                </c:pt>
                <c:pt idx="40">
                  <c:v>1.3933</c:v>
                </c:pt>
                <c:pt idx="41">
                  <c:v>1.3579000000000001</c:v>
                </c:pt>
                <c:pt idx="42">
                  <c:v>1.4745999999999999</c:v>
                </c:pt>
                <c:pt idx="43">
                  <c:v>1.4521999999999999</c:v>
                </c:pt>
                <c:pt idx="44">
                  <c:v>1.4262999999999999</c:v>
                </c:pt>
                <c:pt idx="45">
                  <c:v>1.3620000000000001</c:v>
                </c:pt>
                <c:pt idx="46">
                  <c:v>1.3645</c:v>
                </c:pt>
                <c:pt idx="47">
                  <c:v>1.3505</c:v>
                </c:pt>
                <c:pt idx="48">
                  <c:v>1.3273999999999999</c:v>
                </c:pt>
                <c:pt idx="49">
                  <c:v>1.3424</c:v>
                </c:pt>
                <c:pt idx="50">
                  <c:v>1.321</c:v>
                </c:pt>
                <c:pt idx="51">
                  <c:v>1.3608</c:v>
                </c:pt>
                <c:pt idx="52">
                  <c:v>1.3124</c:v>
                </c:pt>
                <c:pt idx="53">
                  <c:v>1.3362000000000001</c:v>
                </c:pt>
                <c:pt idx="54">
                  <c:v>1.3031999999999999</c:v>
                </c:pt>
                <c:pt idx="55">
                  <c:v>1.3404</c:v>
                </c:pt>
                <c:pt idx="56">
                  <c:v>1.3219000000000001</c:v>
                </c:pt>
                <c:pt idx="57">
                  <c:v>1.3323</c:v>
                </c:pt>
                <c:pt idx="58">
                  <c:v>1.3311999999999999</c:v>
                </c:pt>
                <c:pt idx="59">
                  <c:v>1.3511</c:v>
                </c:pt>
                <c:pt idx="60">
                  <c:v>1.2857000000000001</c:v>
                </c:pt>
                <c:pt idx="61">
                  <c:v>1.2934000000000001</c:v>
                </c:pt>
                <c:pt idx="62">
                  <c:v>1.2957000000000001</c:v>
                </c:pt>
                <c:pt idx="63">
                  <c:v>1.3016000000000001</c:v>
                </c:pt>
                <c:pt idx="64">
                  <c:v>1.2578</c:v>
                </c:pt>
                <c:pt idx="65">
                  <c:v>1.3163</c:v>
                </c:pt>
                <c:pt idx="66">
                  <c:v>1.3011999999999999</c:v>
                </c:pt>
                <c:pt idx="67">
                  <c:v>1.306</c:v>
                </c:pt>
                <c:pt idx="68">
                  <c:v>1.2479</c:v>
                </c:pt>
                <c:pt idx="69">
                  <c:v>1.2707999999999999</c:v>
                </c:pt>
                <c:pt idx="70">
                  <c:v>1.3066</c:v>
                </c:pt>
                <c:pt idx="71">
                  <c:v>1.2899</c:v>
                </c:pt>
                <c:pt idx="72">
                  <c:v>1.2403</c:v>
                </c:pt>
                <c:pt idx="73">
                  <c:v>1.2382</c:v>
                </c:pt>
                <c:pt idx="74">
                  <c:v>1.2442</c:v>
                </c:pt>
                <c:pt idx="75">
                  <c:v>1.2190000000000001</c:v>
                </c:pt>
                <c:pt idx="76">
                  <c:v>1.2309000000000001</c:v>
                </c:pt>
                <c:pt idx="77">
                  <c:v>1.2697000000000001</c:v>
                </c:pt>
                <c:pt idx="78">
                  <c:v>1.2437</c:v>
                </c:pt>
                <c:pt idx="79">
                  <c:v>1.2403999999999999</c:v>
                </c:pt>
                <c:pt idx="80">
                  <c:v>1.2503</c:v>
                </c:pt>
                <c:pt idx="81">
                  <c:v>1.2602</c:v>
                </c:pt>
                <c:pt idx="82">
                  <c:v>1.2321</c:v>
                </c:pt>
                <c:pt idx="83">
                  <c:v>1.2087000000000001</c:v>
                </c:pt>
                <c:pt idx="84">
                  <c:v>1.2459</c:v>
                </c:pt>
                <c:pt idx="85">
                  <c:v>1.2403</c:v>
                </c:pt>
                <c:pt idx="86">
                  <c:v>1.194</c:v>
                </c:pt>
                <c:pt idx="87">
                  <c:v>1.2136</c:v>
                </c:pt>
                <c:pt idx="88">
                  <c:v>1.2024999999999999</c:v>
                </c:pt>
                <c:pt idx="89">
                  <c:v>1.2345999999999999</c:v>
                </c:pt>
                <c:pt idx="90">
                  <c:v>1.1907000000000001</c:v>
                </c:pt>
                <c:pt idx="91">
                  <c:v>1.2267999999999999</c:v>
                </c:pt>
                <c:pt idx="92">
                  <c:v>1.1963999999999999</c:v>
                </c:pt>
                <c:pt idx="93">
                  <c:v>1.2486999999999999</c:v>
                </c:pt>
                <c:pt idx="94">
                  <c:v>1.2062999999999999</c:v>
                </c:pt>
                <c:pt idx="95">
                  <c:v>1.2004999999999999</c:v>
                </c:pt>
                <c:pt idx="96">
                  <c:v>1.2141999999999999</c:v>
                </c:pt>
                <c:pt idx="97">
                  <c:v>1.2270000000000001</c:v>
                </c:pt>
                <c:pt idx="98">
                  <c:v>1.1660999999999999</c:v>
                </c:pt>
                <c:pt idx="99">
                  <c:v>1.1936</c:v>
                </c:pt>
                <c:pt idx="100">
                  <c:v>1.1960999999999999</c:v>
                </c:pt>
                <c:pt idx="101">
                  <c:v>1.1961999999999999</c:v>
                </c:pt>
                <c:pt idx="102">
                  <c:v>1.1976</c:v>
                </c:pt>
                <c:pt idx="103">
                  <c:v>1.1736</c:v>
                </c:pt>
                <c:pt idx="104">
                  <c:v>1.2095</c:v>
                </c:pt>
                <c:pt idx="105">
                  <c:v>1.1863999999999999</c:v>
                </c:pt>
                <c:pt idx="106">
                  <c:v>1.2274</c:v>
                </c:pt>
                <c:pt idx="107">
                  <c:v>1.1896</c:v>
                </c:pt>
                <c:pt idx="108">
                  <c:v>1.1848000000000001</c:v>
                </c:pt>
                <c:pt idx="109">
                  <c:v>1.1691</c:v>
                </c:pt>
                <c:pt idx="110">
                  <c:v>1.1738999999999999</c:v>
                </c:pt>
                <c:pt idx="111">
                  <c:v>1.1912</c:v>
                </c:pt>
                <c:pt idx="112">
                  <c:v>1.1963999999999999</c:v>
                </c:pt>
                <c:pt idx="113">
                  <c:v>1.1891</c:v>
                </c:pt>
                <c:pt idx="114">
                  <c:v>1.1684000000000001</c:v>
                </c:pt>
                <c:pt idx="115">
                  <c:v>1.1953</c:v>
                </c:pt>
                <c:pt idx="116">
                  <c:v>1.1887000000000001</c:v>
                </c:pt>
                <c:pt idx="117">
                  <c:v>1.1834</c:v>
                </c:pt>
                <c:pt idx="118">
                  <c:v>1.1734</c:v>
                </c:pt>
                <c:pt idx="119">
                  <c:v>1.1950000000000001</c:v>
                </c:pt>
                <c:pt idx="120">
                  <c:v>1.1923999999999999</c:v>
                </c:pt>
                <c:pt idx="121">
                  <c:v>1.1849000000000001</c:v>
                </c:pt>
                <c:pt idx="122">
                  <c:v>1.1907000000000001</c:v>
                </c:pt>
                <c:pt idx="123">
                  <c:v>1.1781999999999999</c:v>
                </c:pt>
                <c:pt idx="124">
                  <c:v>1.1604000000000001</c:v>
                </c:pt>
                <c:pt idx="125">
                  <c:v>1.1716</c:v>
                </c:pt>
                <c:pt idx="126">
                  <c:v>1.2040999999999999</c:v>
                </c:pt>
                <c:pt idx="127">
                  <c:v>1.1758</c:v>
                </c:pt>
                <c:pt idx="128">
                  <c:v>1.1688000000000001</c:v>
                </c:pt>
                <c:pt idx="129">
                  <c:v>1.1672</c:v>
                </c:pt>
                <c:pt idx="130">
                  <c:v>1.1737</c:v>
                </c:pt>
                <c:pt idx="131">
                  <c:v>1.1496999999999999</c:v>
                </c:pt>
                <c:pt idx="132">
                  <c:v>1.1894</c:v>
                </c:pt>
                <c:pt idx="133">
                  <c:v>1.2321</c:v>
                </c:pt>
                <c:pt idx="134">
                  <c:v>1.1676</c:v>
                </c:pt>
                <c:pt idx="135">
                  <c:v>1.1755</c:v>
                </c:pt>
                <c:pt idx="136">
                  <c:v>1.1693</c:v>
                </c:pt>
                <c:pt idx="137">
                  <c:v>1.1740999999999999</c:v>
                </c:pt>
                <c:pt idx="138">
                  <c:v>1.1635</c:v>
                </c:pt>
                <c:pt idx="139">
                  <c:v>1.1757</c:v>
                </c:pt>
                <c:pt idx="140">
                  <c:v>1.1766000000000001</c:v>
                </c:pt>
                <c:pt idx="141">
                  <c:v>1.1739999999999999</c:v>
                </c:pt>
                <c:pt idx="142">
                  <c:v>1.1442000000000001</c:v>
                </c:pt>
                <c:pt idx="143">
                  <c:v>1.1648000000000001</c:v>
                </c:pt>
                <c:pt idx="144">
                  <c:v>1.1722999999999999</c:v>
                </c:pt>
                <c:pt idx="145">
                  <c:v>1.1488</c:v>
                </c:pt>
                <c:pt idx="146">
                  <c:v>1.1942999999999999</c:v>
                </c:pt>
                <c:pt idx="147">
                  <c:v>1.1556</c:v>
                </c:pt>
                <c:pt idx="148">
                  <c:v>1.1656</c:v>
                </c:pt>
                <c:pt idx="149">
                  <c:v>1.1480999999999999</c:v>
                </c:pt>
                <c:pt idx="150">
                  <c:v>1.1725000000000001</c:v>
                </c:pt>
                <c:pt idx="151">
                  <c:v>1.1666000000000001</c:v>
                </c:pt>
                <c:pt idx="152">
                  <c:v>1.1678999999999999</c:v>
                </c:pt>
                <c:pt idx="153">
                  <c:v>1.1399999999999999</c:v>
                </c:pt>
                <c:pt idx="154">
                  <c:v>1.1504000000000001</c:v>
                </c:pt>
                <c:pt idx="155">
                  <c:v>1.1559999999999999</c:v>
                </c:pt>
                <c:pt idx="156">
                  <c:v>1.1303000000000001</c:v>
                </c:pt>
                <c:pt idx="157">
                  <c:v>1.1395999999999999</c:v>
                </c:pt>
                <c:pt idx="158">
                  <c:v>1.1243000000000001</c:v>
                </c:pt>
                <c:pt idx="159">
                  <c:v>1.1200000000000001</c:v>
                </c:pt>
                <c:pt idx="160">
                  <c:v>1.1422000000000001</c:v>
                </c:pt>
                <c:pt idx="161">
                  <c:v>1.1272</c:v>
                </c:pt>
                <c:pt idx="162">
                  <c:v>1.1415999999999999</c:v>
                </c:pt>
                <c:pt idx="163">
                  <c:v>1.171</c:v>
                </c:pt>
                <c:pt idx="164">
                  <c:v>1.1777</c:v>
                </c:pt>
                <c:pt idx="165">
                  <c:v>1.1563000000000001</c:v>
                </c:pt>
                <c:pt idx="166">
                  <c:v>1.1615</c:v>
                </c:pt>
                <c:pt idx="167">
                  <c:v>1.1475</c:v>
                </c:pt>
                <c:pt idx="168">
                  <c:v>1.1553</c:v>
                </c:pt>
                <c:pt idx="169">
                  <c:v>1.1655</c:v>
                </c:pt>
                <c:pt idx="170">
                  <c:v>1.1523000000000001</c:v>
                </c:pt>
                <c:pt idx="171">
                  <c:v>1.153</c:v>
                </c:pt>
                <c:pt idx="172">
                  <c:v>1.1442000000000001</c:v>
                </c:pt>
                <c:pt idx="173">
                  <c:v>1.1331</c:v>
                </c:pt>
                <c:pt idx="174">
                  <c:v>1.1251</c:v>
                </c:pt>
                <c:pt idx="175">
                  <c:v>1.1353</c:v>
                </c:pt>
                <c:pt idx="176">
                  <c:v>1.1198999999999999</c:v>
                </c:pt>
                <c:pt idx="177">
                  <c:v>1.1431</c:v>
                </c:pt>
                <c:pt idx="178">
                  <c:v>1.1345000000000001</c:v>
                </c:pt>
                <c:pt idx="179">
                  <c:v>1.1393</c:v>
                </c:pt>
                <c:pt idx="180">
                  <c:v>1.1359999999999999</c:v>
                </c:pt>
                <c:pt idx="181">
                  <c:v>1.1189</c:v>
                </c:pt>
                <c:pt idx="182">
                  <c:v>1.1447000000000001</c:v>
                </c:pt>
                <c:pt idx="183">
                  <c:v>1.1399999999999999</c:v>
                </c:pt>
                <c:pt idx="184">
                  <c:v>1.1399999999999999</c:v>
                </c:pt>
                <c:pt idx="185">
                  <c:v>1.1117999999999999</c:v>
                </c:pt>
                <c:pt idx="186">
                  <c:v>1.1351</c:v>
                </c:pt>
                <c:pt idx="187">
                  <c:v>1.1459999999999999</c:v>
                </c:pt>
                <c:pt idx="188">
                  <c:v>1.1403000000000001</c:v>
                </c:pt>
                <c:pt idx="189">
                  <c:v>1.1491</c:v>
                </c:pt>
                <c:pt idx="190">
                  <c:v>1.1392</c:v>
                </c:pt>
                <c:pt idx="191">
                  <c:v>1.1197999999999999</c:v>
                </c:pt>
                <c:pt idx="192">
                  <c:v>1.1429</c:v>
                </c:pt>
                <c:pt idx="193">
                  <c:v>1.1395</c:v>
                </c:pt>
                <c:pt idx="194">
                  <c:v>1.1429</c:v>
                </c:pt>
                <c:pt idx="195">
                  <c:v>1.1346000000000001</c:v>
                </c:pt>
                <c:pt idx="196">
                  <c:v>1.1335</c:v>
                </c:pt>
                <c:pt idx="197">
                  <c:v>1.1264000000000001</c:v>
                </c:pt>
                <c:pt idx="198">
                  <c:v>1.1435</c:v>
                </c:pt>
                <c:pt idx="199">
                  <c:v>1.1379999999999999</c:v>
                </c:pt>
                <c:pt idx="200">
                  <c:v>1.1436999999999999</c:v>
                </c:pt>
                <c:pt idx="201">
                  <c:v>1.1376999999999999</c:v>
                </c:pt>
                <c:pt idx="202">
                  <c:v>1.1223000000000001</c:v>
                </c:pt>
                <c:pt idx="203">
                  <c:v>1.1291</c:v>
                </c:pt>
                <c:pt idx="204">
                  <c:v>1.1262000000000001</c:v>
                </c:pt>
                <c:pt idx="205">
                  <c:v>1.1177999999999999</c:v>
                </c:pt>
                <c:pt idx="206">
                  <c:v>1.1235999999999999</c:v>
                </c:pt>
                <c:pt idx="207">
                  <c:v>1.1368</c:v>
                </c:pt>
                <c:pt idx="208">
                  <c:v>1.1299999999999999</c:v>
                </c:pt>
                <c:pt idx="209">
                  <c:v>1.1251</c:v>
                </c:pt>
                <c:pt idx="210">
                  <c:v>1.1246</c:v>
                </c:pt>
                <c:pt idx="211">
                  <c:v>1.1243000000000001</c:v>
                </c:pt>
                <c:pt idx="212">
                  <c:v>1.1292</c:v>
                </c:pt>
                <c:pt idx="213">
                  <c:v>1.1315</c:v>
                </c:pt>
                <c:pt idx="214">
                  <c:v>1.1472</c:v>
                </c:pt>
                <c:pt idx="215">
                  <c:v>1.1262000000000001</c:v>
                </c:pt>
                <c:pt idx="216">
                  <c:v>1.1135999999999999</c:v>
                </c:pt>
                <c:pt idx="217">
                  <c:v>1.1252</c:v>
                </c:pt>
                <c:pt idx="218">
                  <c:v>1.1144000000000001</c:v>
                </c:pt>
                <c:pt idx="219">
                  <c:v>1.107</c:v>
                </c:pt>
                <c:pt idx="220">
                  <c:v>1.1116999999999999</c:v>
                </c:pt>
                <c:pt idx="221">
                  <c:v>1.1154999999999999</c:v>
                </c:pt>
                <c:pt idx="222">
                  <c:v>1.1215999999999999</c:v>
                </c:pt>
                <c:pt idx="223">
                  <c:v>1.1183000000000001</c:v>
                </c:pt>
                <c:pt idx="224">
                  <c:v>1.1243000000000001</c:v>
                </c:pt>
                <c:pt idx="225">
                  <c:v>1.1108</c:v>
                </c:pt>
                <c:pt idx="226">
                  <c:v>1.1245000000000001</c:v>
                </c:pt>
                <c:pt idx="227">
                  <c:v>1.1154999999999999</c:v>
                </c:pt>
                <c:pt idx="228">
                  <c:v>1.1276999999999999</c:v>
                </c:pt>
                <c:pt idx="229">
                  <c:v>1.1293</c:v>
                </c:pt>
                <c:pt idx="230">
                  <c:v>1.1259999999999999</c:v>
                </c:pt>
                <c:pt idx="231">
                  <c:v>1.1113999999999999</c:v>
                </c:pt>
                <c:pt idx="232">
                  <c:v>1.1092</c:v>
                </c:pt>
                <c:pt idx="233">
                  <c:v>1.1137999999999999</c:v>
                </c:pt>
                <c:pt idx="234">
                  <c:v>1.1144000000000001</c:v>
                </c:pt>
                <c:pt idx="235">
                  <c:v>1.1308</c:v>
                </c:pt>
                <c:pt idx="236">
                  <c:v>1.1194</c:v>
                </c:pt>
                <c:pt idx="237">
                  <c:v>1.1134999999999999</c:v>
                </c:pt>
                <c:pt idx="238">
                  <c:v>1.1220000000000001</c:v>
                </c:pt>
                <c:pt idx="239">
                  <c:v>1.1109</c:v>
                </c:pt>
                <c:pt idx="240">
                  <c:v>1.1094999999999999</c:v>
                </c:pt>
                <c:pt idx="241">
                  <c:v>1.1137999999999999</c:v>
                </c:pt>
                <c:pt idx="242">
                  <c:v>1.119</c:v>
                </c:pt>
                <c:pt idx="243">
                  <c:v>1.1186</c:v>
                </c:pt>
                <c:pt idx="244">
                  <c:v>1.1273</c:v>
                </c:pt>
                <c:pt idx="245">
                  <c:v>1.1214</c:v>
                </c:pt>
                <c:pt idx="246">
                  <c:v>1.1274999999999999</c:v>
                </c:pt>
                <c:pt idx="247">
                  <c:v>1.1301000000000001</c:v>
                </c:pt>
                <c:pt idx="248">
                  <c:v>1.1181000000000001</c:v>
                </c:pt>
                <c:pt idx="249">
                  <c:v>1.1158999999999999</c:v>
                </c:pt>
                <c:pt idx="250">
                  <c:v>1.1121000000000001</c:v>
                </c:pt>
                <c:pt idx="251">
                  <c:v>1.1167</c:v>
                </c:pt>
                <c:pt idx="252">
                  <c:v>1.1152</c:v>
                </c:pt>
                <c:pt idx="253">
                  <c:v>1.1143000000000001</c:v>
                </c:pt>
                <c:pt idx="254">
                  <c:v>1.1120000000000001</c:v>
                </c:pt>
                <c:pt idx="255">
                  <c:v>1.1094999999999999</c:v>
                </c:pt>
                <c:pt idx="256">
                  <c:v>1.1073</c:v>
                </c:pt>
                <c:pt idx="257">
                  <c:v>1.1075999999999999</c:v>
                </c:pt>
                <c:pt idx="258">
                  <c:v>1.111</c:v>
                </c:pt>
                <c:pt idx="259">
                  <c:v>1.1104000000000001</c:v>
                </c:pt>
                <c:pt idx="260">
                  <c:v>1.1080000000000001</c:v>
                </c:pt>
                <c:pt idx="261">
                  <c:v>1.1094999999999999</c:v>
                </c:pt>
                <c:pt idx="262">
                  <c:v>1.1073</c:v>
                </c:pt>
                <c:pt idx="263">
                  <c:v>1.1084000000000001</c:v>
                </c:pt>
                <c:pt idx="264">
                  <c:v>1.1094999999999999</c:v>
                </c:pt>
                <c:pt idx="265">
                  <c:v>1.1099000000000001</c:v>
                </c:pt>
                <c:pt idx="266">
                  <c:v>1.1135999999999999</c:v>
                </c:pt>
                <c:pt idx="267">
                  <c:v>1.1157999999999999</c:v>
                </c:pt>
                <c:pt idx="268">
                  <c:v>1.1156999999999999</c:v>
                </c:pt>
                <c:pt idx="269">
                  <c:v>1.1156999999999999</c:v>
                </c:pt>
                <c:pt idx="270">
                  <c:v>1.1189</c:v>
                </c:pt>
                <c:pt idx="271">
                  <c:v>1.1164000000000001</c:v>
                </c:pt>
                <c:pt idx="272">
                  <c:v>1.1202000000000001</c:v>
                </c:pt>
                <c:pt idx="273">
                  <c:v>1.121</c:v>
                </c:pt>
                <c:pt idx="274">
                  <c:v>1.1222000000000001</c:v>
                </c:pt>
                <c:pt idx="275">
                  <c:v>1.1223000000000001</c:v>
                </c:pt>
                <c:pt idx="276">
                  <c:v>1.1214999999999999</c:v>
                </c:pt>
                <c:pt idx="277">
                  <c:v>1.1209</c:v>
                </c:pt>
                <c:pt idx="278">
                  <c:v>1.1203000000000001</c:v>
                </c:pt>
                <c:pt idx="279">
                  <c:v>1.1196999999999999</c:v>
                </c:pt>
                <c:pt idx="280">
                  <c:v>1.1191</c:v>
                </c:pt>
                <c:pt idx="281">
                  <c:v>1.1185</c:v>
                </c:pt>
                <c:pt idx="282">
                  <c:v>1.1178999999999999</c:v>
                </c:pt>
                <c:pt idx="283">
                  <c:v>1.1173</c:v>
                </c:pt>
                <c:pt idx="284">
                  <c:v>1.1167</c:v>
                </c:pt>
                <c:pt idx="285">
                  <c:v>1.1161000000000001</c:v>
                </c:pt>
                <c:pt idx="286">
                  <c:v>1.1154999999999999</c:v>
                </c:pt>
                <c:pt idx="287">
                  <c:v>1.1149</c:v>
                </c:pt>
                <c:pt idx="288">
                  <c:v>1.1143000000000001</c:v>
                </c:pt>
                <c:pt idx="289">
                  <c:v>1.1136999999999999</c:v>
                </c:pt>
                <c:pt idx="290">
                  <c:v>1.1131</c:v>
                </c:pt>
                <c:pt idx="291">
                  <c:v>1.1125</c:v>
                </c:pt>
                <c:pt idx="292">
                  <c:v>1.1119000000000001</c:v>
                </c:pt>
                <c:pt idx="293">
                  <c:v>1.1113</c:v>
                </c:pt>
                <c:pt idx="294">
                  <c:v>1.1107</c:v>
                </c:pt>
                <c:pt idx="295">
                  <c:v>1.1101000000000001</c:v>
                </c:pt>
                <c:pt idx="296">
                  <c:v>1.1094999999999999</c:v>
                </c:pt>
                <c:pt idx="297">
                  <c:v>1.1089</c:v>
                </c:pt>
                <c:pt idx="298">
                  <c:v>1.1083000000000001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38AD-40EA-AAEE-8C46149199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040416"/>
        <c:axId val="118029376"/>
      </c:scatterChart>
      <c:valAx>
        <c:axId val="118040416"/>
        <c:scaling>
          <c:orientation val="minMax"/>
          <c:max val="300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zh-CN" sz="750" b="0" i="0" u="none" strike="noStrike" kern="1200" baseline="0">
                    <a:solidFill>
                      <a:schemeClr val="tx2"/>
                    </a:solidFill>
                    <a:latin typeface="Times New Roman" panose="02020603050405020304" charset="0"/>
                    <a:ea typeface="+mn-ea"/>
                    <a:cs typeface="+mn-cs"/>
                  </a:defRPr>
                </a:pPr>
                <a:r>
                  <a:rPr lang="en-US" b="0" i="0" baseline="0"/>
                  <a:t>epoch </a:t>
                </a:r>
                <a:endParaRPr lang="zh-CN" b="0" i="0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zh-CN" sz="750" b="0" i="0" u="none" strike="noStrike" kern="1200" baseline="0">
                  <a:solidFill>
                    <a:schemeClr val="tx2"/>
                  </a:solidFill>
                  <a:latin typeface="Times New Roman" panose="02020603050405020304" charset="0"/>
                  <a:ea typeface="+mn-ea"/>
                  <a:cs typeface="+mn-cs"/>
                </a:defRPr>
              </a:pPr>
              <a:endParaRPr lang="zh-CN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50" b="0" i="0" u="none" strike="noStrike" kern="1200" baseline="0">
                <a:solidFill>
                  <a:schemeClr val="tx2"/>
                </a:solidFill>
                <a:latin typeface="Times New Roman" panose="02020603050405020304" charset="0"/>
                <a:ea typeface="+mn-ea"/>
                <a:cs typeface="+mn-cs"/>
              </a:defRPr>
            </a:pPr>
            <a:endParaRPr lang="zh-CN"/>
          </a:p>
        </c:txPr>
        <c:crossAx val="118029376"/>
        <c:crosses val="autoZero"/>
        <c:crossBetween val="midCat"/>
      </c:valAx>
      <c:valAx>
        <c:axId val="118029376"/>
        <c:scaling>
          <c:orientation val="minMax"/>
        </c:scaling>
        <c:delete val="0"/>
        <c:axPos val="l"/>
        <c:majorGridlines>
          <c:spPr>
            <a:ln w="3175" cap="flat" cmpd="sng" algn="ctr">
              <a:solidFill>
                <a:schemeClr val="tx2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zh-CN" sz="750" b="0" i="0" u="none" strike="noStrike" kern="1200" baseline="0">
                    <a:solidFill>
                      <a:schemeClr val="tx2"/>
                    </a:solidFill>
                    <a:latin typeface="Times New Roman" panose="02020603050405020304" charset="0"/>
                    <a:ea typeface="+mn-ea"/>
                    <a:cs typeface="+mn-cs"/>
                  </a:defRPr>
                </a:pPr>
                <a:r>
                  <a:rPr lang="en-US" b="0" i="0" baseline="0"/>
                  <a:t>mAP50/Loss</a:t>
                </a:r>
                <a:endParaRPr lang="zh-CN" b="0" i="0" baseline="0"/>
              </a:p>
            </c:rich>
          </c:tx>
          <c:layout>
            <c:manualLayout>
              <c:xMode val="edge"/>
              <c:yMode val="edge"/>
              <c:x val="9.4960214040146387E-2"/>
              <c:y val="0.366874671146763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zh-CN" sz="750" b="0" i="0" u="none" strike="noStrike" kern="1200" baseline="0">
                  <a:solidFill>
                    <a:schemeClr val="tx2"/>
                  </a:solidFill>
                  <a:latin typeface="Times New Roman" panose="02020603050405020304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50" b="0" i="0" u="none" strike="noStrike" kern="1200" baseline="0">
                <a:solidFill>
                  <a:schemeClr val="tx2"/>
                </a:solidFill>
                <a:latin typeface="Times New Roman" panose="02020603050405020304" charset="0"/>
                <a:ea typeface="+mn-ea"/>
                <a:cs typeface="+mn-cs"/>
              </a:defRPr>
            </a:pPr>
            <a:endParaRPr lang="zh-CN"/>
          </a:p>
        </c:txPr>
        <c:crossAx val="118040416"/>
        <c:crosses val="autoZero"/>
        <c:crossBetween val="midCat"/>
      </c:valAx>
      <c:spPr>
        <a:noFill/>
        <a:ln w="9525">
          <a:solidFill>
            <a:schemeClr val="tx1"/>
          </a:solidFill>
          <a:prstDash val="solid"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750" b="0" i="0" u="none" strike="noStrike" kern="1200" baseline="0">
                <a:solidFill>
                  <a:schemeClr val="tx2"/>
                </a:solidFill>
                <a:latin typeface="Times New Roman" panose="02020603050405020304" charset="0"/>
                <a:ea typeface="+mn-ea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750" b="0" i="0" u="none" strike="noStrike" kern="1200" baseline="0">
                <a:solidFill>
                  <a:schemeClr val="tx2"/>
                </a:solidFill>
                <a:latin typeface="Times New Roman" panose="02020603050405020304" charset="0"/>
                <a:ea typeface="+mn-ea"/>
                <a:cs typeface="+mn-cs"/>
              </a:defRPr>
            </a:pPr>
            <a:endParaRPr lang="zh-CN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zh-CN" sz="750" b="0" i="0" u="none" strike="noStrike" kern="1200" baseline="0">
                <a:solidFill>
                  <a:schemeClr val="tx2"/>
                </a:solidFill>
                <a:latin typeface="Times New Roman" panose="02020603050405020304" charset="0"/>
                <a:ea typeface="+mn-ea"/>
                <a:cs typeface="+mn-cs"/>
              </a:defRPr>
            </a:pPr>
            <a:endParaRPr lang="zh-CN"/>
          </a:p>
        </c:txPr>
      </c:legendEntry>
      <c:layout>
        <c:manualLayout>
          <c:xMode val="edge"/>
          <c:yMode val="edge"/>
          <c:x val="2.8512225445503502E-3"/>
          <c:y val="0.89425357108516101"/>
          <c:w val="0.99695928662274702"/>
          <c:h val="0.10574642891483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750" b="0" i="0" u="none" strike="noStrike" kern="1200" baseline="0">
              <a:solidFill>
                <a:schemeClr val="tx2"/>
              </a:solidFill>
              <a:latin typeface="Times New Roman" panose="02020603050405020304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111579f-bbcb-4223-965c-f4b69609bb4a}"/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 lang="zh-CN" sz="750" baseline="0">
          <a:latin typeface="Times New Roman" panose="0202060305040502030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ED76DBC7FA4BEE84E4E5D47BAF86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CB8001-98C9-452E-9FD2-8D8930E1AAE7}"/>
      </w:docPartPr>
      <w:docPartBody>
        <w:p w:rsidR="00C77752" w:rsidRDefault="00000000">
          <w:pPr>
            <w:pStyle w:val="C7ED76DBC7FA4BEE84E4E5D47BAF86B05"/>
            <w:spacing w:before="468" w:after="468"/>
          </w:pPr>
          <w:r>
            <w:rPr>
              <w:rFonts w:ascii="宋体" w:hAnsi="宋体" w:hint="eastAsia"/>
              <w:sz w:val="32"/>
              <w:szCs w:val="32"/>
            </w:rPr>
            <w:t>请单击输入中文标题（三号宋体）</w:t>
          </w:r>
        </w:p>
      </w:docPartBody>
    </w:docPart>
    <w:docPart>
      <w:docPartPr>
        <w:name w:val="CAE4BAA416F7468798021C5AFF2D2D4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982872E-93BE-4944-B482-C2094CF14F8C}"/>
      </w:docPartPr>
      <w:docPartBody>
        <w:p w:rsidR="00C77752" w:rsidRDefault="00000000">
          <w:pPr>
            <w:pStyle w:val="CAE4BAA416F7468798021C5AFF2D2D4D5"/>
          </w:pPr>
          <w:r>
            <w:rPr>
              <w:rFonts w:hint="eastAsia"/>
            </w:rPr>
            <w:t>作者</w:t>
          </w:r>
          <w:r>
            <w:t>1</w:t>
          </w:r>
          <w:r>
            <w:rPr>
              <w:vertAlign w:val="superscript"/>
            </w:rPr>
            <w:t>1</w:t>
          </w:r>
          <w:r>
            <w:rPr>
              <w:rFonts w:hint="eastAsia"/>
            </w:rPr>
            <w:t>，作者</w:t>
          </w:r>
          <w:r>
            <w:t>2</w:t>
          </w:r>
          <w:r>
            <w:rPr>
              <w:vertAlign w:val="superscript"/>
            </w:rPr>
            <w:t>1</w:t>
          </w:r>
          <w:r>
            <w:rPr>
              <w:rFonts w:hint="eastAsia"/>
            </w:rPr>
            <w:t>，作者</w:t>
          </w:r>
          <w:r>
            <w:t>3</w:t>
          </w:r>
          <w:r>
            <w:rPr>
              <w:vertAlign w:val="superscript"/>
            </w:rPr>
            <w:t>2</w:t>
          </w:r>
          <w:r>
            <w:rPr>
              <w:rFonts w:hint="eastAsia"/>
            </w:rPr>
            <w:t>（小四号楷体）</w:t>
          </w:r>
        </w:p>
      </w:docPartBody>
    </w:docPart>
    <w:docPart>
      <w:docPartPr>
        <w:name w:val="61955A917AED419E87CBEB3603E21DD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34C268-16F0-4724-B4F2-641A87852B1C}"/>
      </w:docPartPr>
      <w:docPartBody>
        <w:p w:rsidR="00C77752" w:rsidRDefault="00000000">
          <w:pPr>
            <w:pStyle w:val="61955A917AED419E87CBEB3603E21DDD5"/>
            <w:ind w:firstLine="360"/>
          </w:pPr>
          <w:r>
            <w:rPr>
              <w:rStyle w:val="Char"/>
            </w:rPr>
            <w:t>（</w:t>
          </w:r>
          <w:r>
            <w:rPr>
              <w:rStyle w:val="Char"/>
            </w:rPr>
            <w:t>1.</w:t>
          </w:r>
          <w:r>
            <w:rPr>
              <w:rStyle w:val="Char"/>
            </w:rPr>
            <w:t>学校学院或单位全称，省份</w:t>
          </w:r>
          <w:r>
            <w:rPr>
              <w:rStyle w:val="Char"/>
              <w:rFonts w:hint="eastAsia"/>
            </w:rPr>
            <w:t xml:space="preserve"> </w:t>
          </w:r>
          <w:r>
            <w:rPr>
              <w:rStyle w:val="Char"/>
            </w:rPr>
            <w:t xml:space="preserve"> </w:t>
          </w:r>
          <w:r>
            <w:rPr>
              <w:rStyle w:val="Char"/>
            </w:rPr>
            <w:t>城市</w:t>
          </w:r>
          <w:r>
            <w:rPr>
              <w:rStyle w:val="Char"/>
              <w:rFonts w:hint="eastAsia"/>
            </w:rPr>
            <w:t xml:space="preserve"> </w:t>
          </w:r>
          <w:r>
            <w:rPr>
              <w:rStyle w:val="Char"/>
            </w:rPr>
            <w:t xml:space="preserve"> </w:t>
          </w:r>
          <w:r>
            <w:rPr>
              <w:rStyle w:val="Char"/>
            </w:rPr>
            <w:t>邮编；</w:t>
          </w:r>
          <w:r>
            <w:rPr>
              <w:rStyle w:val="Char"/>
            </w:rPr>
            <w:t xml:space="preserve"> </w:t>
          </w:r>
          <w:r>
            <w:rPr>
              <w:rStyle w:val="Char"/>
              <w:rFonts w:hint="eastAsia"/>
            </w:rPr>
            <w:br/>
            <w:t>2.</w:t>
          </w:r>
          <w:r>
            <w:rPr>
              <w:rStyle w:val="Char"/>
              <w:rFonts w:hint="eastAsia"/>
            </w:rPr>
            <w:t>学校学院或单位全称，省份</w:t>
          </w:r>
          <w:r>
            <w:rPr>
              <w:rStyle w:val="Char"/>
              <w:rFonts w:hint="eastAsia"/>
            </w:rPr>
            <w:t xml:space="preserve">  </w:t>
          </w:r>
          <w:r>
            <w:rPr>
              <w:rStyle w:val="Char"/>
              <w:rFonts w:hint="eastAsia"/>
            </w:rPr>
            <w:t>城市</w:t>
          </w:r>
          <w:r>
            <w:rPr>
              <w:rStyle w:val="Char"/>
              <w:rFonts w:hint="eastAsia"/>
            </w:rPr>
            <w:t xml:space="preserve">  </w:t>
          </w:r>
          <w:r>
            <w:rPr>
              <w:rStyle w:val="Char"/>
              <w:rFonts w:hint="eastAsia"/>
            </w:rPr>
            <w:t>邮编）（小五号宋体，多个单位时用阿拉伯序号表示顺序，用分号隔开）</w:t>
          </w:r>
        </w:p>
      </w:docPartBody>
    </w:docPart>
    <w:docPart>
      <w:docPartPr>
        <w:name w:val="AE77BE79EF1342CE84B8340772FAFC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9AF0E3-B216-4D24-8EE2-737B5660DF3F}"/>
      </w:docPartPr>
      <w:docPartBody>
        <w:p w:rsidR="00C77752" w:rsidRDefault="00000000">
          <w:pPr>
            <w:pStyle w:val="AE77BE79EF1342CE84B8340772FAFCD9"/>
            <w:rPr>
              <w:rFonts w:hint="eastAsia"/>
            </w:rPr>
          </w:pPr>
          <w:r>
            <w:rPr>
              <w:rStyle w:val="a4"/>
            </w:rPr>
            <w:t>单击此处输入文字。</w:t>
          </w:r>
        </w:p>
      </w:docPartBody>
    </w:docPart>
    <w:docPart>
      <w:docPartPr>
        <w:name w:val="0B647455F9C944A8BBA02320693BD4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C1F7E98-7366-449C-B7C3-E3C8ECF1B182}"/>
      </w:docPartPr>
      <w:docPartBody>
        <w:p w:rsidR="00C77752" w:rsidRDefault="00000000">
          <w:pPr>
            <w:pStyle w:val="0B647455F9C944A8BBA02320693BD4DB5"/>
            <w:ind w:firstLine="360"/>
          </w:pPr>
          <w:r>
            <w:t>遵循</w:t>
          </w:r>
          <w:r>
            <w:rPr>
              <w:color w:val="000000" w:themeColor="text1"/>
            </w:rPr>
            <w:t>“</w:t>
          </w:r>
          <w:r>
            <w:rPr>
              <w:color w:val="000000" w:themeColor="text1"/>
            </w:rPr>
            <w:t>目的、方法、结果、结论</w:t>
          </w:r>
          <w:r>
            <w:rPr>
              <w:color w:val="000000" w:themeColor="text1"/>
            </w:rPr>
            <w:t>”</w:t>
          </w:r>
          <w:r>
            <w:rPr>
              <w:color w:val="000000" w:themeColor="text1"/>
            </w:rPr>
            <w:t>四要素原则，简明扼要、条理清晰、突出创新。目的：通常用</w:t>
          </w:r>
          <w:r>
            <w:rPr>
              <w:rFonts w:cs="Times New Roman"/>
              <w:color w:val="000000" w:themeColor="text1"/>
            </w:rPr>
            <w:t>1~2</w:t>
          </w:r>
          <w:r>
            <w:rPr>
              <w:color w:val="000000" w:themeColor="text1"/>
            </w:rPr>
            <w:t>句话指出文章的目的或主要解决的问题</w:t>
          </w:r>
          <w:r>
            <w:rPr>
              <w:rFonts w:hint="eastAsia"/>
              <w:color w:val="000000" w:themeColor="text1"/>
            </w:rPr>
            <w:t>，不要过多叙述研究背景</w:t>
          </w:r>
          <w:r>
            <w:rPr>
              <w:color w:val="000000" w:themeColor="text1"/>
            </w:rPr>
            <w:t>。方法：重点说明作者的主要工作过程及使用的方法，应用性文章如需要，可注明条件、使用的主要设备和仪器等。结果：摘要内容的精华，包括观察、调研、实验的结果和数据，得出的性能和效果等，指出新发现、新观点，说明应用价值和存在缺陷等。结论：基础研究论文应写明本文的创新之处及文章在讨论部分表述的观点，应用性论文应尽可能提及本文结果和结论的应用范围、应用情况或应用前景。</w:t>
          </w:r>
          <w:r>
            <w:rPr>
              <w:rFonts w:hint="eastAsia"/>
              <w:color w:val="000000" w:themeColor="text1"/>
            </w:rPr>
            <w:t>300</w:t>
          </w:r>
          <w:r>
            <w:rPr>
              <w:rFonts w:hint="eastAsia"/>
              <w:color w:val="000000" w:themeColor="text1"/>
            </w:rPr>
            <w:t>字左右。摘要中不宜使用非公知公用的符号和术语</w:t>
          </w:r>
          <w:r>
            <w:rPr>
              <w:rFonts w:hint="eastAsia"/>
            </w:rPr>
            <w:t>；对首次出现的非公知公用的简称、外文缩略语和缩写词应给出全称、中文翻译或解释。（小五号楷体）</w:t>
          </w:r>
        </w:p>
      </w:docPartBody>
    </w:docPart>
    <w:docPart>
      <w:docPartPr>
        <w:name w:val="B74915689D044B15ABC9E55BF4A7B24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6F685E-369A-4193-A41B-B32DB6275D95}"/>
      </w:docPartPr>
      <w:docPartBody>
        <w:p w:rsidR="00C77752" w:rsidRDefault="00000000">
          <w:pPr>
            <w:pStyle w:val="B74915689D044B15ABC9E55BF4A7B24A5"/>
            <w:ind w:left="420" w:right="420" w:firstLine="360"/>
          </w:pPr>
          <w:r>
            <w:rPr>
              <w:rStyle w:val="Char0"/>
            </w:rPr>
            <w:t>关键词</w:t>
          </w:r>
          <w:r>
            <w:rPr>
              <w:rStyle w:val="Char0"/>
            </w:rPr>
            <w:t>1</w:t>
          </w:r>
          <w:r>
            <w:rPr>
              <w:rStyle w:val="Char0"/>
              <w:rFonts w:hint="eastAsia"/>
            </w:rPr>
            <w:t>；关键词</w:t>
          </w:r>
          <w:r>
            <w:rPr>
              <w:rStyle w:val="Char0"/>
            </w:rPr>
            <w:t>2</w:t>
          </w:r>
          <w:r>
            <w:rPr>
              <w:rStyle w:val="Char0"/>
              <w:rFonts w:hint="eastAsia"/>
            </w:rPr>
            <w:t>；……（小五号楷体，有检索意义，尽量使用</w:t>
          </w:r>
          <w:r>
            <w:rPr>
              <w:rStyle w:val="Char0"/>
              <w:rFonts w:hint="eastAsia"/>
              <w:color w:val="000000" w:themeColor="text1"/>
            </w:rPr>
            <w:t>文中高频词汇，</w:t>
          </w:r>
          <w:r>
            <w:rPr>
              <w:rStyle w:val="Char0"/>
              <w:rFonts w:hint="eastAsia"/>
              <w:color w:val="000000" w:themeColor="text1"/>
            </w:rPr>
            <w:t>6</w:t>
          </w:r>
          <w:r>
            <w:rPr>
              <w:rStyle w:val="Char0"/>
              <w:rFonts w:hint="eastAsia"/>
              <w:color w:val="000000" w:themeColor="text1"/>
            </w:rPr>
            <w:t>个以上，</w:t>
          </w:r>
          <w:r>
            <w:rPr>
              <w:rStyle w:val="Char0"/>
              <w:rFonts w:hint="eastAsia"/>
            </w:rPr>
            <w:t>以“；”分隔）</w:t>
          </w:r>
        </w:p>
      </w:docPartBody>
    </w:docPart>
    <w:docPart>
      <w:docPartPr>
        <w:name w:val="383748B20A4242A986B3D135D01241A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04D6F87-6747-4F19-A759-02C3ADC4A1BF}"/>
      </w:docPartPr>
      <w:docPartBody>
        <w:p w:rsidR="00C77752" w:rsidRDefault="00000000">
          <w:pPr>
            <w:pStyle w:val="383748B20A4242A986B3D135D01241A85"/>
            <w:ind w:left="420" w:right="420" w:firstLine="360"/>
          </w:pPr>
          <w:r>
            <w:rPr>
              <w:rStyle w:val="Char0"/>
              <w:rFonts w:hint="eastAsia"/>
            </w:rPr>
            <w:t>作者填写（我刊收录</w:t>
          </w:r>
          <w:r>
            <w:rPr>
              <w:rStyle w:val="Char0"/>
              <w:rFonts w:hint="eastAsia"/>
            </w:rPr>
            <w:t>TP</w:t>
          </w:r>
          <w:r>
            <w:rPr>
              <w:rStyle w:val="Char0"/>
              <w:rFonts w:hint="eastAsia"/>
            </w:rPr>
            <w:t>和</w:t>
          </w:r>
          <w:r>
            <w:rPr>
              <w:rStyle w:val="Char0"/>
              <w:rFonts w:hint="eastAsia"/>
            </w:rPr>
            <w:t>TN</w:t>
          </w:r>
          <w:r>
            <w:rPr>
              <w:rStyle w:val="Char0"/>
              <w:rFonts w:hint="eastAsia"/>
            </w:rPr>
            <w:t>方向论文）参考</w:t>
          </w:r>
          <w:r>
            <w:rPr>
              <w:rStyle w:val="Char0"/>
              <w:rFonts w:hint="eastAsia"/>
            </w:rPr>
            <w:t>http://www.ztflh.com/</w:t>
          </w:r>
        </w:p>
      </w:docPartBody>
    </w:docPart>
    <w:docPart>
      <w:docPartPr>
        <w:name w:val="5C7DC86F70F9442ABE9384AC52C50B4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D9905DB-8216-40F9-A59D-FA2ACCB2A2BC}"/>
      </w:docPartPr>
      <w:docPartBody>
        <w:p w:rsidR="00C77752" w:rsidRDefault="00000000">
          <w:pPr>
            <w:pStyle w:val="5C7DC86F70F9442ABE9384AC52C50B4F5"/>
            <w:ind w:left="420" w:right="420" w:firstLine="360"/>
          </w:pPr>
          <w:r>
            <w:rPr>
              <w:rStyle w:val="Char0"/>
            </w:rPr>
            <w:t>选择一项。</w:t>
          </w:r>
        </w:p>
      </w:docPartBody>
    </w:docPart>
    <w:docPart>
      <w:docPartPr>
        <w:name w:val="36C7F79EA00148439D52F8D8796D126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160B5B-DC2F-45F0-B4CB-3C5B62C4724B}"/>
      </w:docPartPr>
      <w:docPartBody>
        <w:p w:rsidR="00C77752" w:rsidRDefault="00000000">
          <w:pPr>
            <w:pStyle w:val="36C7F79EA00148439D52F8D8796D12691"/>
            <w:ind w:left="420" w:right="420" w:firstLine="360"/>
          </w:pPr>
          <w:r>
            <w:rPr>
              <w:rStyle w:val="Char0"/>
              <w:rFonts w:hint="eastAsia"/>
            </w:rPr>
            <w:t>编辑部填写</w:t>
          </w:r>
        </w:p>
      </w:docPartBody>
    </w:docPart>
    <w:docPart>
      <w:docPartPr>
        <w:name w:val="5A7A2F84FF444C0A8D23DEB120337F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68CBD78-5243-4EBB-BEAC-BC2D12C0226D}"/>
      </w:docPartPr>
      <w:docPartBody>
        <w:p w:rsidR="00C77752" w:rsidRDefault="00000000">
          <w:pPr>
            <w:pStyle w:val="5A7A2F84FF444C0A8D23DEB120337F3D"/>
            <w:rPr>
              <w:rFonts w:hint="eastAsia"/>
            </w:rPr>
          </w:pPr>
          <w:r>
            <w:rPr>
              <w:rStyle w:val="a4"/>
            </w:rPr>
            <w:t>单击此处输入文字。</w:t>
          </w:r>
        </w:p>
      </w:docPartBody>
    </w:docPart>
    <w:docPart>
      <w:docPartPr>
        <w:name w:val="AC0EDA790E6E4E0F980EE16DD0CE868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978D6BC-4122-431D-802F-6F92F7043874}"/>
      </w:docPartPr>
      <w:docPartBody>
        <w:p w:rsidR="00C77752" w:rsidRDefault="00000000">
          <w:pPr>
            <w:pStyle w:val="AC0EDA790E6E4E0F980EE16DD0CE86875"/>
            <w:spacing w:before="312" w:after="312"/>
          </w:pPr>
          <w:r>
            <w:rPr>
              <w:rStyle w:val="a7"/>
              <w:rFonts w:hint="eastAsia"/>
            </w:rPr>
            <w:t>2</w:t>
          </w:r>
          <w:r>
            <w:rPr>
              <w:rFonts w:hint="eastAsia"/>
            </w:rPr>
            <w:t>公式、图、表要求</w:t>
          </w:r>
          <w:r>
            <w:t>（</w:t>
          </w:r>
          <w:r>
            <w:rPr>
              <w:rFonts w:hint="eastAsia"/>
            </w:rPr>
            <w:t>小</w:t>
          </w:r>
          <w:r>
            <w:t>四号黑体）</w:t>
          </w:r>
        </w:p>
      </w:docPartBody>
    </w:docPart>
    <w:docPart>
      <w:docPartPr>
        <w:name w:val="10EEF8116E4D40E1901509F6CD1B33C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19E76F-ED8E-4C06-9BFF-83A93C5E34D3}"/>
      </w:docPartPr>
      <w:docPartBody>
        <w:p w:rsidR="00C77752" w:rsidRDefault="00000000">
          <w:pPr>
            <w:pStyle w:val="10EEF8116E4D40E1901509F6CD1B33C05"/>
            <w:spacing w:before="312" w:after="312"/>
          </w:pPr>
          <w:r>
            <w:rPr>
              <w:rStyle w:val="a7"/>
              <w:rFonts w:hint="eastAsia"/>
            </w:rPr>
            <w:t>3</w:t>
          </w:r>
          <w:r>
            <w:rPr>
              <w:rFonts w:hint="eastAsia"/>
            </w:rPr>
            <w:t>结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语</w:t>
          </w:r>
          <w:r>
            <w:t>（</w:t>
          </w:r>
          <w:r>
            <w:rPr>
              <w:rFonts w:hint="eastAsia"/>
            </w:rPr>
            <w:t>小</w:t>
          </w:r>
          <w:r>
            <w:t>四号黑体）</w:t>
          </w:r>
        </w:p>
      </w:docPartBody>
    </w:docPart>
    <w:docPart>
      <w:docPartPr>
        <w:name w:val="200E85AC97F94DC49F349ED44BE656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F9BCD5-C4FC-4ABE-A333-F24DD761D9F3}"/>
      </w:docPartPr>
      <w:docPartBody>
        <w:p w:rsidR="00C77752" w:rsidRDefault="00000000">
          <w:pPr>
            <w:pStyle w:val="200E85AC97F94DC49F349ED44BE6567D1"/>
            <w:ind w:firstLine="360"/>
          </w:pPr>
          <w:r>
            <w:rPr>
              <w:rFonts w:eastAsia="黑体"/>
              <w:kern w:val="0"/>
            </w:rPr>
            <w:t xml:space="preserve">     </w:t>
          </w:r>
        </w:p>
      </w:docPartBody>
    </w:docPart>
    <w:docPart>
      <w:docPartPr>
        <w:name w:val="7AD424B96B444188ADEA6600A14792D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1D539CF-61D4-4E17-AED2-99790B02221B}"/>
      </w:docPartPr>
      <w:docPartBody>
        <w:p w:rsidR="00C77752" w:rsidRDefault="00000000">
          <w:pPr>
            <w:pStyle w:val="7AD424B96B444188ADEA6600A14792DA1"/>
            <w:ind w:firstLine="360"/>
          </w:pPr>
          <w:r>
            <w:rPr>
              <w:kern w:val="0"/>
            </w:rPr>
            <w:t xml:space="preserve">     </w:t>
          </w:r>
        </w:p>
      </w:docPartBody>
    </w:docPart>
    <w:docPart>
      <w:docPartPr>
        <w:name w:val="471208EB32904F8A9CCFBF4B71DDBA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18C888-3E63-477A-9D56-8AF28EA905B2}"/>
      </w:docPartPr>
      <w:docPartBody>
        <w:p w:rsidR="00C77752" w:rsidRDefault="00000000">
          <w:pPr>
            <w:pStyle w:val="471208EB32904F8A9CCFBF4B71DDBABD"/>
            <w:rPr>
              <w:rFonts w:hint="eastAsia"/>
            </w:rPr>
          </w:pPr>
          <w:r>
            <w:rPr>
              <w:rStyle w:val="a7"/>
              <w:rFonts w:hint="eastAsia"/>
            </w:rPr>
            <w:t>2</w:t>
          </w:r>
          <w:r>
            <w:rPr>
              <w:rFonts w:hint="eastAsia"/>
            </w:rPr>
            <w:t>公式、图、表要求</w:t>
          </w:r>
          <w:r>
            <w:t>（</w:t>
          </w:r>
          <w:r>
            <w:rPr>
              <w:rFonts w:hint="eastAsia"/>
            </w:rPr>
            <w:t>小</w:t>
          </w:r>
          <w:r>
            <w:t>四号黑体）</w:t>
          </w:r>
        </w:p>
      </w:docPartBody>
    </w:docPart>
    <w:docPart>
      <w:docPartPr>
        <w:name w:val="5F7742DB30714E149D3C6467BD71075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F234F1-2DBA-4242-8BC9-108835F59604}"/>
      </w:docPartPr>
      <w:docPartBody>
        <w:p w:rsidR="00C77752" w:rsidRDefault="00000000">
          <w:pPr>
            <w:pStyle w:val="5F7742DB30714E149D3C6467BD71075F"/>
            <w:rPr>
              <w:rFonts w:hint="eastAsia"/>
            </w:rPr>
          </w:pPr>
          <w:r>
            <w:rPr>
              <w:rFonts w:hint="eastAsia"/>
            </w:rPr>
            <w:t>1.1</w:t>
          </w:r>
          <w:r>
            <w:t>二级标题（五号黑体）</w:t>
          </w:r>
        </w:p>
      </w:docPartBody>
    </w:docPart>
    <w:docPart>
      <w:docPartPr>
        <w:name w:val="0D9FE8A4625E4E63B477D5CF014B6FF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28AD27-76F7-4F98-92D7-78B028548F7E}"/>
      </w:docPartPr>
      <w:docPartBody>
        <w:p w:rsidR="00C77752" w:rsidRDefault="00000000">
          <w:pPr>
            <w:pStyle w:val="0D9FE8A4625E4E63B477D5CF014B6FFA"/>
            <w:rPr>
              <w:rFonts w:hint="eastAsia"/>
            </w:rPr>
          </w:pPr>
          <w:r>
            <w:rPr>
              <w:rFonts w:hint="eastAsia"/>
            </w:rPr>
            <w:t xml:space="preserve">1.1.1 </w:t>
          </w:r>
          <w:r>
            <w:t>三级标题</w:t>
          </w:r>
          <w:r>
            <w:rPr>
              <w:rFonts w:hint="eastAsia"/>
            </w:rPr>
            <w:t>（五号楷体）</w:t>
          </w:r>
        </w:p>
      </w:docPartBody>
    </w:docPart>
    <w:docPart>
      <w:docPartPr>
        <w:name w:val="86913211498A41C4B178F6983B0FEA2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5127EA0-5614-40B1-96A7-71EA3499F984}"/>
      </w:docPartPr>
      <w:docPartBody>
        <w:p w:rsidR="00C77752" w:rsidRDefault="00000000">
          <w:pPr>
            <w:pStyle w:val="86913211498A41C4B178F6983B0FEA2A"/>
            <w:rPr>
              <w:rFonts w:hint="eastAsia"/>
            </w:rPr>
          </w:pPr>
          <w:r>
            <w:rPr>
              <w:rFonts w:hint="eastAsia"/>
            </w:rPr>
            <w:t xml:space="preserve">1.1.1 </w:t>
          </w:r>
          <w:r>
            <w:t>三级标题</w:t>
          </w:r>
          <w:r>
            <w:rPr>
              <w:rFonts w:hint="eastAsia"/>
            </w:rPr>
            <w:t>（五号楷体）</w:t>
          </w:r>
        </w:p>
      </w:docPartBody>
    </w:docPart>
    <w:docPart>
      <w:docPartPr>
        <w:name w:val="62D162E1D5FB4C2496013DACB280DEB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561B48-69EF-45CF-B801-4D2BF8FC0E2F}"/>
      </w:docPartPr>
      <w:docPartBody>
        <w:p w:rsidR="00C77752" w:rsidRDefault="00000000">
          <w:pPr>
            <w:pStyle w:val="62D162E1D5FB4C2496013DACB280DEB6"/>
            <w:rPr>
              <w:rFonts w:hint="eastAsia"/>
            </w:rPr>
          </w:pPr>
          <w:r>
            <w:rPr>
              <w:rFonts w:hint="eastAsia"/>
            </w:rPr>
            <w:t>1.1</w:t>
          </w:r>
          <w:r>
            <w:t>二级标题（五号黑体）</w:t>
          </w:r>
        </w:p>
      </w:docPartBody>
    </w:docPart>
    <w:docPart>
      <w:docPartPr>
        <w:name w:val="C814CFBA2130472EBB4051B8C69744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004B83-A438-4689-981B-CB2C92F826A7}"/>
      </w:docPartPr>
      <w:docPartBody>
        <w:p w:rsidR="00C77752" w:rsidRDefault="00000000">
          <w:pPr>
            <w:pStyle w:val="C814CFBA2130472EBB4051B8C6974449"/>
            <w:rPr>
              <w:rFonts w:hint="eastAsia"/>
            </w:rPr>
          </w:pPr>
          <w:r>
            <w:rPr>
              <w:rFonts w:hint="eastAsia"/>
            </w:rPr>
            <w:t>1.1</w:t>
          </w:r>
          <w:r>
            <w:t>二级标题（五号黑体）</w:t>
          </w:r>
        </w:p>
      </w:docPartBody>
    </w:docPart>
    <w:docPart>
      <w:docPartPr>
        <w:name w:val="1AA276E0FD3646439541EA84FCC4085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6058102-33B8-4FCA-914A-027ACEA70CED}"/>
      </w:docPartPr>
      <w:docPartBody>
        <w:p w:rsidR="00C77752" w:rsidRDefault="00000000">
          <w:pPr>
            <w:pStyle w:val="1AA276E0FD3646439541EA84FCC40851"/>
            <w:rPr>
              <w:rFonts w:hint="eastAsia"/>
            </w:rPr>
          </w:pPr>
          <w:r>
            <w:rPr>
              <w:rStyle w:val="a4"/>
            </w:rPr>
            <w:t>单击此处输入文字。</w:t>
          </w:r>
        </w:p>
      </w:docPartBody>
    </w:docPart>
    <w:docPart>
      <w:docPartPr>
        <w:name w:val="EE37976B7A7641D6A1D33A2ADE46EDA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6EE397-63F4-4233-B9AF-01C4DC98F4F7}"/>
      </w:docPartPr>
      <w:docPartBody>
        <w:p w:rsidR="00C77752" w:rsidRDefault="00000000">
          <w:pPr>
            <w:pStyle w:val="EE37976B7A7641D6A1D33A2ADE46EDAC"/>
            <w:rPr>
              <w:rFonts w:hint="eastAsia"/>
            </w:rPr>
          </w:pPr>
          <w:r>
            <w:rPr>
              <w:rStyle w:val="Char2"/>
            </w:rPr>
            <w:t>请输入表题（小五黑体）</w:t>
          </w:r>
        </w:p>
      </w:docPartBody>
    </w:docPart>
    <w:docPart>
      <w:docPartPr>
        <w:name w:val="C1409D5858DB4E2A946AE8124769C2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C68B9F-C899-4B14-9742-D13D17901E1A}"/>
      </w:docPartPr>
      <w:docPartBody>
        <w:p w:rsidR="00C77752" w:rsidRDefault="00000000">
          <w:pPr>
            <w:pStyle w:val="C1409D5858DB4E2A946AE8124769C28A"/>
            <w:rPr>
              <w:rFonts w:hint="eastAsia"/>
            </w:rPr>
          </w:pPr>
          <w:r>
            <w:rPr>
              <w:rStyle w:val="Char2"/>
            </w:rPr>
            <w:t>请输入表题（小五黑体）</w:t>
          </w:r>
        </w:p>
      </w:docPartBody>
    </w:docPart>
    <w:docPart>
      <w:docPartPr>
        <w:name w:val="B7F860BC3A6D470D869B9253E52AEC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4EE962-E9A0-4215-B405-D01B7C20D2C7}"/>
      </w:docPartPr>
      <w:docPartBody>
        <w:p w:rsidR="00C77752" w:rsidRDefault="00000000">
          <w:pPr>
            <w:pStyle w:val="B7F860BC3A6D470D869B9253E52AEC8A"/>
            <w:rPr>
              <w:rFonts w:hint="eastAsia"/>
            </w:rPr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  <w:docPart>
      <w:docPartPr>
        <w:name w:val="B4A65DB2A2A24A6E82369C24689A20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D84BF1-61E1-46BD-8CD4-A680C765AD1B}"/>
      </w:docPartPr>
      <w:docPartBody>
        <w:p w:rsidR="00C77752" w:rsidRDefault="00000000">
          <w:pPr>
            <w:pStyle w:val="B4A65DB2A2A24A6E82369C24689A2099"/>
            <w:rPr>
              <w:rFonts w:hint="eastAsia"/>
            </w:rPr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  <w:docPart>
      <w:docPartPr>
        <w:name w:val="2246A78C44B5488EAF04E189D6667B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9ED5720-1BB9-4481-9667-8DF5387001F2}"/>
      </w:docPartPr>
      <w:docPartBody>
        <w:p w:rsidR="00C77752" w:rsidRDefault="00000000">
          <w:pPr>
            <w:pStyle w:val="2246A78C44B5488EAF04E189D6667B71"/>
            <w:rPr>
              <w:rFonts w:hint="eastAsia"/>
            </w:rPr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  <w:docPart>
      <w:docPartPr>
        <w:name w:val="6D6B2DD24FDE4EAD90195438E0B30D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7AFD16C-2A7E-41AA-A01F-EE7F88E2274B}"/>
      </w:docPartPr>
      <w:docPartBody>
        <w:p w:rsidR="00C77752" w:rsidRDefault="00000000">
          <w:pPr>
            <w:pStyle w:val="6D6B2DD24FDE4EAD90195438E0B30D0D"/>
            <w:rPr>
              <w:rFonts w:hint="eastAsia"/>
            </w:rPr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  <w:docPart>
      <w:docPartPr>
        <w:name w:val="039F6EC97A8642EB8164B954B1A539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E098785-88A8-4886-81D4-97C85F4641A0}"/>
      </w:docPartPr>
      <w:docPartBody>
        <w:p w:rsidR="00C77752" w:rsidRDefault="00000000">
          <w:pPr>
            <w:pStyle w:val="039F6EC97A8642EB8164B954B1A539BC"/>
            <w:rPr>
              <w:rFonts w:hint="eastAsia"/>
            </w:rPr>
          </w:pPr>
          <w:r>
            <w:rPr>
              <w:rFonts w:hint="eastAsia"/>
            </w:rPr>
            <w:t>1.1</w:t>
          </w:r>
          <w:r>
            <w:t>二级标题（五号黑体）</w:t>
          </w:r>
        </w:p>
      </w:docPartBody>
    </w:docPart>
    <w:docPart>
      <w:docPartPr>
        <w:name w:val="A7590DFBBFEF4128AF0518E2CFC518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26E701F-5EA5-40AB-88BF-321930721844}"/>
      </w:docPartPr>
      <w:docPartBody>
        <w:p w:rsidR="00C77752" w:rsidRDefault="00000000">
          <w:pPr>
            <w:pStyle w:val="A7590DFBBFEF4128AF0518E2CFC518DF"/>
            <w:rPr>
              <w:rFonts w:hint="eastAsia"/>
            </w:rPr>
          </w:pPr>
          <w:r>
            <w:rPr>
              <w:rStyle w:val="Char2"/>
            </w:rPr>
            <w:t>请输入表题（小五黑体）</w:t>
          </w:r>
        </w:p>
      </w:docPartBody>
    </w:docPart>
    <w:docPart>
      <w:docPartPr>
        <w:name w:val="8CC022B3BF494B3682A5EA42400FD52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D950A21-737F-45C8-848A-4FCE422995EB}"/>
      </w:docPartPr>
      <w:docPartBody>
        <w:p w:rsidR="00C77752" w:rsidRDefault="00000000">
          <w:pPr>
            <w:pStyle w:val="8CC022B3BF494B3682A5EA42400FD52B"/>
            <w:rPr>
              <w:rFonts w:hint="eastAsia"/>
            </w:rPr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  <w:docPart>
      <w:docPartPr>
        <w:name w:val="093C68CCBF9D4F4F8E81677198932E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8A05B15-72DC-4B50-9C67-356A90D5033E}"/>
      </w:docPartPr>
      <w:docPartBody>
        <w:p w:rsidR="00C77752" w:rsidRDefault="00000000">
          <w:pPr>
            <w:pStyle w:val="093C68CCBF9D4F4F8E81677198932E1F"/>
            <w:rPr>
              <w:rFonts w:hint="eastAsia"/>
            </w:rPr>
          </w:pPr>
          <w:r>
            <w:rPr>
              <w:rFonts w:hint="eastAsia"/>
            </w:rPr>
            <w:t>1.1</w:t>
          </w:r>
          <w:r>
            <w:t>二级标题（五号黑体）</w:t>
          </w:r>
        </w:p>
      </w:docPartBody>
    </w:docPart>
    <w:docPart>
      <w:docPartPr>
        <w:name w:val="B5E98664CBF9497497CC8A45661D872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E54F69-98E5-4058-BC24-3EA06C2FE307}"/>
      </w:docPartPr>
      <w:docPartBody>
        <w:p w:rsidR="00000000" w:rsidRDefault="00E42824" w:rsidP="00E42824">
          <w:pPr>
            <w:pStyle w:val="B5E98664CBF9497497CC8A45661D872E"/>
          </w:pPr>
          <w:r>
            <w:rPr>
              <w:rStyle w:val="Char1"/>
            </w:rPr>
            <w:t>输入图题</w:t>
          </w:r>
          <w:r>
            <w:rPr>
              <w:rStyle w:val="Char1"/>
              <w:rFonts w:hint="eastAsia"/>
            </w:rPr>
            <w:t>（小五黑体，段前</w:t>
          </w:r>
          <w:r>
            <w:rPr>
              <w:rStyle w:val="Char1"/>
              <w:rFonts w:hint="eastAsia"/>
            </w:rPr>
            <w:t>0.5</w:t>
          </w:r>
          <w:r>
            <w:rPr>
              <w:rStyle w:val="Char1"/>
              <w:rFonts w:hint="eastAsia"/>
            </w:rPr>
            <w:t>行，段后</w:t>
          </w:r>
          <w:r>
            <w:rPr>
              <w:rStyle w:val="Char1"/>
              <w:rFonts w:hint="eastAsia"/>
            </w:rPr>
            <w:t>1</w:t>
          </w:r>
          <w:r>
            <w:rPr>
              <w:rStyle w:val="Char1"/>
              <w:rFonts w:hint="eastAsia"/>
            </w:rPr>
            <w:t>行）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78"/>
    <w:rsid w:val="000E5FB9"/>
    <w:rsid w:val="00155014"/>
    <w:rsid w:val="003D02D1"/>
    <w:rsid w:val="003F7C16"/>
    <w:rsid w:val="005306A8"/>
    <w:rsid w:val="005E5FF0"/>
    <w:rsid w:val="00722BAA"/>
    <w:rsid w:val="00981934"/>
    <w:rsid w:val="00AA1FE2"/>
    <w:rsid w:val="00AF1EF5"/>
    <w:rsid w:val="00BA29F4"/>
    <w:rsid w:val="00BB27E7"/>
    <w:rsid w:val="00BB6778"/>
    <w:rsid w:val="00C268BB"/>
    <w:rsid w:val="00C77752"/>
    <w:rsid w:val="00D32B9C"/>
    <w:rsid w:val="00E42824"/>
    <w:rsid w:val="00EC5404"/>
    <w:rsid w:val="00ED2526"/>
    <w:rsid w:val="00EF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verflowPunct w:val="0"/>
      <w:adjustRightInd w:val="0"/>
      <w:snapToGrid w:val="0"/>
      <w:spacing w:before="120" w:after="120" w:line="360" w:lineRule="auto"/>
      <w:jc w:val="left"/>
      <w:outlineLvl w:val="0"/>
    </w:pPr>
    <w:rPr>
      <w:rFonts w:ascii="Times New Roman" w:eastAsia="黑体" w:hAnsi="Times New Roman" w:cs="Times New Roman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Cs/>
      <w:kern w:val="44"/>
      <w:sz w:val="28"/>
      <w:szCs w:val="44"/>
    </w:rPr>
  </w:style>
  <w:style w:type="paragraph" w:customStyle="1" w:styleId="a3">
    <w:name w:val="作者单位"/>
    <w:basedOn w:val="a"/>
    <w:next w:val="a"/>
    <w:link w:val="Char"/>
    <w:qFormat/>
    <w:pPr>
      <w:overflowPunct w:val="0"/>
      <w:adjustRightInd w:val="0"/>
      <w:snapToGrid w:val="0"/>
      <w:spacing w:beforeLines="50" w:before="50" w:afterLines="50" w:after="50" w:line="360" w:lineRule="auto"/>
      <w:jc w:val="center"/>
    </w:pPr>
    <w:rPr>
      <w:rFonts w:ascii="Times New Roman" w:eastAsia="宋体" w:hAnsi="Times New Roman"/>
      <w:sz w:val="18"/>
      <w:szCs w:val="28"/>
    </w:rPr>
  </w:style>
  <w:style w:type="character" w:customStyle="1" w:styleId="Char">
    <w:name w:val="作者单位 Char"/>
    <w:basedOn w:val="a0"/>
    <w:link w:val="a3"/>
    <w:qFormat/>
    <w:rPr>
      <w:rFonts w:ascii="Times New Roman" w:eastAsia="宋体" w:hAnsi="Times New Roman"/>
      <w:sz w:val="18"/>
      <w:szCs w:val="28"/>
    </w:rPr>
  </w:style>
  <w:style w:type="character" w:styleId="a4">
    <w:name w:val="Placeholder Text"/>
    <w:basedOn w:val="a0"/>
    <w:uiPriority w:val="99"/>
    <w:semiHidden/>
    <w:qFormat/>
    <w:rPr>
      <w:color w:val="808080"/>
    </w:rPr>
  </w:style>
  <w:style w:type="paragraph" w:customStyle="1" w:styleId="AE77BE79EF1342CE84B8340772FAFCD9">
    <w:name w:val="AE77BE79EF1342CE84B8340772FAFCD9"/>
    <w:pPr>
      <w:widowControl w:val="0"/>
      <w:jc w:val="both"/>
    </w:pPr>
    <w:rPr>
      <w:kern w:val="2"/>
      <w:sz w:val="21"/>
      <w:szCs w:val="22"/>
    </w:rPr>
  </w:style>
  <w:style w:type="paragraph" w:customStyle="1" w:styleId="a5">
    <w:name w:val="摘要关键词正文"/>
    <w:basedOn w:val="a"/>
    <w:next w:val="a"/>
    <w:link w:val="Char0"/>
    <w:qFormat/>
    <w:pPr>
      <w:overflowPunct w:val="0"/>
      <w:adjustRightInd w:val="0"/>
      <w:snapToGrid w:val="0"/>
      <w:spacing w:line="360" w:lineRule="auto"/>
      <w:ind w:firstLineChars="200" w:firstLine="200"/>
    </w:pPr>
    <w:rPr>
      <w:rFonts w:ascii="Times New Roman" w:eastAsia="楷体" w:hAnsi="Times New Roman"/>
      <w:sz w:val="18"/>
      <w:szCs w:val="21"/>
    </w:rPr>
  </w:style>
  <w:style w:type="character" w:customStyle="1" w:styleId="Char0">
    <w:name w:val="摘要关键词正文 Char"/>
    <w:basedOn w:val="a0"/>
    <w:link w:val="a5"/>
    <w:qFormat/>
    <w:rPr>
      <w:rFonts w:ascii="Times New Roman" w:eastAsia="楷体" w:hAnsi="Times New Roman"/>
      <w:sz w:val="18"/>
      <w:szCs w:val="21"/>
    </w:rPr>
  </w:style>
  <w:style w:type="paragraph" w:customStyle="1" w:styleId="5A7A2F84FF444C0A8D23DEB120337F3D">
    <w:name w:val="5A7A2F84FF444C0A8D23DEB120337F3D"/>
    <w:pPr>
      <w:widowControl w:val="0"/>
      <w:jc w:val="both"/>
    </w:pPr>
    <w:rPr>
      <w:kern w:val="2"/>
      <w:sz w:val="21"/>
      <w:szCs w:val="22"/>
    </w:rPr>
  </w:style>
  <w:style w:type="paragraph" w:customStyle="1" w:styleId="a6">
    <w:name w:val="一级标题"/>
    <w:basedOn w:val="a"/>
    <w:next w:val="a"/>
    <w:link w:val="a7"/>
    <w:qFormat/>
    <w:pPr>
      <w:overflowPunct w:val="0"/>
      <w:adjustRightInd w:val="0"/>
      <w:spacing w:beforeLines="100" w:before="100" w:afterLines="100" w:after="100"/>
      <w:jc w:val="left"/>
      <w:outlineLvl w:val="0"/>
    </w:pPr>
    <w:rPr>
      <w:rFonts w:ascii="Times New Roman" w:eastAsia="黑体" w:hAnsi="Times New Roman"/>
      <w:sz w:val="24"/>
      <w:szCs w:val="21"/>
      <w:lang w:val="en-GB"/>
    </w:rPr>
  </w:style>
  <w:style w:type="character" w:customStyle="1" w:styleId="a7">
    <w:name w:val="一级标题 字符"/>
    <w:basedOn w:val="a0"/>
    <w:link w:val="a6"/>
    <w:qFormat/>
    <w:rPr>
      <w:rFonts w:ascii="Times New Roman" w:eastAsia="黑体" w:hAnsi="Times New Roman"/>
      <w:sz w:val="24"/>
      <w:szCs w:val="21"/>
      <w:lang w:val="en-GB"/>
    </w:rPr>
  </w:style>
  <w:style w:type="paragraph" w:customStyle="1" w:styleId="a8">
    <w:name w:val="中文图题"/>
    <w:basedOn w:val="a"/>
    <w:next w:val="a"/>
    <w:link w:val="Char1"/>
    <w:qFormat/>
    <w:rsid w:val="00E42824"/>
    <w:pPr>
      <w:overflowPunct w:val="0"/>
      <w:adjustRightInd w:val="0"/>
      <w:snapToGrid w:val="0"/>
      <w:spacing w:beforeLines="50" w:before="50" w:afterLines="100" w:after="100"/>
      <w:jc w:val="center"/>
    </w:pPr>
    <w:rPr>
      <w:rFonts w:ascii="Times New Roman" w:eastAsia="黑体" w:hAnsi="Times New Roman"/>
      <w:sz w:val="18"/>
      <w:szCs w:val="21"/>
    </w:rPr>
  </w:style>
  <w:style w:type="character" w:customStyle="1" w:styleId="Char1">
    <w:name w:val="中文图题 Char"/>
    <w:basedOn w:val="a0"/>
    <w:link w:val="a8"/>
    <w:qFormat/>
    <w:rsid w:val="00E42824"/>
    <w:rPr>
      <w:rFonts w:ascii="Times New Roman" w:eastAsia="黑体" w:hAnsi="Times New Roman"/>
      <w:kern w:val="2"/>
      <w:sz w:val="18"/>
      <w:szCs w:val="21"/>
    </w:rPr>
  </w:style>
  <w:style w:type="paragraph" w:customStyle="1" w:styleId="a9">
    <w:name w:val="中文表题"/>
    <w:basedOn w:val="a"/>
    <w:link w:val="Char2"/>
    <w:qFormat/>
    <w:pPr>
      <w:overflowPunct w:val="0"/>
      <w:adjustRightInd w:val="0"/>
      <w:snapToGrid w:val="0"/>
      <w:spacing w:beforeLines="100" w:before="100" w:afterLines="50" w:after="50"/>
      <w:jc w:val="center"/>
    </w:pPr>
    <w:rPr>
      <w:rFonts w:ascii="Times New Roman" w:eastAsia="黑体" w:hAnsi="Times New Roman" w:cs="Times New Roman"/>
      <w:color w:val="000000"/>
      <w:sz w:val="18"/>
      <w:szCs w:val="18"/>
      <w:lang w:val="en-GB"/>
    </w:rPr>
  </w:style>
  <w:style w:type="character" w:customStyle="1" w:styleId="Char2">
    <w:name w:val="中文表题 Char"/>
    <w:basedOn w:val="a0"/>
    <w:link w:val="a9"/>
    <w:qFormat/>
    <w:rPr>
      <w:rFonts w:ascii="Times New Roman" w:eastAsia="黑体" w:hAnsi="Times New Roman" w:cs="Times New Roman"/>
      <w:color w:val="000000"/>
      <w:sz w:val="18"/>
      <w:szCs w:val="18"/>
      <w:lang w:val="en-GB"/>
    </w:rPr>
  </w:style>
  <w:style w:type="paragraph" w:customStyle="1" w:styleId="B51C999DD29C4DD48F4D061A7E6FE006">
    <w:name w:val="B51C999DD29C4DD48F4D061A7E6FE006"/>
    <w:pPr>
      <w:widowControl w:val="0"/>
      <w:jc w:val="both"/>
    </w:pPr>
    <w:rPr>
      <w:kern w:val="2"/>
      <w:sz w:val="21"/>
      <w:szCs w:val="22"/>
    </w:rPr>
  </w:style>
  <w:style w:type="paragraph" w:customStyle="1" w:styleId="C7ED76DBC7FA4BEE84E4E5D47BAF86B05">
    <w:name w:val="C7ED76DBC7FA4BEE84E4E5D47BAF86B05"/>
    <w:pPr>
      <w:widowControl w:val="0"/>
      <w:overflowPunct w:val="0"/>
      <w:adjustRightInd w:val="0"/>
      <w:snapToGrid w:val="0"/>
      <w:spacing w:beforeLines="150" w:before="150" w:afterLines="150" w:after="150" w:line="360" w:lineRule="auto"/>
      <w:jc w:val="center"/>
    </w:pPr>
    <w:rPr>
      <w:rFonts w:ascii="Times New Roman" w:eastAsia="宋体" w:hAnsi="Times New Roman"/>
      <w:color w:val="2F5496" w:themeColor="accent1" w:themeShade="BF"/>
      <w:kern w:val="2"/>
      <w:sz w:val="52"/>
      <w:szCs w:val="21"/>
    </w:rPr>
  </w:style>
  <w:style w:type="paragraph" w:customStyle="1" w:styleId="CAE4BAA416F7468798021C5AFF2D2D4D5">
    <w:name w:val="CAE4BAA416F7468798021C5AFF2D2D4D5"/>
    <w:qFormat/>
    <w:pPr>
      <w:widowControl w:val="0"/>
      <w:overflowPunct w:val="0"/>
      <w:adjustRightInd w:val="0"/>
      <w:snapToGrid w:val="0"/>
      <w:spacing w:beforeLines="50" w:before="156" w:afterLines="50" w:after="156" w:line="360" w:lineRule="auto"/>
      <w:jc w:val="center"/>
    </w:pPr>
    <w:rPr>
      <w:rFonts w:ascii="Times New Roman" w:eastAsia="楷体" w:hAnsi="Times New Roman"/>
      <w:kern w:val="2"/>
      <w:sz w:val="24"/>
      <w:szCs w:val="28"/>
    </w:rPr>
  </w:style>
  <w:style w:type="paragraph" w:customStyle="1" w:styleId="61955A917AED419E87CBEB3603E21DDD5">
    <w:name w:val="61955A917AED419E87CBEB3603E21DDD5"/>
    <w:qFormat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18"/>
      <w:szCs w:val="21"/>
    </w:rPr>
  </w:style>
  <w:style w:type="paragraph" w:customStyle="1" w:styleId="0B647455F9C944A8BBA02320693BD4DB5">
    <w:name w:val="0B647455F9C944A8BBA02320693BD4DB5"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楷体" w:hAnsi="Times New Roman"/>
      <w:kern w:val="2"/>
      <w:sz w:val="18"/>
      <w:szCs w:val="21"/>
    </w:rPr>
  </w:style>
  <w:style w:type="paragraph" w:customStyle="1" w:styleId="B74915689D044B15ABC9E55BF4A7B24A5">
    <w:name w:val="B74915689D044B15ABC9E55BF4A7B24A5"/>
    <w:pPr>
      <w:widowControl w:val="0"/>
      <w:overflowPunct w:val="0"/>
      <w:adjustRightInd w:val="0"/>
      <w:ind w:leftChars="200" w:left="200" w:rightChars="200" w:right="200" w:firstLineChars="200" w:firstLine="200"/>
      <w:jc w:val="both"/>
    </w:pPr>
    <w:rPr>
      <w:rFonts w:ascii="Times New Roman" w:eastAsia="黑体" w:hAnsi="Times New Roman"/>
      <w:color w:val="000000"/>
      <w:sz w:val="18"/>
      <w:szCs w:val="21"/>
    </w:rPr>
  </w:style>
  <w:style w:type="paragraph" w:customStyle="1" w:styleId="383748B20A4242A986B3D135D01241A85">
    <w:name w:val="383748B20A4242A986B3D135D01241A85"/>
    <w:pPr>
      <w:widowControl w:val="0"/>
      <w:overflowPunct w:val="0"/>
      <w:adjustRightInd w:val="0"/>
      <w:ind w:leftChars="200" w:left="200" w:rightChars="200" w:right="200" w:firstLineChars="200" w:firstLine="200"/>
      <w:jc w:val="both"/>
    </w:pPr>
    <w:rPr>
      <w:rFonts w:ascii="Times New Roman" w:eastAsia="黑体" w:hAnsi="Times New Roman"/>
      <w:color w:val="000000"/>
      <w:sz w:val="18"/>
      <w:szCs w:val="21"/>
    </w:rPr>
  </w:style>
  <w:style w:type="paragraph" w:customStyle="1" w:styleId="5C7DC86F70F9442ABE9384AC52C50B4F5">
    <w:name w:val="5C7DC86F70F9442ABE9384AC52C50B4F5"/>
    <w:pPr>
      <w:widowControl w:val="0"/>
      <w:overflowPunct w:val="0"/>
      <w:adjustRightInd w:val="0"/>
      <w:ind w:leftChars="200" w:left="200" w:rightChars="200" w:right="200" w:firstLineChars="200" w:firstLine="200"/>
      <w:jc w:val="both"/>
    </w:pPr>
    <w:rPr>
      <w:rFonts w:ascii="Times New Roman" w:eastAsia="黑体" w:hAnsi="Times New Roman"/>
      <w:color w:val="000000"/>
      <w:sz w:val="18"/>
      <w:szCs w:val="21"/>
    </w:rPr>
  </w:style>
  <w:style w:type="paragraph" w:customStyle="1" w:styleId="AC0EDA790E6E4E0F980EE16DD0CE86875">
    <w:name w:val="AC0EDA790E6E4E0F980EE16DD0CE86875"/>
    <w:qFormat/>
    <w:pPr>
      <w:widowControl w:val="0"/>
      <w:overflowPunct w:val="0"/>
      <w:adjustRightInd w:val="0"/>
      <w:spacing w:beforeLines="100" w:before="100" w:afterLines="100" w:after="100"/>
      <w:outlineLvl w:val="0"/>
    </w:pPr>
    <w:rPr>
      <w:rFonts w:ascii="Times New Roman" w:eastAsia="黑体" w:hAnsi="Times New Roman"/>
      <w:kern w:val="2"/>
      <w:sz w:val="24"/>
      <w:szCs w:val="21"/>
      <w:lang w:val="en-GB"/>
    </w:rPr>
  </w:style>
  <w:style w:type="paragraph" w:customStyle="1" w:styleId="10EEF8116E4D40E1901509F6CD1B33C05">
    <w:name w:val="10EEF8116E4D40E1901509F6CD1B33C05"/>
    <w:qFormat/>
    <w:pPr>
      <w:widowControl w:val="0"/>
      <w:overflowPunct w:val="0"/>
      <w:adjustRightInd w:val="0"/>
      <w:spacing w:beforeLines="100" w:before="100" w:afterLines="100" w:after="100"/>
      <w:outlineLvl w:val="0"/>
    </w:pPr>
    <w:rPr>
      <w:rFonts w:ascii="Times New Roman" w:eastAsia="黑体" w:hAnsi="Times New Roman"/>
      <w:kern w:val="2"/>
      <w:sz w:val="24"/>
      <w:szCs w:val="21"/>
      <w:lang w:val="en-GB"/>
    </w:rPr>
  </w:style>
  <w:style w:type="paragraph" w:customStyle="1" w:styleId="471208EB32904F8A9CCFBF4B71DDBABD">
    <w:name w:val="471208EB32904F8A9CCFBF4B71DDBABD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5F7742DB30714E149D3C6467BD71075F">
    <w:name w:val="5F7742DB30714E149D3C6467BD71075F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0D9FE8A4625E4E63B477D5CF014B6FFA">
    <w:name w:val="0D9FE8A4625E4E63B477D5CF014B6FFA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86913211498A41C4B178F6983B0FEA2A">
    <w:name w:val="86913211498A41C4B178F6983B0FEA2A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62D162E1D5FB4C2496013DACB280DEB6">
    <w:name w:val="62D162E1D5FB4C2496013DACB280DEB6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C814CFBA2130472EBB4051B8C6974449">
    <w:name w:val="C814CFBA2130472EBB4051B8C6974449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1AA276E0FD3646439541EA84FCC40851">
    <w:name w:val="1AA276E0FD3646439541EA84FCC40851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EE37976B7A7641D6A1D33A2ADE46EDAC">
    <w:name w:val="EE37976B7A7641D6A1D33A2ADE46EDAC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C1409D5858DB4E2A946AE8124769C28A">
    <w:name w:val="C1409D5858DB4E2A946AE8124769C28A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B7F860BC3A6D470D869B9253E52AEC8A">
    <w:name w:val="B7F860BC3A6D470D869B9253E52AEC8A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B4A65DB2A2A24A6E82369C24689A2099">
    <w:name w:val="B4A65DB2A2A24A6E82369C24689A2099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2246A78C44B5488EAF04E189D6667B71">
    <w:name w:val="2246A78C44B5488EAF04E189D6667B71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F0BAEE60F2A141B4B0D70CC4FED3CAE4">
    <w:name w:val="F0BAEE60F2A141B4B0D70CC4FED3CAE4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A0359FE40BF94B35B94A4C211BA63F7C">
    <w:name w:val="A0359FE40BF94B35B94A4C211BA63F7C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6D6B2DD24FDE4EAD90195438E0B30D0D">
    <w:name w:val="6D6B2DD24FDE4EAD90195438E0B30D0D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039F6EC97A8642EB8164B954B1A539BC">
    <w:name w:val="039F6EC97A8642EB8164B954B1A539BC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36C7F79EA00148439D52F8D8796D12691">
    <w:name w:val="36C7F79EA00148439D52F8D8796D12691"/>
    <w:pPr>
      <w:widowControl w:val="0"/>
      <w:overflowPunct w:val="0"/>
      <w:adjustRightInd w:val="0"/>
      <w:ind w:leftChars="200" w:left="200" w:rightChars="200" w:right="200" w:firstLineChars="200" w:firstLine="200"/>
      <w:jc w:val="both"/>
    </w:pPr>
    <w:rPr>
      <w:rFonts w:ascii="Times New Roman" w:eastAsia="黑体" w:hAnsi="Times New Roman"/>
      <w:color w:val="000000"/>
      <w:sz w:val="18"/>
      <w:szCs w:val="21"/>
    </w:rPr>
  </w:style>
  <w:style w:type="paragraph" w:customStyle="1" w:styleId="200E85AC97F94DC49F349ED44BE6567D1">
    <w:name w:val="200E85AC97F94DC49F349ED44BE6567D1"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18"/>
      <w:szCs w:val="21"/>
    </w:rPr>
  </w:style>
  <w:style w:type="paragraph" w:customStyle="1" w:styleId="7AD424B96B444188ADEA6600A14792DA1">
    <w:name w:val="7AD424B96B444188ADEA6600A14792DA1"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18"/>
      <w:szCs w:val="21"/>
    </w:rPr>
  </w:style>
  <w:style w:type="paragraph" w:customStyle="1" w:styleId="A7590DFBBFEF4128AF0518E2CFC518DF">
    <w:name w:val="A7590DFBBFEF4128AF0518E2CFC518DF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8CC022B3BF494B3682A5EA42400FD52B">
    <w:name w:val="8CC022B3BF494B3682A5EA42400FD52B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093C68CCBF9D4F4F8E81677198932E1F">
    <w:name w:val="093C68CCBF9D4F4F8E81677198932E1F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0DA02A56BB414F7384F6AF88359E2E80">
    <w:name w:val="0DA02A56BB414F7384F6AF88359E2E80"/>
    <w:rsid w:val="00E42824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B5E98664CBF9497497CC8A45661D872E">
    <w:name w:val="B5E98664CBF9497497CC8A45661D872E"/>
    <w:rsid w:val="00E42824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09A58A-A47F-45C3-AEDE-34A37D29D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《物联网技术》投稿模板-请用word2010及以上版本打开</Template>
  <TotalTime>325</TotalTime>
  <Pages>6</Pages>
  <Words>3442</Words>
  <Characters>4717</Characters>
  <Application>Microsoft Office Word</Application>
  <DocSecurity>0</DocSecurity>
  <Lines>294</Lines>
  <Paragraphs>173</Paragraphs>
  <ScaleCrop>false</ScaleCrop>
  <Company>SysCeo.com</Company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</dc:creator>
  <cp:lastModifiedBy>f l</cp:lastModifiedBy>
  <cp:revision>77</cp:revision>
  <dcterms:created xsi:type="dcterms:W3CDTF">2023-05-17T00:47:00Z</dcterms:created>
  <dcterms:modified xsi:type="dcterms:W3CDTF">2026-04-27T18:22:00Z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F715CA7C30A9455EA5EE2BD5DA3C9207</vt:lpwstr>
  </property>
  <property fmtid="{D5CDD505-2E9C-101B-9397-08002B2CF9AE}" pid="3" name="KSOProductBuildVer">
    <vt:lpwstr>2052-12.1.0.25225</vt:lpwstr>
  </property>
  <property fmtid="{D5CDD505-2E9C-101B-9397-08002B2CF9AE}" pid="4" name="MTEquationNumber2">
    <vt:lpwstr>(#S1.#E1)</vt:lpwstr>
  </property>
  <property fmtid="{D5CDD505-2E9C-101B-9397-08002B2CF9AE}" pid="5" name="MTWinEqns">
    <vt:bool>true</vt:bool>
  </property>
  <property fmtid="{D5CDD505-2E9C-101B-9397-08002B2CF9AE}" pid="6" name="KSOTemplateDocerSaveRecord">
    <vt:lpwstr>eyJoZGlkIjoiOWYxZGY3ZDcwZTgwNTQyNjBiMjRlODNiMmM4MWU1MjYiLCJ1c2VySWQiOiIxNTIwMzYxNjE4In0=</vt:lpwstr>
  </property>
</Properties>
</file>